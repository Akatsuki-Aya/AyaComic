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038B3A" w14:textId="77777777" w:rsidR="00A020A5" w:rsidRDefault="00344920">
      <w:pPr>
        <w:pStyle w:val="ad"/>
      </w:pPr>
      <w:bookmarkStart w:id="0" w:name="_top"/>
      <w:bookmarkEnd w:id="0"/>
      <w:r>
        <w:rPr>
          <w:rFonts w:hint="eastAsia"/>
        </w:rPr>
        <w:t>基于</w:t>
      </w:r>
      <w:r>
        <w:rPr>
          <w:rFonts w:hint="eastAsia"/>
        </w:rPr>
        <w:t>Spring Boot</w:t>
      </w:r>
      <w:r>
        <w:rPr>
          <w:rFonts w:hint="eastAsia"/>
        </w:rPr>
        <w:t>框架的漫画网站开发</w:t>
      </w:r>
    </w:p>
    <w:p w14:paraId="540117B2" w14:textId="77777777" w:rsidR="00A020A5" w:rsidRDefault="00344920">
      <w:pPr>
        <w:pStyle w:val="af"/>
      </w:pPr>
      <w:bookmarkStart w:id="1" w:name="摘要"/>
      <w:bookmarkEnd w:id="1"/>
      <w:r>
        <w:rPr>
          <w:rStyle w:val="af6"/>
          <w:rFonts w:hint="eastAsia"/>
        </w:rPr>
        <w:t>摘要：</w:t>
      </w:r>
      <w:r>
        <w:rPr>
          <w:rFonts w:hint="eastAsia"/>
        </w:rPr>
        <w:t>现如今随着互联网的发展，目前国家“互联网</w:t>
      </w:r>
      <w:r>
        <w:rPr>
          <w:rFonts w:hint="eastAsia"/>
        </w:rPr>
        <w:t>+</w:t>
      </w:r>
      <w:r>
        <w:rPr>
          <w:rFonts w:hint="eastAsia"/>
        </w:rPr>
        <w:t>”战略的部署，全球第五代移动通信技术开始全面向大众普及。人们通过互联网获取信息更加的多元化。而其中“二次元”作为一种新型的网络文化在网络当中传播开来，影响了国内的大部分年轻群体，深受年轻人的喜爱。因此，本次课题为发扬互联网共享精神，通过以</w:t>
      </w:r>
      <w:r>
        <w:rPr>
          <w:rFonts w:hint="eastAsia"/>
        </w:rPr>
        <w:t>Spring Boot</w:t>
      </w:r>
      <w:r>
        <w:rPr>
          <w:rFonts w:hint="eastAsia"/>
        </w:rPr>
        <w:t>为基础的后端开发框架和</w:t>
      </w:r>
      <w:r>
        <w:rPr>
          <w:rFonts w:hint="eastAsia"/>
        </w:rPr>
        <w:t>Boot Strap</w:t>
      </w:r>
      <w:r>
        <w:rPr>
          <w:rFonts w:hint="eastAsia"/>
        </w:rPr>
        <w:t>为基础的前端框架相结合，设计了一个为广大青少年二次元文化爱好者以及创作者服务的漫画在线阅读分享平台。而在开发过程当中，由于整个系统当中最为重要的载体漫画是以图片的方式呈现的，考虑到图片的质量以及容量大小，因此在这基础上外接了图床接口，通过以图床的方式上传与加载以此来改善系统的流畅度，增强用户的使用体验。</w:t>
      </w:r>
    </w:p>
    <w:p w14:paraId="48F6F7E8" w14:textId="77777777" w:rsidR="00A020A5" w:rsidRDefault="00344920">
      <w:pPr>
        <w:pStyle w:val="af4"/>
      </w:pPr>
      <w:r>
        <w:rPr>
          <w:rStyle w:val="af6"/>
          <w:rFonts w:hint="eastAsia"/>
        </w:rPr>
        <w:t>关键词：</w:t>
      </w:r>
      <w:r>
        <w:rPr>
          <w:rFonts w:hint="eastAsia"/>
        </w:rPr>
        <w:tab/>
      </w:r>
      <w:r>
        <w:rPr>
          <w:rFonts w:hint="eastAsia"/>
        </w:rPr>
        <w:t>漫画；</w:t>
      </w:r>
      <w:r>
        <w:rPr>
          <w:rFonts w:hint="eastAsia"/>
        </w:rPr>
        <w:t>Spring Boot</w:t>
      </w:r>
      <w:r>
        <w:rPr>
          <w:rFonts w:hint="eastAsia"/>
        </w:rPr>
        <w:t>；</w:t>
      </w:r>
      <w:r>
        <w:rPr>
          <w:rFonts w:hint="eastAsia"/>
        </w:rPr>
        <w:t>Boot Strap</w:t>
      </w:r>
      <w:r>
        <w:rPr>
          <w:rFonts w:hint="eastAsia"/>
        </w:rPr>
        <w:t>；图床；网站</w:t>
      </w:r>
    </w:p>
    <w:p w14:paraId="45915CDE" w14:textId="77777777" w:rsidR="00A020A5" w:rsidRDefault="00A020A5"/>
    <w:p w14:paraId="74A48577" w14:textId="77777777" w:rsidR="00A020A5" w:rsidRDefault="00A020A5"/>
    <w:p w14:paraId="66A117BF" w14:textId="77777777" w:rsidR="00A020A5" w:rsidRDefault="00344920">
      <w:pPr>
        <w:pStyle w:val="ad"/>
      </w:pPr>
      <w:r>
        <w:rPr>
          <w:rFonts w:hint="eastAsia"/>
        </w:rPr>
        <w:t>Comic website development based on Spring Boot framework</w:t>
      </w:r>
    </w:p>
    <w:p w14:paraId="4D18DB6B" w14:textId="77777777" w:rsidR="00A020A5" w:rsidRDefault="00344920">
      <w:pPr>
        <w:pStyle w:val="af"/>
      </w:pPr>
      <w:bookmarkStart w:id="2" w:name="Abstract"/>
      <w:bookmarkEnd w:id="2"/>
      <w:r>
        <w:rPr>
          <w:rStyle w:val="af6"/>
          <w:rFonts w:hint="eastAsia"/>
        </w:rPr>
        <w:t>Abstract:</w:t>
      </w:r>
      <w:r>
        <w:rPr>
          <w:rFonts w:hint="eastAsia"/>
        </w:rPr>
        <w:t xml:space="preserve"> </w:t>
      </w:r>
      <w:r>
        <w:rPr>
          <w:rFonts w:hint="eastAsia"/>
        </w:rPr>
        <w:tab/>
        <w:t>Nowadays, with the development of the Internet and the deployment of the national "Internet +" strategy, the world's fifth-generation mobile communication technology has begun to spread to the general public. People get more diverse information through the Internet. Among them, the "two-dimensional" as a new type of network culture spread through the network, affecting most of the young groups in China, and is loved by young people. Therefore, in order to carry forward the spirit of Internet sharing, this topic designed a comic that serves the majority of young secondary culture fans and creators by combining the back-end development framework based on Spring Boot and the front-end framework based on Boot Strap. Online reading and sharing platform. In the development process, because the most important carrier comics in the entire system are presented in the form of pictures, considering the quality and capacity of the pictures, on this basis, an external bed interface is connected and uploaded by the bed And loading to improve the fluency of the system and enhance the user experience.</w:t>
      </w:r>
    </w:p>
    <w:p w14:paraId="4DA67A54" w14:textId="77777777" w:rsidR="00A020A5" w:rsidRDefault="00344920">
      <w:pPr>
        <w:pStyle w:val="af4"/>
      </w:pPr>
      <w:r>
        <w:rPr>
          <w:rStyle w:val="af6"/>
          <w:rFonts w:hint="eastAsia"/>
        </w:rPr>
        <w:lastRenderedPageBreak/>
        <w:t>Keywords:</w:t>
      </w:r>
      <w:r>
        <w:rPr>
          <w:rFonts w:hint="eastAsia"/>
        </w:rPr>
        <w:tab/>
        <w:t xml:space="preserve">Comic; Spring Boot; Boot Strap; Figure bed; website </w:t>
      </w:r>
    </w:p>
    <w:p w14:paraId="06AFB5EC" w14:textId="77777777" w:rsidR="00A020A5" w:rsidRDefault="00344920">
      <w:pPr>
        <w:pStyle w:val="ae"/>
      </w:pPr>
      <w:bookmarkStart w:id="3" w:name="_Toc31214"/>
      <w:r>
        <w:rPr>
          <w:rFonts w:hint="eastAsia"/>
        </w:rPr>
        <w:lastRenderedPageBreak/>
        <w:t>目录</w:t>
      </w:r>
      <w:bookmarkEnd w:id="3"/>
    </w:p>
    <w:p w14:paraId="1DE2C433" w14:textId="77777777" w:rsidR="00A020A5" w:rsidRDefault="00344920">
      <w:pPr>
        <w:pStyle w:val="10"/>
        <w:rPr>
          <w:b w:val="0"/>
          <w:bCs w:val="0"/>
          <w:sz w:val="21"/>
        </w:rPr>
      </w:pPr>
      <w:r>
        <w:rPr>
          <w:rFonts w:hint="eastAsia"/>
        </w:rPr>
        <w:t>摘要</w:t>
      </w:r>
      <w:r>
        <w:tab/>
      </w:r>
      <w:r>
        <w:fldChar w:fldCharType="begin"/>
      </w:r>
      <w:r>
        <w:instrText xml:space="preserve"> </w:instrText>
      </w:r>
      <w:r>
        <w:rPr>
          <w:rFonts w:hint="eastAsia"/>
        </w:rPr>
        <w:instrText xml:space="preserve">PAGEREF  </w:instrText>
      </w:r>
      <w:r>
        <w:rPr>
          <w:rFonts w:hint="eastAsia"/>
        </w:rPr>
        <w:instrText>摘要</w:instrText>
      </w:r>
      <w:r>
        <w:rPr>
          <w:rFonts w:hint="eastAsia"/>
        </w:rPr>
        <w:instrText xml:space="preserve"> \* roman</w:instrText>
      </w:r>
      <w:r>
        <w:instrText xml:space="preserve"> </w:instrText>
      </w:r>
      <w:r>
        <w:fldChar w:fldCharType="separate"/>
      </w:r>
      <w:r>
        <w:t>i</w:t>
      </w:r>
      <w:r>
        <w:fldChar w:fldCharType="end"/>
      </w:r>
    </w:p>
    <w:p w14:paraId="1F8DAB7A" w14:textId="77777777" w:rsidR="00A020A5" w:rsidRDefault="00344920">
      <w:pPr>
        <w:pStyle w:val="10"/>
        <w:rPr>
          <w:b w:val="0"/>
          <w:bCs w:val="0"/>
          <w:sz w:val="21"/>
        </w:rPr>
      </w:pPr>
      <w:r>
        <w:t>Abstract</w:t>
      </w:r>
      <w:r>
        <w:tab/>
      </w:r>
      <w:r w:rsidR="009B0141">
        <w:fldChar w:fldCharType="begin"/>
      </w:r>
      <w:r w:rsidR="009B0141">
        <w:instrText xml:space="preserve"> PAGEREF  Abstract \* roman </w:instrText>
      </w:r>
      <w:r w:rsidR="009B0141">
        <w:fldChar w:fldCharType="separate"/>
      </w:r>
      <w:r>
        <w:t>i</w:t>
      </w:r>
      <w:r w:rsidR="009B0141">
        <w:fldChar w:fldCharType="end"/>
      </w:r>
    </w:p>
    <w:p w14:paraId="18F81DB9" w14:textId="77777777" w:rsidR="00A020A5" w:rsidRDefault="00344920">
      <w:pPr>
        <w:pStyle w:val="10"/>
        <w:tabs>
          <w:tab w:val="clear" w:pos="480"/>
          <w:tab w:val="clear" w:pos="9120"/>
          <w:tab w:val="right" w:leader="dot" w:pos="9241"/>
        </w:tabs>
      </w:pPr>
      <w:r>
        <w:rPr>
          <w:caps/>
        </w:rPr>
        <w:fldChar w:fldCharType="begin"/>
      </w:r>
      <w:r>
        <w:rPr>
          <w:caps/>
        </w:rPr>
        <w:instrText xml:space="preserve"> TOC </w:instrText>
      </w:r>
      <w:r>
        <w:rPr>
          <w:rFonts w:hint="eastAsia"/>
          <w:caps/>
        </w:rPr>
        <w:instrText>\o "2-3" \h \z \t "</w:instrText>
      </w:r>
      <w:r>
        <w:rPr>
          <w:rFonts w:hint="eastAsia"/>
          <w:caps/>
        </w:rPr>
        <w:instrText>标题</w:instrText>
      </w:r>
      <w:r>
        <w:rPr>
          <w:rFonts w:hint="eastAsia"/>
          <w:caps/>
        </w:rPr>
        <w:instrText xml:space="preserve"> 1,1,</w:instrText>
      </w:r>
      <w:r>
        <w:rPr>
          <w:rFonts w:hint="eastAsia"/>
          <w:caps/>
        </w:rPr>
        <w:instrText>次标题</w:instrText>
      </w:r>
      <w:r>
        <w:rPr>
          <w:rFonts w:hint="eastAsia"/>
          <w:caps/>
        </w:rPr>
        <w:instrText>,1"</w:instrText>
      </w:r>
      <w:r>
        <w:rPr>
          <w:caps/>
        </w:rPr>
        <w:instrText xml:space="preserve"> </w:instrText>
      </w:r>
      <w:r>
        <w:rPr>
          <w:caps/>
        </w:rPr>
        <w:fldChar w:fldCharType="separate"/>
      </w:r>
      <w:hyperlink w:anchor="_Toc31214" w:history="1">
        <w:r>
          <w:rPr>
            <w:rFonts w:hint="eastAsia"/>
          </w:rPr>
          <w:t>目录</w:t>
        </w:r>
        <w:r>
          <w:tab/>
        </w:r>
        <w:r w:rsidR="009B0141">
          <w:fldChar w:fldCharType="begin"/>
        </w:r>
        <w:r w:rsidR="009B0141">
          <w:instrText xml:space="preserve"> PAGEREF _Toc31214 </w:instrText>
        </w:r>
        <w:r w:rsidR="009B0141">
          <w:fldChar w:fldCharType="separate"/>
        </w:r>
        <w:r>
          <w:t>iii</w:t>
        </w:r>
        <w:r w:rsidR="009B0141">
          <w:fldChar w:fldCharType="end"/>
        </w:r>
      </w:hyperlink>
    </w:p>
    <w:p w14:paraId="0198F0BE" w14:textId="77777777" w:rsidR="00A020A5" w:rsidRDefault="009B0141">
      <w:pPr>
        <w:pStyle w:val="10"/>
        <w:tabs>
          <w:tab w:val="clear" w:pos="480"/>
          <w:tab w:val="clear" w:pos="9120"/>
          <w:tab w:val="right" w:leader="dot" w:pos="9241"/>
        </w:tabs>
      </w:pPr>
      <w:hyperlink w:anchor="_Toc8368" w:history="1">
        <w:r w:rsidR="00344920">
          <w:rPr>
            <w:rFonts w:ascii="Arial" w:eastAsia="黑体" w:hAnsi="Arial"/>
          </w:rPr>
          <w:t xml:space="preserve">1 </w:t>
        </w:r>
        <w:r w:rsidR="00344920">
          <w:rPr>
            <w:rFonts w:hint="eastAsia"/>
          </w:rPr>
          <w:t>绪论</w:t>
        </w:r>
        <w:r w:rsidR="00344920">
          <w:tab/>
        </w:r>
        <w:r>
          <w:fldChar w:fldCharType="begin"/>
        </w:r>
        <w:r>
          <w:instrText xml:space="preserve"> PAGEREF _Toc8368 </w:instrText>
        </w:r>
        <w:r>
          <w:fldChar w:fldCharType="separate"/>
        </w:r>
        <w:r w:rsidR="00344920">
          <w:t>1</w:t>
        </w:r>
        <w:r>
          <w:fldChar w:fldCharType="end"/>
        </w:r>
      </w:hyperlink>
    </w:p>
    <w:p w14:paraId="635854C8" w14:textId="77777777" w:rsidR="00A020A5" w:rsidRDefault="009B0141">
      <w:pPr>
        <w:pStyle w:val="20"/>
        <w:tabs>
          <w:tab w:val="clear" w:pos="720"/>
          <w:tab w:val="clear" w:pos="9120"/>
          <w:tab w:val="right" w:leader="dot" w:pos="9241"/>
        </w:tabs>
      </w:pPr>
      <w:hyperlink w:anchor="_Toc16297" w:history="1">
        <w:r w:rsidR="00344920">
          <w:rPr>
            <w:rFonts w:hint="eastAsia"/>
          </w:rPr>
          <w:t xml:space="preserve">1.1 </w:t>
        </w:r>
        <w:r w:rsidR="00344920">
          <w:rPr>
            <w:rFonts w:hint="eastAsia"/>
          </w:rPr>
          <w:t>课题的目的和意义</w:t>
        </w:r>
        <w:r w:rsidR="00344920">
          <w:tab/>
        </w:r>
        <w:r>
          <w:fldChar w:fldCharType="begin"/>
        </w:r>
        <w:r>
          <w:instrText xml:space="preserve"> PAGEREF _Toc16297 </w:instrText>
        </w:r>
        <w:r>
          <w:fldChar w:fldCharType="separate"/>
        </w:r>
        <w:r w:rsidR="00344920">
          <w:t>1</w:t>
        </w:r>
        <w:r>
          <w:fldChar w:fldCharType="end"/>
        </w:r>
      </w:hyperlink>
    </w:p>
    <w:p w14:paraId="4EB9597E" w14:textId="77777777" w:rsidR="00A020A5" w:rsidRDefault="009B0141">
      <w:pPr>
        <w:pStyle w:val="20"/>
        <w:tabs>
          <w:tab w:val="clear" w:pos="720"/>
          <w:tab w:val="clear" w:pos="9120"/>
          <w:tab w:val="right" w:leader="dot" w:pos="9241"/>
        </w:tabs>
      </w:pPr>
      <w:hyperlink w:anchor="_Toc23213" w:history="1">
        <w:r w:rsidR="00344920">
          <w:rPr>
            <w:rFonts w:hint="eastAsia"/>
          </w:rPr>
          <w:t xml:space="preserve">1.2 </w:t>
        </w:r>
        <w:r w:rsidR="00344920">
          <w:rPr>
            <w:rFonts w:hint="eastAsia"/>
          </w:rPr>
          <w:t>国内外研究现状与水平</w:t>
        </w:r>
        <w:r w:rsidR="00344920">
          <w:tab/>
        </w:r>
        <w:r>
          <w:fldChar w:fldCharType="begin"/>
        </w:r>
        <w:r>
          <w:instrText xml:space="preserve"> PAGEREF _Toc23213 </w:instrText>
        </w:r>
        <w:r>
          <w:fldChar w:fldCharType="separate"/>
        </w:r>
        <w:r w:rsidR="00344920">
          <w:t>1</w:t>
        </w:r>
        <w:r>
          <w:fldChar w:fldCharType="end"/>
        </w:r>
      </w:hyperlink>
    </w:p>
    <w:p w14:paraId="37AB1E1A" w14:textId="77777777" w:rsidR="00A020A5" w:rsidRDefault="009B0141">
      <w:pPr>
        <w:pStyle w:val="20"/>
        <w:tabs>
          <w:tab w:val="clear" w:pos="720"/>
          <w:tab w:val="clear" w:pos="9120"/>
          <w:tab w:val="right" w:leader="dot" w:pos="9241"/>
        </w:tabs>
      </w:pPr>
      <w:hyperlink w:anchor="_Toc19656" w:history="1">
        <w:r w:rsidR="00344920">
          <w:rPr>
            <w:rFonts w:hint="eastAsia"/>
          </w:rPr>
          <w:t xml:space="preserve">1.3 </w:t>
        </w:r>
        <w:r w:rsidR="00344920">
          <w:rPr>
            <w:rFonts w:hint="eastAsia"/>
          </w:rPr>
          <w:t>发展趋势</w:t>
        </w:r>
        <w:r w:rsidR="00344920">
          <w:tab/>
        </w:r>
        <w:r>
          <w:fldChar w:fldCharType="begin"/>
        </w:r>
        <w:r>
          <w:instrText xml:space="preserve"> PAGEREF _Toc19656 </w:instrText>
        </w:r>
        <w:r>
          <w:fldChar w:fldCharType="separate"/>
        </w:r>
        <w:r w:rsidR="00344920">
          <w:t>2</w:t>
        </w:r>
        <w:r>
          <w:fldChar w:fldCharType="end"/>
        </w:r>
      </w:hyperlink>
    </w:p>
    <w:p w14:paraId="3AAE916E" w14:textId="77777777" w:rsidR="00A020A5" w:rsidRDefault="009B0141">
      <w:pPr>
        <w:pStyle w:val="10"/>
        <w:tabs>
          <w:tab w:val="clear" w:pos="480"/>
          <w:tab w:val="clear" w:pos="9120"/>
          <w:tab w:val="right" w:leader="dot" w:pos="9241"/>
        </w:tabs>
      </w:pPr>
      <w:hyperlink w:anchor="_Toc27700" w:history="1">
        <w:r w:rsidR="00344920">
          <w:rPr>
            <w:rFonts w:ascii="Arial" w:eastAsia="黑体" w:hAnsi="Arial"/>
          </w:rPr>
          <w:t xml:space="preserve">2 </w:t>
        </w:r>
        <w:r w:rsidR="00344920">
          <w:rPr>
            <w:rFonts w:hint="eastAsia"/>
          </w:rPr>
          <w:t>分析</w:t>
        </w:r>
        <w:r w:rsidR="00344920">
          <w:tab/>
        </w:r>
        <w:r>
          <w:fldChar w:fldCharType="begin"/>
        </w:r>
        <w:r>
          <w:instrText xml:space="preserve"> PAGEREF _Toc27700 </w:instrText>
        </w:r>
        <w:r>
          <w:fldChar w:fldCharType="separate"/>
        </w:r>
        <w:r w:rsidR="00344920">
          <w:t>3</w:t>
        </w:r>
        <w:r>
          <w:fldChar w:fldCharType="end"/>
        </w:r>
      </w:hyperlink>
    </w:p>
    <w:p w14:paraId="560DF576" w14:textId="77777777" w:rsidR="00A020A5" w:rsidRDefault="009B0141">
      <w:pPr>
        <w:pStyle w:val="20"/>
        <w:tabs>
          <w:tab w:val="clear" w:pos="720"/>
          <w:tab w:val="clear" w:pos="9120"/>
          <w:tab w:val="right" w:leader="dot" w:pos="9241"/>
        </w:tabs>
      </w:pPr>
      <w:hyperlink w:anchor="_Toc12070" w:history="1">
        <w:r w:rsidR="00344920">
          <w:rPr>
            <w:rFonts w:hint="eastAsia"/>
          </w:rPr>
          <w:t xml:space="preserve">2.1 </w:t>
        </w:r>
        <w:r w:rsidR="00344920">
          <w:rPr>
            <w:rFonts w:hint="eastAsia"/>
          </w:rPr>
          <w:t>系统可行性分析</w:t>
        </w:r>
        <w:r w:rsidR="00344920">
          <w:tab/>
        </w:r>
        <w:r>
          <w:fldChar w:fldCharType="begin"/>
        </w:r>
        <w:r>
          <w:instrText xml:space="preserve"> PAGEREF _Toc12070 </w:instrText>
        </w:r>
        <w:r>
          <w:fldChar w:fldCharType="separate"/>
        </w:r>
        <w:r w:rsidR="00344920">
          <w:t>3</w:t>
        </w:r>
        <w:r>
          <w:fldChar w:fldCharType="end"/>
        </w:r>
      </w:hyperlink>
    </w:p>
    <w:p w14:paraId="708E9B29" w14:textId="77777777" w:rsidR="00A020A5" w:rsidRDefault="009B0141">
      <w:pPr>
        <w:pStyle w:val="20"/>
        <w:tabs>
          <w:tab w:val="clear" w:pos="720"/>
          <w:tab w:val="clear" w:pos="9120"/>
          <w:tab w:val="right" w:leader="dot" w:pos="9241"/>
        </w:tabs>
      </w:pPr>
      <w:hyperlink w:anchor="_Toc15197" w:history="1">
        <w:r w:rsidR="00344920">
          <w:rPr>
            <w:rFonts w:hint="eastAsia"/>
          </w:rPr>
          <w:t xml:space="preserve">2.2 </w:t>
        </w:r>
        <w:r w:rsidR="00344920">
          <w:t>系统性能和环境要求</w:t>
        </w:r>
        <w:r w:rsidR="00344920">
          <w:tab/>
        </w:r>
        <w:r>
          <w:fldChar w:fldCharType="begin"/>
        </w:r>
        <w:r>
          <w:instrText xml:space="preserve"> PAGEREF _Toc15197 </w:instrText>
        </w:r>
        <w:r>
          <w:fldChar w:fldCharType="separate"/>
        </w:r>
        <w:r w:rsidR="00344920">
          <w:t>3</w:t>
        </w:r>
        <w:r>
          <w:fldChar w:fldCharType="end"/>
        </w:r>
      </w:hyperlink>
    </w:p>
    <w:p w14:paraId="29E3784B" w14:textId="77777777" w:rsidR="00A020A5" w:rsidRDefault="009B0141">
      <w:pPr>
        <w:pStyle w:val="20"/>
        <w:tabs>
          <w:tab w:val="clear" w:pos="720"/>
          <w:tab w:val="clear" w:pos="9120"/>
          <w:tab w:val="right" w:leader="dot" w:pos="9241"/>
        </w:tabs>
      </w:pPr>
      <w:hyperlink w:anchor="_Toc11651" w:history="1">
        <w:r w:rsidR="00344920">
          <w:rPr>
            <w:rFonts w:hint="eastAsia"/>
          </w:rPr>
          <w:t xml:space="preserve">2.3 </w:t>
        </w:r>
        <w:r w:rsidR="00344920">
          <w:rPr>
            <w:rFonts w:hint="eastAsia"/>
          </w:rPr>
          <w:t>系统功能分析</w:t>
        </w:r>
        <w:r w:rsidR="00344920">
          <w:tab/>
        </w:r>
        <w:r>
          <w:fldChar w:fldCharType="begin"/>
        </w:r>
        <w:r>
          <w:instrText xml:space="preserve"> PAGEREF _Toc11651 </w:instrText>
        </w:r>
        <w:r>
          <w:fldChar w:fldCharType="separate"/>
        </w:r>
        <w:r w:rsidR="00344920">
          <w:t>3</w:t>
        </w:r>
        <w:r>
          <w:fldChar w:fldCharType="end"/>
        </w:r>
      </w:hyperlink>
    </w:p>
    <w:p w14:paraId="168AAD97" w14:textId="77777777" w:rsidR="00A020A5" w:rsidRDefault="009B0141">
      <w:pPr>
        <w:pStyle w:val="30"/>
        <w:tabs>
          <w:tab w:val="clear" w:pos="1200"/>
          <w:tab w:val="clear" w:pos="9120"/>
          <w:tab w:val="right" w:leader="dot" w:pos="9241"/>
        </w:tabs>
      </w:pPr>
      <w:hyperlink w:anchor="_Toc4324" w:history="1">
        <w:r w:rsidR="00344920">
          <w:rPr>
            <w:rFonts w:ascii="Arial" w:eastAsia="黑体" w:hAnsi="Arial"/>
          </w:rPr>
          <w:t xml:space="preserve">2.3.1 </w:t>
        </w:r>
        <w:r w:rsidR="00344920">
          <w:rPr>
            <w:rFonts w:hint="eastAsia"/>
          </w:rPr>
          <w:t>系统功能概述</w:t>
        </w:r>
        <w:r w:rsidR="00344920">
          <w:tab/>
        </w:r>
        <w:r>
          <w:fldChar w:fldCharType="begin"/>
        </w:r>
        <w:r>
          <w:instrText xml:space="preserve"> PAGEREF _Toc4324 </w:instrText>
        </w:r>
        <w:r>
          <w:fldChar w:fldCharType="separate"/>
        </w:r>
        <w:r w:rsidR="00344920">
          <w:t>3</w:t>
        </w:r>
        <w:r>
          <w:fldChar w:fldCharType="end"/>
        </w:r>
      </w:hyperlink>
    </w:p>
    <w:p w14:paraId="61323340" w14:textId="77777777" w:rsidR="00A020A5" w:rsidRDefault="009B0141">
      <w:pPr>
        <w:pStyle w:val="30"/>
        <w:tabs>
          <w:tab w:val="clear" w:pos="1200"/>
          <w:tab w:val="clear" w:pos="9120"/>
          <w:tab w:val="right" w:leader="dot" w:pos="9241"/>
        </w:tabs>
      </w:pPr>
      <w:hyperlink w:anchor="_Toc32440" w:history="1">
        <w:r w:rsidR="00344920">
          <w:rPr>
            <w:rFonts w:ascii="Arial" w:eastAsia="黑体" w:hAnsi="Arial"/>
          </w:rPr>
          <w:t xml:space="preserve">2.3.2 </w:t>
        </w:r>
        <w:r w:rsidR="00344920">
          <w:rPr>
            <w:rFonts w:hint="eastAsia"/>
          </w:rPr>
          <w:t>系统详细功能描述</w:t>
        </w:r>
        <w:r w:rsidR="00344920">
          <w:tab/>
        </w:r>
        <w:r>
          <w:fldChar w:fldCharType="begin"/>
        </w:r>
        <w:r>
          <w:instrText xml:space="preserve"> PAGEREF _Toc32440 </w:instrText>
        </w:r>
        <w:r>
          <w:fldChar w:fldCharType="separate"/>
        </w:r>
        <w:r w:rsidR="00344920">
          <w:t>4</w:t>
        </w:r>
        <w:r>
          <w:fldChar w:fldCharType="end"/>
        </w:r>
      </w:hyperlink>
    </w:p>
    <w:p w14:paraId="5DE4FD55" w14:textId="77777777" w:rsidR="00A020A5" w:rsidRDefault="009B0141">
      <w:pPr>
        <w:pStyle w:val="30"/>
        <w:tabs>
          <w:tab w:val="clear" w:pos="1200"/>
          <w:tab w:val="clear" w:pos="9120"/>
          <w:tab w:val="right" w:leader="dot" w:pos="9241"/>
        </w:tabs>
      </w:pPr>
      <w:hyperlink w:anchor="_Toc23812" w:history="1">
        <w:r w:rsidR="00344920">
          <w:rPr>
            <w:rFonts w:ascii="Arial" w:eastAsia="黑体" w:hAnsi="Arial"/>
          </w:rPr>
          <w:t xml:space="preserve">2.3.3 </w:t>
        </w:r>
        <w:r w:rsidR="00344920">
          <w:rPr>
            <w:rFonts w:hint="eastAsia"/>
          </w:rPr>
          <w:t>系统基本功能要求</w:t>
        </w:r>
        <w:r w:rsidR="00344920">
          <w:tab/>
        </w:r>
        <w:r>
          <w:fldChar w:fldCharType="begin"/>
        </w:r>
        <w:r>
          <w:instrText xml:space="preserve"> PAGEREF _Toc23812 </w:instrText>
        </w:r>
        <w:r>
          <w:fldChar w:fldCharType="separate"/>
        </w:r>
        <w:r w:rsidR="00344920">
          <w:t>4</w:t>
        </w:r>
        <w:r>
          <w:fldChar w:fldCharType="end"/>
        </w:r>
      </w:hyperlink>
    </w:p>
    <w:p w14:paraId="34D792FA" w14:textId="77777777" w:rsidR="00A020A5" w:rsidRDefault="009B0141">
      <w:pPr>
        <w:pStyle w:val="30"/>
        <w:tabs>
          <w:tab w:val="clear" w:pos="1200"/>
          <w:tab w:val="clear" w:pos="9120"/>
          <w:tab w:val="right" w:leader="dot" w:pos="9241"/>
        </w:tabs>
      </w:pPr>
      <w:hyperlink w:anchor="_Toc15290" w:history="1">
        <w:r w:rsidR="00344920">
          <w:rPr>
            <w:rFonts w:ascii="Arial" w:eastAsia="黑体" w:hAnsi="Arial"/>
          </w:rPr>
          <w:t xml:space="preserve">2.3.4 </w:t>
        </w:r>
        <w:r w:rsidR="00344920">
          <w:rPr>
            <w:rFonts w:hint="eastAsia"/>
          </w:rPr>
          <w:t>系统功能重点及其难点</w:t>
        </w:r>
        <w:r w:rsidR="00344920">
          <w:tab/>
        </w:r>
        <w:r>
          <w:fldChar w:fldCharType="begin"/>
        </w:r>
        <w:r>
          <w:instrText xml:space="preserve"> PAGEREF _Toc15290 </w:instrText>
        </w:r>
        <w:r>
          <w:fldChar w:fldCharType="separate"/>
        </w:r>
        <w:r w:rsidR="00344920">
          <w:t>5</w:t>
        </w:r>
        <w:r>
          <w:fldChar w:fldCharType="end"/>
        </w:r>
      </w:hyperlink>
    </w:p>
    <w:p w14:paraId="4D2E4647" w14:textId="77777777" w:rsidR="00A020A5" w:rsidRDefault="009B0141">
      <w:pPr>
        <w:pStyle w:val="30"/>
        <w:tabs>
          <w:tab w:val="clear" w:pos="1200"/>
          <w:tab w:val="clear" w:pos="9120"/>
          <w:tab w:val="right" w:leader="dot" w:pos="9241"/>
        </w:tabs>
      </w:pPr>
      <w:hyperlink w:anchor="_Toc8186" w:history="1">
        <w:r w:rsidR="00344920">
          <w:rPr>
            <w:rFonts w:ascii="Arial" w:eastAsia="黑体" w:hAnsi="Arial"/>
          </w:rPr>
          <w:t xml:space="preserve">2.3.5 </w:t>
        </w:r>
        <w:r w:rsidR="00344920">
          <w:rPr>
            <w:rFonts w:hint="eastAsia"/>
          </w:rPr>
          <w:t>系统用户分析</w:t>
        </w:r>
        <w:r w:rsidR="00344920">
          <w:tab/>
        </w:r>
        <w:r>
          <w:fldChar w:fldCharType="begin"/>
        </w:r>
        <w:r>
          <w:instrText xml:space="preserve"> PAGEREF _Toc8186 </w:instrText>
        </w:r>
        <w:r>
          <w:fldChar w:fldCharType="separate"/>
        </w:r>
        <w:r w:rsidR="00344920">
          <w:t>6</w:t>
        </w:r>
        <w:r>
          <w:fldChar w:fldCharType="end"/>
        </w:r>
      </w:hyperlink>
    </w:p>
    <w:p w14:paraId="034AFA3F" w14:textId="77777777" w:rsidR="00A020A5" w:rsidRDefault="009B0141">
      <w:pPr>
        <w:pStyle w:val="10"/>
        <w:tabs>
          <w:tab w:val="clear" w:pos="480"/>
          <w:tab w:val="clear" w:pos="9120"/>
          <w:tab w:val="right" w:leader="dot" w:pos="9241"/>
        </w:tabs>
      </w:pPr>
      <w:hyperlink w:anchor="_Toc27265" w:history="1">
        <w:r w:rsidR="00344920">
          <w:rPr>
            <w:rFonts w:ascii="Arial" w:eastAsia="黑体" w:hAnsi="Arial"/>
          </w:rPr>
          <w:t xml:space="preserve">3 </w:t>
        </w:r>
        <w:r w:rsidR="00344920">
          <w:rPr>
            <w:rFonts w:hint="eastAsia"/>
          </w:rPr>
          <w:t>系统总体设计</w:t>
        </w:r>
        <w:r w:rsidR="00344920">
          <w:tab/>
        </w:r>
        <w:r>
          <w:fldChar w:fldCharType="begin"/>
        </w:r>
        <w:r>
          <w:instrText xml:space="preserve"> PAGEREF _Toc27265 </w:instrText>
        </w:r>
        <w:r>
          <w:fldChar w:fldCharType="separate"/>
        </w:r>
        <w:r w:rsidR="00344920">
          <w:t>8</w:t>
        </w:r>
        <w:r>
          <w:fldChar w:fldCharType="end"/>
        </w:r>
      </w:hyperlink>
    </w:p>
    <w:p w14:paraId="6E6EFE4D" w14:textId="77777777" w:rsidR="00A020A5" w:rsidRDefault="009B0141">
      <w:pPr>
        <w:pStyle w:val="20"/>
        <w:tabs>
          <w:tab w:val="clear" w:pos="720"/>
          <w:tab w:val="clear" w:pos="9120"/>
          <w:tab w:val="right" w:leader="dot" w:pos="9241"/>
        </w:tabs>
      </w:pPr>
      <w:hyperlink w:anchor="_Toc31688" w:history="1">
        <w:r w:rsidR="00344920">
          <w:rPr>
            <w:rFonts w:hint="eastAsia"/>
          </w:rPr>
          <w:t xml:space="preserve">3.1 </w:t>
        </w:r>
        <w:r w:rsidR="00344920">
          <w:rPr>
            <w:rFonts w:hint="eastAsia"/>
          </w:rPr>
          <w:t>系统功能模块划分</w:t>
        </w:r>
        <w:r w:rsidR="00344920">
          <w:tab/>
        </w:r>
        <w:r>
          <w:fldChar w:fldCharType="begin"/>
        </w:r>
        <w:r>
          <w:instrText xml:space="preserve"> PAGEREF _Toc31688 </w:instrText>
        </w:r>
        <w:r>
          <w:fldChar w:fldCharType="separate"/>
        </w:r>
        <w:r w:rsidR="00344920">
          <w:t>8</w:t>
        </w:r>
        <w:r>
          <w:fldChar w:fldCharType="end"/>
        </w:r>
      </w:hyperlink>
    </w:p>
    <w:p w14:paraId="331ED1C0" w14:textId="77777777" w:rsidR="00A020A5" w:rsidRDefault="009B0141">
      <w:pPr>
        <w:pStyle w:val="20"/>
        <w:tabs>
          <w:tab w:val="clear" w:pos="720"/>
          <w:tab w:val="clear" w:pos="9120"/>
          <w:tab w:val="right" w:leader="dot" w:pos="9241"/>
        </w:tabs>
      </w:pPr>
      <w:hyperlink w:anchor="_Toc12617" w:history="1">
        <w:r w:rsidR="00344920">
          <w:rPr>
            <w:rFonts w:hint="eastAsia"/>
          </w:rPr>
          <w:t xml:space="preserve">3.2 </w:t>
        </w:r>
        <w:r w:rsidR="00344920">
          <w:rPr>
            <w:rFonts w:hint="eastAsia"/>
          </w:rPr>
          <w:t>数据库设计</w:t>
        </w:r>
        <w:r w:rsidR="00344920">
          <w:tab/>
        </w:r>
        <w:r>
          <w:fldChar w:fldCharType="begin"/>
        </w:r>
        <w:r>
          <w:instrText xml:space="preserve"> PAGEREF _Toc12617 </w:instrText>
        </w:r>
        <w:r>
          <w:fldChar w:fldCharType="separate"/>
        </w:r>
        <w:r w:rsidR="00344920">
          <w:t>10</w:t>
        </w:r>
        <w:r>
          <w:fldChar w:fldCharType="end"/>
        </w:r>
      </w:hyperlink>
    </w:p>
    <w:p w14:paraId="40619462" w14:textId="77777777" w:rsidR="00A020A5" w:rsidRDefault="009B0141">
      <w:pPr>
        <w:pStyle w:val="10"/>
        <w:tabs>
          <w:tab w:val="clear" w:pos="480"/>
          <w:tab w:val="clear" w:pos="9120"/>
          <w:tab w:val="right" w:leader="dot" w:pos="9241"/>
        </w:tabs>
      </w:pPr>
      <w:hyperlink w:anchor="_Toc24823" w:history="1">
        <w:r w:rsidR="00344920">
          <w:rPr>
            <w:rFonts w:ascii="Arial" w:eastAsia="黑体" w:hAnsi="Arial"/>
          </w:rPr>
          <w:t xml:space="preserve">4 </w:t>
        </w:r>
        <w:r w:rsidR="00344920">
          <w:rPr>
            <w:rFonts w:hint="eastAsia"/>
          </w:rPr>
          <w:t>系统详细设计与编码实现</w:t>
        </w:r>
        <w:r w:rsidR="00344920">
          <w:tab/>
        </w:r>
        <w:r>
          <w:fldChar w:fldCharType="begin"/>
        </w:r>
        <w:r>
          <w:instrText xml:space="preserve"> PAGEREF _Toc24823 </w:instrText>
        </w:r>
        <w:r>
          <w:fldChar w:fldCharType="separate"/>
        </w:r>
        <w:r w:rsidR="00344920">
          <w:t>14</w:t>
        </w:r>
        <w:r>
          <w:fldChar w:fldCharType="end"/>
        </w:r>
      </w:hyperlink>
    </w:p>
    <w:p w14:paraId="7A864113" w14:textId="77777777" w:rsidR="00A020A5" w:rsidRDefault="009B0141">
      <w:pPr>
        <w:pStyle w:val="20"/>
        <w:tabs>
          <w:tab w:val="clear" w:pos="720"/>
          <w:tab w:val="clear" w:pos="9120"/>
          <w:tab w:val="right" w:leader="dot" w:pos="9241"/>
        </w:tabs>
      </w:pPr>
      <w:hyperlink w:anchor="_Toc31949" w:history="1">
        <w:r w:rsidR="00344920">
          <w:rPr>
            <w:rFonts w:hint="eastAsia"/>
          </w:rPr>
          <w:t xml:space="preserve">4.1 </w:t>
        </w:r>
        <w:r w:rsidR="00344920">
          <w:rPr>
            <w:rFonts w:hint="eastAsia"/>
          </w:rPr>
          <w:t>程序结构</w:t>
        </w:r>
        <w:r w:rsidR="00344920">
          <w:tab/>
        </w:r>
        <w:r>
          <w:fldChar w:fldCharType="begin"/>
        </w:r>
        <w:r>
          <w:instrText xml:space="preserve"> PAGEREF _Toc31949 </w:instrText>
        </w:r>
        <w:r>
          <w:fldChar w:fldCharType="separate"/>
        </w:r>
        <w:r w:rsidR="00344920">
          <w:t>14</w:t>
        </w:r>
        <w:r>
          <w:fldChar w:fldCharType="end"/>
        </w:r>
      </w:hyperlink>
    </w:p>
    <w:p w14:paraId="0B7B6F11" w14:textId="77777777" w:rsidR="00A020A5" w:rsidRDefault="009B0141">
      <w:pPr>
        <w:pStyle w:val="20"/>
        <w:tabs>
          <w:tab w:val="clear" w:pos="720"/>
          <w:tab w:val="clear" w:pos="9120"/>
          <w:tab w:val="right" w:leader="dot" w:pos="9241"/>
        </w:tabs>
      </w:pPr>
      <w:hyperlink w:anchor="_Toc5725" w:history="1">
        <w:r w:rsidR="00344920">
          <w:rPr>
            <w:rFonts w:hint="eastAsia"/>
          </w:rPr>
          <w:t xml:space="preserve">4.2 </w:t>
        </w:r>
        <w:r w:rsidR="00344920">
          <w:rPr>
            <w:rFonts w:hint="eastAsia"/>
          </w:rPr>
          <w:t>系统注册功能的开发</w:t>
        </w:r>
        <w:r w:rsidR="00344920">
          <w:tab/>
        </w:r>
        <w:r>
          <w:fldChar w:fldCharType="begin"/>
        </w:r>
        <w:r>
          <w:instrText xml:space="preserve"> PAGEREF _Toc5725 </w:instrText>
        </w:r>
        <w:r>
          <w:fldChar w:fldCharType="separate"/>
        </w:r>
        <w:r w:rsidR="00344920">
          <w:t>15</w:t>
        </w:r>
        <w:r>
          <w:fldChar w:fldCharType="end"/>
        </w:r>
      </w:hyperlink>
    </w:p>
    <w:p w14:paraId="196087B7" w14:textId="77777777" w:rsidR="00A020A5" w:rsidRDefault="009B0141">
      <w:pPr>
        <w:pStyle w:val="30"/>
        <w:tabs>
          <w:tab w:val="clear" w:pos="1200"/>
          <w:tab w:val="clear" w:pos="9120"/>
          <w:tab w:val="right" w:leader="dot" w:pos="9241"/>
        </w:tabs>
      </w:pPr>
      <w:hyperlink w:anchor="_Toc31082" w:history="1">
        <w:r w:rsidR="00344920">
          <w:rPr>
            <w:rFonts w:ascii="Arial" w:eastAsia="黑体" w:hAnsi="Arial"/>
          </w:rPr>
          <w:t xml:space="preserve">4.2.1 </w:t>
        </w:r>
        <w:r w:rsidR="00344920">
          <w:rPr>
            <w:rFonts w:hint="eastAsia"/>
          </w:rPr>
          <w:t>系统注册功能前端代码的设计</w:t>
        </w:r>
        <w:r w:rsidR="00344920">
          <w:tab/>
        </w:r>
        <w:r>
          <w:fldChar w:fldCharType="begin"/>
        </w:r>
        <w:r>
          <w:instrText xml:space="preserve"> PAGEREF _Toc31082 </w:instrText>
        </w:r>
        <w:r>
          <w:fldChar w:fldCharType="separate"/>
        </w:r>
        <w:r w:rsidR="00344920">
          <w:t>15</w:t>
        </w:r>
        <w:r>
          <w:fldChar w:fldCharType="end"/>
        </w:r>
      </w:hyperlink>
    </w:p>
    <w:p w14:paraId="27433539" w14:textId="77777777" w:rsidR="00A020A5" w:rsidRDefault="009B0141">
      <w:pPr>
        <w:pStyle w:val="30"/>
        <w:tabs>
          <w:tab w:val="clear" w:pos="1200"/>
          <w:tab w:val="clear" w:pos="9120"/>
          <w:tab w:val="right" w:leader="dot" w:pos="9241"/>
        </w:tabs>
      </w:pPr>
      <w:hyperlink w:anchor="_Toc7226" w:history="1">
        <w:r w:rsidR="00344920">
          <w:rPr>
            <w:rFonts w:ascii="Arial" w:eastAsia="黑体" w:hAnsi="Arial"/>
          </w:rPr>
          <w:t xml:space="preserve">4.2.2 </w:t>
        </w:r>
        <w:r w:rsidR="00344920">
          <w:rPr>
            <w:rFonts w:hint="eastAsia"/>
          </w:rPr>
          <w:t>系统注册功能后端具体业务实现</w:t>
        </w:r>
        <w:r w:rsidR="00344920">
          <w:tab/>
        </w:r>
        <w:r>
          <w:fldChar w:fldCharType="begin"/>
        </w:r>
        <w:r>
          <w:instrText xml:space="preserve"> PAGEREF _Toc7226 </w:instrText>
        </w:r>
        <w:r>
          <w:fldChar w:fldCharType="separate"/>
        </w:r>
        <w:r w:rsidR="00344920">
          <w:t>16</w:t>
        </w:r>
        <w:r>
          <w:fldChar w:fldCharType="end"/>
        </w:r>
      </w:hyperlink>
    </w:p>
    <w:p w14:paraId="585D98F5" w14:textId="77777777" w:rsidR="00A020A5" w:rsidRDefault="009B0141">
      <w:pPr>
        <w:pStyle w:val="20"/>
        <w:tabs>
          <w:tab w:val="clear" w:pos="720"/>
          <w:tab w:val="clear" w:pos="9120"/>
          <w:tab w:val="right" w:leader="dot" w:pos="9241"/>
        </w:tabs>
      </w:pPr>
      <w:hyperlink w:anchor="_Toc32335" w:history="1">
        <w:r w:rsidR="00344920">
          <w:rPr>
            <w:rFonts w:hint="eastAsia"/>
          </w:rPr>
          <w:t xml:space="preserve">4.3 </w:t>
        </w:r>
        <w:r w:rsidR="00344920">
          <w:rPr>
            <w:rFonts w:hint="eastAsia"/>
          </w:rPr>
          <w:t>系统登录功能的开发</w:t>
        </w:r>
        <w:r w:rsidR="00344920">
          <w:tab/>
        </w:r>
        <w:r>
          <w:fldChar w:fldCharType="begin"/>
        </w:r>
        <w:r>
          <w:instrText xml:space="preserve"> PAGEREF _Toc32335 </w:instrText>
        </w:r>
        <w:r>
          <w:fldChar w:fldCharType="separate"/>
        </w:r>
        <w:r w:rsidR="00344920">
          <w:t>18</w:t>
        </w:r>
        <w:r>
          <w:fldChar w:fldCharType="end"/>
        </w:r>
      </w:hyperlink>
    </w:p>
    <w:p w14:paraId="19C1D343" w14:textId="77777777" w:rsidR="00A020A5" w:rsidRDefault="009B0141">
      <w:pPr>
        <w:pStyle w:val="30"/>
        <w:tabs>
          <w:tab w:val="clear" w:pos="1200"/>
          <w:tab w:val="clear" w:pos="9120"/>
          <w:tab w:val="right" w:leader="dot" w:pos="9241"/>
        </w:tabs>
      </w:pPr>
      <w:hyperlink w:anchor="_Toc11568" w:history="1">
        <w:r w:rsidR="00344920">
          <w:rPr>
            <w:rFonts w:ascii="Arial" w:eastAsia="黑体" w:hAnsi="Arial"/>
          </w:rPr>
          <w:t xml:space="preserve">4.3.1 </w:t>
        </w:r>
        <w:r w:rsidR="00344920">
          <w:rPr>
            <w:rFonts w:hint="eastAsia"/>
          </w:rPr>
          <w:t>系统登录功能前端代码的设计</w:t>
        </w:r>
        <w:r w:rsidR="00344920">
          <w:tab/>
        </w:r>
        <w:r>
          <w:fldChar w:fldCharType="begin"/>
        </w:r>
        <w:r>
          <w:instrText xml:space="preserve"> PAGEREF _Toc11568 </w:instrText>
        </w:r>
        <w:r>
          <w:fldChar w:fldCharType="separate"/>
        </w:r>
        <w:r w:rsidR="00344920">
          <w:t>18</w:t>
        </w:r>
        <w:r>
          <w:fldChar w:fldCharType="end"/>
        </w:r>
      </w:hyperlink>
    </w:p>
    <w:p w14:paraId="3BD2662A" w14:textId="77777777" w:rsidR="00A020A5" w:rsidRDefault="009B0141">
      <w:pPr>
        <w:pStyle w:val="30"/>
        <w:tabs>
          <w:tab w:val="clear" w:pos="1200"/>
          <w:tab w:val="clear" w:pos="9120"/>
          <w:tab w:val="right" w:leader="dot" w:pos="9241"/>
        </w:tabs>
      </w:pPr>
      <w:hyperlink w:anchor="_Toc17182" w:history="1">
        <w:r w:rsidR="00344920">
          <w:rPr>
            <w:rFonts w:ascii="Arial" w:eastAsia="黑体" w:hAnsi="Arial"/>
          </w:rPr>
          <w:t xml:space="preserve">4.3.2 </w:t>
        </w:r>
        <w:r w:rsidR="00344920">
          <w:rPr>
            <w:rFonts w:hint="eastAsia"/>
          </w:rPr>
          <w:t>系统登录功能后端具体业务实现</w:t>
        </w:r>
        <w:r w:rsidR="00344920">
          <w:tab/>
        </w:r>
        <w:r>
          <w:fldChar w:fldCharType="begin"/>
        </w:r>
        <w:r>
          <w:instrText xml:space="preserve"> PAGEREF _Toc17182 </w:instrText>
        </w:r>
        <w:r>
          <w:fldChar w:fldCharType="separate"/>
        </w:r>
        <w:r w:rsidR="00344920">
          <w:t>18</w:t>
        </w:r>
        <w:r>
          <w:fldChar w:fldCharType="end"/>
        </w:r>
      </w:hyperlink>
    </w:p>
    <w:p w14:paraId="11A63546" w14:textId="77777777" w:rsidR="00A020A5" w:rsidRDefault="009B0141">
      <w:pPr>
        <w:pStyle w:val="20"/>
        <w:tabs>
          <w:tab w:val="clear" w:pos="720"/>
          <w:tab w:val="clear" w:pos="9120"/>
          <w:tab w:val="right" w:leader="dot" w:pos="9241"/>
        </w:tabs>
      </w:pPr>
      <w:hyperlink w:anchor="_Toc29650" w:history="1">
        <w:r w:rsidR="00344920">
          <w:rPr>
            <w:rFonts w:ascii="Arial" w:hAnsi="Arial" w:hint="eastAsia"/>
          </w:rPr>
          <w:t xml:space="preserve">4.4 </w:t>
        </w:r>
        <w:r w:rsidR="00344920">
          <w:rPr>
            <w:rFonts w:ascii="Arial" w:hAnsi="Arial" w:hint="eastAsia"/>
          </w:rPr>
          <w:t>漫画投稿功能的开发</w:t>
        </w:r>
        <w:r w:rsidR="00344920">
          <w:tab/>
        </w:r>
        <w:r>
          <w:fldChar w:fldCharType="begin"/>
        </w:r>
        <w:r>
          <w:instrText xml:space="preserve"> PAGEREF _Toc29650 </w:instrText>
        </w:r>
        <w:r>
          <w:fldChar w:fldCharType="separate"/>
        </w:r>
        <w:r w:rsidR="00344920">
          <w:t>19</w:t>
        </w:r>
        <w:r>
          <w:fldChar w:fldCharType="end"/>
        </w:r>
      </w:hyperlink>
    </w:p>
    <w:p w14:paraId="30567401" w14:textId="77777777" w:rsidR="00A020A5" w:rsidRDefault="009B0141">
      <w:pPr>
        <w:pStyle w:val="30"/>
        <w:tabs>
          <w:tab w:val="clear" w:pos="1200"/>
          <w:tab w:val="clear" w:pos="9120"/>
          <w:tab w:val="right" w:leader="dot" w:pos="9241"/>
        </w:tabs>
      </w:pPr>
      <w:hyperlink w:anchor="_Toc15277" w:history="1">
        <w:r w:rsidR="00344920">
          <w:rPr>
            <w:rFonts w:ascii="Arial" w:eastAsia="黑体" w:hAnsi="Arial"/>
          </w:rPr>
          <w:t xml:space="preserve">4.4.1 </w:t>
        </w:r>
        <w:r w:rsidR="00344920">
          <w:rPr>
            <w:rFonts w:hint="eastAsia"/>
          </w:rPr>
          <w:t>漫画投稿功能前端代码的设计</w:t>
        </w:r>
        <w:r w:rsidR="00344920">
          <w:tab/>
        </w:r>
        <w:r>
          <w:fldChar w:fldCharType="begin"/>
        </w:r>
        <w:r>
          <w:instrText xml:space="preserve"> PAGEREF _Toc15277 </w:instrText>
        </w:r>
        <w:r>
          <w:fldChar w:fldCharType="separate"/>
        </w:r>
        <w:r w:rsidR="00344920">
          <w:t>19</w:t>
        </w:r>
        <w:r>
          <w:fldChar w:fldCharType="end"/>
        </w:r>
      </w:hyperlink>
    </w:p>
    <w:p w14:paraId="7FAD1F54" w14:textId="77777777" w:rsidR="00A020A5" w:rsidRDefault="009B0141">
      <w:pPr>
        <w:pStyle w:val="30"/>
        <w:tabs>
          <w:tab w:val="clear" w:pos="1200"/>
          <w:tab w:val="clear" w:pos="9120"/>
          <w:tab w:val="right" w:leader="dot" w:pos="9241"/>
        </w:tabs>
      </w:pPr>
      <w:hyperlink w:anchor="_Toc485" w:history="1">
        <w:r w:rsidR="00344920">
          <w:rPr>
            <w:rFonts w:ascii="Arial" w:eastAsia="黑体" w:hAnsi="Arial"/>
          </w:rPr>
          <w:t xml:space="preserve">4.4.2 </w:t>
        </w:r>
        <w:r w:rsidR="00344920">
          <w:rPr>
            <w:rFonts w:hint="eastAsia"/>
          </w:rPr>
          <w:t>漫画投稿功能后端具体业务实现</w:t>
        </w:r>
        <w:r w:rsidR="00344920">
          <w:tab/>
        </w:r>
        <w:r>
          <w:fldChar w:fldCharType="begin"/>
        </w:r>
        <w:r>
          <w:instrText xml:space="preserve"> PAGEREF _Toc485 </w:instrText>
        </w:r>
        <w:r>
          <w:fldChar w:fldCharType="separate"/>
        </w:r>
        <w:r w:rsidR="00344920">
          <w:t>25</w:t>
        </w:r>
        <w:r>
          <w:fldChar w:fldCharType="end"/>
        </w:r>
      </w:hyperlink>
    </w:p>
    <w:p w14:paraId="2F97D8F8" w14:textId="77777777" w:rsidR="00A020A5" w:rsidRDefault="009B0141">
      <w:pPr>
        <w:pStyle w:val="20"/>
        <w:tabs>
          <w:tab w:val="clear" w:pos="720"/>
          <w:tab w:val="clear" w:pos="9120"/>
          <w:tab w:val="right" w:leader="dot" w:pos="9241"/>
        </w:tabs>
      </w:pPr>
      <w:hyperlink w:anchor="_Toc4815" w:history="1">
        <w:r w:rsidR="00344920">
          <w:rPr>
            <w:rFonts w:ascii="Arial" w:hAnsi="Arial" w:hint="eastAsia"/>
          </w:rPr>
          <w:t xml:space="preserve">4.5 </w:t>
        </w:r>
        <w:r w:rsidR="00344920">
          <w:rPr>
            <w:rFonts w:ascii="Arial" w:hAnsi="Arial" w:hint="eastAsia"/>
          </w:rPr>
          <w:t>我的投稿前台管理功能的开发</w:t>
        </w:r>
        <w:r w:rsidR="00344920">
          <w:tab/>
        </w:r>
        <w:r>
          <w:fldChar w:fldCharType="begin"/>
        </w:r>
        <w:r>
          <w:instrText xml:space="preserve"> PAGEREF _Toc4815 </w:instrText>
        </w:r>
        <w:r>
          <w:fldChar w:fldCharType="separate"/>
        </w:r>
        <w:r w:rsidR="00344920">
          <w:t>28</w:t>
        </w:r>
        <w:r>
          <w:fldChar w:fldCharType="end"/>
        </w:r>
      </w:hyperlink>
    </w:p>
    <w:p w14:paraId="6F6B7AE2" w14:textId="77777777" w:rsidR="00A020A5" w:rsidRDefault="009B0141">
      <w:pPr>
        <w:pStyle w:val="30"/>
        <w:tabs>
          <w:tab w:val="clear" w:pos="1200"/>
          <w:tab w:val="clear" w:pos="9120"/>
          <w:tab w:val="right" w:leader="dot" w:pos="9241"/>
        </w:tabs>
      </w:pPr>
      <w:hyperlink w:anchor="_Toc16017" w:history="1">
        <w:r w:rsidR="00344920">
          <w:rPr>
            <w:rFonts w:ascii="Arial" w:eastAsia="黑体" w:hAnsi="Arial"/>
          </w:rPr>
          <w:t xml:space="preserve">4.5.1 </w:t>
        </w:r>
        <w:r w:rsidR="00344920">
          <w:rPr>
            <w:rFonts w:hint="eastAsia"/>
          </w:rPr>
          <w:t>我的投稿前台管理页面的设计</w:t>
        </w:r>
        <w:r w:rsidR="00344920">
          <w:tab/>
        </w:r>
        <w:r>
          <w:fldChar w:fldCharType="begin"/>
        </w:r>
        <w:r>
          <w:instrText xml:space="preserve"> PAGEREF _Toc16017 </w:instrText>
        </w:r>
        <w:r>
          <w:fldChar w:fldCharType="separate"/>
        </w:r>
        <w:r w:rsidR="00344920">
          <w:t>28</w:t>
        </w:r>
        <w:r>
          <w:fldChar w:fldCharType="end"/>
        </w:r>
      </w:hyperlink>
    </w:p>
    <w:p w14:paraId="0956134F" w14:textId="77777777" w:rsidR="00A020A5" w:rsidRDefault="009B0141">
      <w:pPr>
        <w:pStyle w:val="30"/>
        <w:tabs>
          <w:tab w:val="clear" w:pos="1200"/>
          <w:tab w:val="clear" w:pos="9120"/>
          <w:tab w:val="right" w:leader="dot" w:pos="9241"/>
        </w:tabs>
      </w:pPr>
      <w:hyperlink w:anchor="_Toc17472" w:history="1">
        <w:r w:rsidR="00344920">
          <w:rPr>
            <w:rFonts w:ascii="Arial" w:eastAsia="黑体" w:hAnsi="Arial"/>
          </w:rPr>
          <w:t xml:space="preserve">4.5.2 </w:t>
        </w:r>
        <w:r w:rsidR="00344920">
          <w:rPr>
            <w:rFonts w:hint="eastAsia"/>
          </w:rPr>
          <w:t>我的投稿后端具体业务实现</w:t>
        </w:r>
        <w:r w:rsidR="00344920">
          <w:tab/>
        </w:r>
        <w:r>
          <w:fldChar w:fldCharType="begin"/>
        </w:r>
        <w:r>
          <w:instrText xml:space="preserve"> PAGEREF _Toc17472 </w:instrText>
        </w:r>
        <w:r>
          <w:fldChar w:fldCharType="separate"/>
        </w:r>
        <w:r w:rsidR="00344920">
          <w:t>29</w:t>
        </w:r>
        <w:r>
          <w:fldChar w:fldCharType="end"/>
        </w:r>
      </w:hyperlink>
    </w:p>
    <w:p w14:paraId="462F840F" w14:textId="77777777" w:rsidR="00A020A5" w:rsidRDefault="009B0141">
      <w:pPr>
        <w:pStyle w:val="20"/>
        <w:tabs>
          <w:tab w:val="clear" w:pos="720"/>
          <w:tab w:val="clear" w:pos="9120"/>
          <w:tab w:val="right" w:leader="dot" w:pos="9241"/>
        </w:tabs>
      </w:pPr>
      <w:hyperlink w:anchor="_Toc27396" w:history="1">
        <w:r w:rsidR="00344920">
          <w:rPr>
            <w:rFonts w:ascii="Arial" w:hAnsi="Arial" w:hint="eastAsia"/>
          </w:rPr>
          <w:t xml:space="preserve">4.6 </w:t>
        </w:r>
        <w:r w:rsidR="00344920">
          <w:rPr>
            <w:rFonts w:ascii="Arial" w:hAnsi="Arial" w:hint="eastAsia"/>
          </w:rPr>
          <w:t>分类页面功能的开发</w:t>
        </w:r>
        <w:r w:rsidR="00344920">
          <w:tab/>
        </w:r>
        <w:r>
          <w:fldChar w:fldCharType="begin"/>
        </w:r>
        <w:r>
          <w:instrText xml:space="preserve"> PAGEREF _Toc27396 </w:instrText>
        </w:r>
        <w:r>
          <w:fldChar w:fldCharType="separate"/>
        </w:r>
        <w:r w:rsidR="00344920">
          <w:t>30</w:t>
        </w:r>
        <w:r>
          <w:fldChar w:fldCharType="end"/>
        </w:r>
      </w:hyperlink>
    </w:p>
    <w:p w14:paraId="27E9FC6E" w14:textId="77777777" w:rsidR="00A020A5" w:rsidRDefault="009B0141">
      <w:pPr>
        <w:pStyle w:val="30"/>
        <w:tabs>
          <w:tab w:val="clear" w:pos="1200"/>
          <w:tab w:val="clear" w:pos="9120"/>
          <w:tab w:val="right" w:leader="dot" w:pos="9241"/>
        </w:tabs>
      </w:pPr>
      <w:hyperlink w:anchor="_Toc5939" w:history="1">
        <w:r w:rsidR="00344920">
          <w:rPr>
            <w:rFonts w:ascii="Arial" w:eastAsia="黑体" w:hAnsi="Arial"/>
          </w:rPr>
          <w:t xml:space="preserve">4.6.1 </w:t>
        </w:r>
        <w:r w:rsidR="00344920">
          <w:rPr>
            <w:rFonts w:hint="eastAsia"/>
          </w:rPr>
          <w:t>分类页面的前台页面的设计</w:t>
        </w:r>
        <w:r w:rsidR="00344920">
          <w:tab/>
        </w:r>
        <w:r>
          <w:fldChar w:fldCharType="begin"/>
        </w:r>
        <w:r>
          <w:instrText xml:space="preserve"> PAGEREF _Toc5939 </w:instrText>
        </w:r>
        <w:r>
          <w:fldChar w:fldCharType="separate"/>
        </w:r>
        <w:r w:rsidR="00344920">
          <w:t>30</w:t>
        </w:r>
        <w:r>
          <w:fldChar w:fldCharType="end"/>
        </w:r>
      </w:hyperlink>
    </w:p>
    <w:p w14:paraId="5685DEA7" w14:textId="77777777" w:rsidR="00A020A5" w:rsidRDefault="009B0141">
      <w:pPr>
        <w:pStyle w:val="30"/>
        <w:tabs>
          <w:tab w:val="clear" w:pos="1200"/>
          <w:tab w:val="clear" w:pos="9120"/>
          <w:tab w:val="right" w:leader="dot" w:pos="9241"/>
        </w:tabs>
      </w:pPr>
      <w:hyperlink w:anchor="_Toc6497" w:history="1">
        <w:r w:rsidR="00344920">
          <w:rPr>
            <w:rFonts w:ascii="Arial" w:eastAsia="黑体" w:hAnsi="Arial"/>
          </w:rPr>
          <w:t xml:space="preserve">4.6.2 </w:t>
        </w:r>
        <w:r w:rsidR="00344920">
          <w:rPr>
            <w:rFonts w:hint="eastAsia"/>
          </w:rPr>
          <w:t>分类页面的后端具体业务实现</w:t>
        </w:r>
        <w:r w:rsidR="00344920">
          <w:tab/>
        </w:r>
        <w:r>
          <w:fldChar w:fldCharType="begin"/>
        </w:r>
        <w:r>
          <w:instrText xml:space="preserve"> PAGEREF _Toc6497 </w:instrText>
        </w:r>
        <w:r>
          <w:fldChar w:fldCharType="separate"/>
        </w:r>
        <w:r w:rsidR="00344920">
          <w:t>31</w:t>
        </w:r>
        <w:r>
          <w:fldChar w:fldCharType="end"/>
        </w:r>
      </w:hyperlink>
    </w:p>
    <w:p w14:paraId="68BB8C93" w14:textId="77777777" w:rsidR="00A020A5" w:rsidRDefault="009B0141">
      <w:pPr>
        <w:pStyle w:val="20"/>
        <w:tabs>
          <w:tab w:val="clear" w:pos="720"/>
          <w:tab w:val="clear" w:pos="9120"/>
          <w:tab w:val="right" w:leader="dot" w:pos="9241"/>
        </w:tabs>
      </w:pPr>
      <w:hyperlink w:anchor="_Toc1557" w:history="1">
        <w:r w:rsidR="00344920">
          <w:rPr>
            <w:rFonts w:ascii="Arial" w:hAnsi="Arial" w:hint="eastAsia"/>
          </w:rPr>
          <w:t xml:space="preserve">4.7 </w:t>
        </w:r>
        <w:r w:rsidR="00344920">
          <w:rPr>
            <w:rFonts w:ascii="Arial" w:hAnsi="Arial" w:hint="eastAsia"/>
          </w:rPr>
          <w:t>实体漫画浏览功能的开发</w:t>
        </w:r>
        <w:r w:rsidR="00344920">
          <w:tab/>
        </w:r>
        <w:r>
          <w:fldChar w:fldCharType="begin"/>
        </w:r>
        <w:r>
          <w:instrText xml:space="preserve"> PAGEREF _Toc1557 </w:instrText>
        </w:r>
        <w:r>
          <w:fldChar w:fldCharType="separate"/>
        </w:r>
        <w:r w:rsidR="00344920">
          <w:t>32</w:t>
        </w:r>
        <w:r>
          <w:fldChar w:fldCharType="end"/>
        </w:r>
      </w:hyperlink>
    </w:p>
    <w:p w14:paraId="7E0CD06B" w14:textId="77777777" w:rsidR="00A020A5" w:rsidRDefault="009B0141">
      <w:pPr>
        <w:pStyle w:val="30"/>
        <w:tabs>
          <w:tab w:val="clear" w:pos="1200"/>
          <w:tab w:val="clear" w:pos="9120"/>
          <w:tab w:val="right" w:leader="dot" w:pos="9241"/>
        </w:tabs>
      </w:pPr>
      <w:hyperlink w:anchor="_Toc4079" w:history="1">
        <w:r w:rsidR="00344920">
          <w:rPr>
            <w:rFonts w:ascii="Arial" w:eastAsia="黑体" w:hAnsi="Arial"/>
          </w:rPr>
          <w:t xml:space="preserve">4.7.1 </w:t>
        </w:r>
        <w:r w:rsidR="00344920">
          <w:rPr>
            <w:rFonts w:hint="eastAsia"/>
          </w:rPr>
          <w:t>实体漫画浏览页面的前台页面的设计</w:t>
        </w:r>
        <w:r w:rsidR="00344920">
          <w:tab/>
        </w:r>
        <w:r>
          <w:fldChar w:fldCharType="begin"/>
        </w:r>
        <w:r>
          <w:instrText xml:space="preserve"> PAGEREF _Toc4079 </w:instrText>
        </w:r>
        <w:r>
          <w:fldChar w:fldCharType="separate"/>
        </w:r>
        <w:r w:rsidR="00344920">
          <w:t>32</w:t>
        </w:r>
        <w:r>
          <w:fldChar w:fldCharType="end"/>
        </w:r>
      </w:hyperlink>
    </w:p>
    <w:p w14:paraId="4CA4A416" w14:textId="77777777" w:rsidR="00A020A5" w:rsidRDefault="009B0141">
      <w:pPr>
        <w:pStyle w:val="30"/>
        <w:tabs>
          <w:tab w:val="clear" w:pos="1200"/>
          <w:tab w:val="clear" w:pos="9120"/>
          <w:tab w:val="right" w:leader="dot" w:pos="9241"/>
        </w:tabs>
      </w:pPr>
      <w:hyperlink w:anchor="_Toc17779" w:history="1">
        <w:r w:rsidR="00344920">
          <w:rPr>
            <w:rFonts w:ascii="Arial" w:eastAsia="黑体" w:hAnsi="Arial"/>
          </w:rPr>
          <w:t xml:space="preserve">4.7.2 </w:t>
        </w:r>
        <w:r w:rsidR="00344920">
          <w:rPr>
            <w:rFonts w:hint="eastAsia"/>
          </w:rPr>
          <w:t>实体漫画浏览页面的后端具体业务实现</w:t>
        </w:r>
        <w:r w:rsidR="00344920">
          <w:tab/>
        </w:r>
        <w:r>
          <w:fldChar w:fldCharType="begin"/>
        </w:r>
        <w:r>
          <w:instrText xml:space="preserve"> PAGEREF _Toc17779 </w:instrText>
        </w:r>
        <w:r>
          <w:fldChar w:fldCharType="separate"/>
        </w:r>
        <w:r w:rsidR="00344920">
          <w:t>34</w:t>
        </w:r>
        <w:r>
          <w:fldChar w:fldCharType="end"/>
        </w:r>
      </w:hyperlink>
    </w:p>
    <w:p w14:paraId="6337CCB6" w14:textId="77777777" w:rsidR="00A020A5" w:rsidRDefault="009B0141">
      <w:pPr>
        <w:pStyle w:val="20"/>
        <w:tabs>
          <w:tab w:val="clear" w:pos="720"/>
          <w:tab w:val="clear" w:pos="9120"/>
          <w:tab w:val="right" w:leader="dot" w:pos="9241"/>
        </w:tabs>
      </w:pPr>
      <w:hyperlink w:anchor="_Toc8923" w:history="1">
        <w:r w:rsidR="00344920">
          <w:rPr>
            <w:rFonts w:ascii="Arial" w:hAnsi="Arial" w:hint="eastAsia"/>
          </w:rPr>
          <w:t xml:space="preserve">4.8 </w:t>
        </w:r>
        <w:r w:rsidR="00344920">
          <w:rPr>
            <w:rFonts w:ascii="Arial" w:hAnsi="Arial" w:hint="eastAsia"/>
          </w:rPr>
          <w:t>首页功能的开发</w:t>
        </w:r>
        <w:r w:rsidR="00344920">
          <w:tab/>
        </w:r>
        <w:r>
          <w:fldChar w:fldCharType="begin"/>
        </w:r>
        <w:r>
          <w:instrText xml:space="preserve"> PAGEREF _Toc8923 </w:instrText>
        </w:r>
        <w:r>
          <w:fldChar w:fldCharType="separate"/>
        </w:r>
        <w:r w:rsidR="00344920">
          <w:t>34</w:t>
        </w:r>
        <w:r>
          <w:fldChar w:fldCharType="end"/>
        </w:r>
      </w:hyperlink>
    </w:p>
    <w:p w14:paraId="6EB55175" w14:textId="77777777" w:rsidR="00A020A5" w:rsidRDefault="009B0141">
      <w:pPr>
        <w:pStyle w:val="30"/>
        <w:tabs>
          <w:tab w:val="clear" w:pos="1200"/>
          <w:tab w:val="clear" w:pos="9120"/>
          <w:tab w:val="right" w:leader="dot" w:pos="9241"/>
        </w:tabs>
      </w:pPr>
      <w:hyperlink w:anchor="_Toc27447" w:history="1">
        <w:r w:rsidR="00344920">
          <w:rPr>
            <w:rFonts w:ascii="Arial" w:eastAsia="黑体" w:hAnsi="Arial"/>
          </w:rPr>
          <w:t xml:space="preserve">4.8.1 </w:t>
        </w:r>
        <w:r w:rsidR="00344920">
          <w:rPr>
            <w:rFonts w:hint="eastAsia"/>
          </w:rPr>
          <w:t>首页页面的前台页面的设计</w:t>
        </w:r>
        <w:r w:rsidR="00344920">
          <w:tab/>
        </w:r>
        <w:r>
          <w:fldChar w:fldCharType="begin"/>
        </w:r>
        <w:r>
          <w:instrText xml:space="preserve"> PAGEREF _Toc27447 </w:instrText>
        </w:r>
        <w:r>
          <w:fldChar w:fldCharType="separate"/>
        </w:r>
        <w:r w:rsidR="00344920">
          <w:t>34</w:t>
        </w:r>
        <w:r>
          <w:fldChar w:fldCharType="end"/>
        </w:r>
      </w:hyperlink>
    </w:p>
    <w:p w14:paraId="3D02F28F" w14:textId="77777777" w:rsidR="00A020A5" w:rsidRDefault="009B0141">
      <w:pPr>
        <w:pStyle w:val="30"/>
        <w:tabs>
          <w:tab w:val="clear" w:pos="1200"/>
          <w:tab w:val="clear" w:pos="9120"/>
          <w:tab w:val="right" w:leader="dot" w:pos="9241"/>
        </w:tabs>
      </w:pPr>
      <w:hyperlink w:anchor="_Toc8472" w:history="1">
        <w:r w:rsidR="00344920">
          <w:rPr>
            <w:rFonts w:ascii="Arial" w:eastAsia="黑体" w:hAnsi="Arial"/>
          </w:rPr>
          <w:t xml:space="preserve">4.8.2 </w:t>
        </w:r>
        <w:r w:rsidR="00344920">
          <w:rPr>
            <w:rFonts w:hint="eastAsia"/>
          </w:rPr>
          <w:t>首页页面的后端具体业务实现</w:t>
        </w:r>
        <w:r w:rsidR="00344920">
          <w:tab/>
        </w:r>
        <w:r>
          <w:fldChar w:fldCharType="begin"/>
        </w:r>
        <w:r>
          <w:instrText xml:space="preserve"> PAGEREF _Toc8472 </w:instrText>
        </w:r>
        <w:r>
          <w:fldChar w:fldCharType="separate"/>
        </w:r>
        <w:r w:rsidR="00344920">
          <w:t>35</w:t>
        </w:r>
        <w:r>
          <w:fldChar w:fldCharType="end"/>
        </w:r>
      </w:hyperlink>
    </w:p>
    <w:p w14:paraId="352037EF" w14:textId="77777777" w:rsidR="00A020A5" w:rsidRDefault="009B0141">
      <w:pPr>
        <w:pStyle w:val="10"/>
        <w:tabs>
          <w:tab w:val="clear" w:pos="480"/>
          <w:tab w:val="clear" w:pos="9120"/>
          <w:tab w:val="right" w:leader="dot" w:pos="9241"/>
        </w:tabs>
      </w:pPr>
      <w:hyperlink w:anchor="_Toc141" w:history="1">
        <w:r w:rsidR="00344920">
          <w:rPr>
            <w:rFonts w:ascii="Arial" w:eastAsia="黑体" w:hAnsi="Arial"/>
          </w:rPr>
          <w:t xml:space="preserve">5 </w:t>
        </w:r>
        <w:r w:rsidR="00344920">
          <w:rPr>
            <w:rFonts w:hint="eastAsia"/>
          </w:rPr>
          <w:t>结论</w:t>
        </w:r>
        <w:r w:rsidR="00344920">
          <w:tab/>
        </w:r>
        <w:r>
          <w:fldChar w:fldCharType="begin"/>
        </w:r>
        <w:r>
          <w:instrText xml:space="preserve"> PAGEREF _Toc141 </w:instrText>
        </w:r>
        <w:r>
          <w:fldChar w:fldCharType="separate"/>
        </w:r>
        <w:r w:rsidR="00344920">
          <w:t>36</w:t>
        </w:r>
        <w:r>
          <w:fldChar w:fldCharType="end"/>
        </w:r>
      </w:hyperlink>
    </w:p>
    <w:p w14:paraId="300E9974" w14:textId="77777777" w:rsidR="00A020A5" w:rsidRDefault="009B0141">
      <w:pPr>
        <w:pStyle w:val="20"/>
        <w:tabs>
          <w:tab w:val="clear" w:pos="720"/>
          <w:tab w:val="clear" w:pos="9120"/>
          <w:tab w:val="right" w:leader="dot" w:pos="9241"/>
        </w:tabs>
      </w:pPr>
      <w:hyperlink w:anchor="_Toc5398" w:history="1">
        <w:r w:rsidR="00344920">
          <w:rPr>
            <w:rFonts w:hint="eastAsia"/>
          </w:rPr>
          <w:t xml:space="preserve">5.1 </w:t>
        </w:r>
        <w:r w:rsidR="00344920">
          <w:rPr>
            <w:rFonts w:hint="eastAsia"/>
          </w:rPr>
          <w:t>系统的不足</w:t>
        </w:r>
        <w:r w:rsidR="00344920">
          <w:tab/>
        </w:r>
        <w:r>
          <w:fldChar w:fldCharType="begin"/>
        </w:r>
        <w:r>
          <w:instrText xml:space="preserve"> PAGEREF _Toc5398 </w:instrText>
        </w:r>
        <w:r>
          <w:fldChar w:fldCharType="separate"/>
        </w:r>
        <w:r w:rsidR="00344920">
          <w:t>36</w:t>
        </w:r>
        <w:r>
          <w:fldChar w:fldCharType="end"/>
        </w:r>
      </w:hyperlink>
    </w:p>
    <w:p w14:paraId="3B21B183" w14:textId="77777777" w:rsidR="00A020A5" w:rsidRDefault="009B0141">
      <w:pPr>
        <w:pStyle w:val="20"/>
        <w:tabs>
          <w:tab w:val="clear" w:pos="720"/>
          <w:tab w:val="clear" w:pos="9120"/>
          <w:tab w:val="right" w:leader="dot" w:pos="9241"/>
        </w:tabs>
      </w:pPr>
      <w:hyperlink w:anchor="_Toc23600" w:history="1">
        <w:r w:rsidR="00344920">
          <w:rPr>
            <w:rFonts w:hint="eastAsia"/>
          </w:rPr>
          <w:t xml:space="preserve">5.2 </w:t>
        </w:r>
        <w:r w:rsidR="00344920">
          <w:rPr>
            <w:rFonts w:hint="eastAsia"/>
          </w:rPr>
          <w:t>系统的完善</w:t>
        </w:r>
        <w:r w:rsidR="00344920">
          <w:tab/>
        </w:r>
        <w:r>
          <w:fldChar w:fldCharType="begin"/>
        </w:r>
        <w:r>
          <w:instrText xml:space="preserve"> PAGEREF _Toc23600 </w:instrText>
        </w:r>
        <w:r>
          <w:fldChar w:fldCharType="separate"/>
        </w:r>
        <w:r w:rsidR="00344920">
          <w:t>37</w:t>
        </w:r>
        <w:r>
          <w:fldChar w:fldCharType="end"/>
        </w:r>
      </w:hyperlink>
    </w:p>
    <w:p w14:paraId="16A3B52D" w14:textId="77777777" w:rsidR="00A020A5" w:rsidRDefault="009B0141">
      <w:pPr>
        <w:pStyle w:val="20"/>
        <w:tabs>
          <w:tab w:val="clear" w:pos="720"/>
          <w:tab w:val="clear" w:pos="9120"/>
          <w:tab w:val="right" w:leader="dot" w:pos="9241"/>
        </w:tabs>
      </w:pPr>
      <w:hyperlink w:anchor="_Toc24688" w:history="1">
        <w:r w:rsidR="00344920">
          <w:rPr>
            <w:rFonts w:hint="eastAsia"/>
          </w:rPr>
          <w:t xml:space="preserve">5.3 </w:t>
        </w:r>
        <w:r w:rsidR="00344920">
          <w:rPr>
            <w:rFonts w:hint="eastAsia"/>
          </w:rPr>
          <w:t>总结与体会</w:t>
        </w:r>
        <w:r w:rsidR="00344920">
          <w:tab/>
        </w:r>
        <w:r>
          <w:fldChar w:fldCharType="begin"/>
        </w:r>
        <w:r>
          <w:instrText xml:space="preserve"> PAGEREF _Toc24688 </w:instrText>
        </w:r>
        <w:r>
          <w:fldChar w:fldCharType="separate"/>
        </w:r>
        <w:r w:rsidR="00344920">
          <w:t>37</w:t>
        </w:r>
        <w:r>
          <w:fldChar w:fldCharType="end"/>
        </w:r>
      </w:hyperlink>
    </w:p>
    <w:p w14:paraId="216A36DF" w14:textId="77777777" w:rsidR="00A020A5" w:rsidRDefault="009B0141">
      <w:pPr>
        <w:pStyle w:val="10"/>
        <w:tabs>
          <w:tab w:val="clear" w:pos="480"/>
          <w:tab w:val="clear" w:pos="9120"/>
          <w:tab w:val="right" w:leader="dot" w:pos="9241"/>
        </w:tabs>
      </w:pPr>
      <w:hyperlink w:anchor="_Toc20471" w:history="1">
        <w:r w:rsidR="00344920">
          <w:rPr>
            <w:rFonts w:hint="eastAsia"/>
          </w:rPr>
          <w:t>致谢</w:t>
        </w:r>
        <w:r w:rsidR="00344920">
          <w:tab/>
        </w:r>
        <w:r>
          <w:fldChar w:fldCharType="begin"/>
        </w:r>
        <w:r>
          <w:instrText xml:space="preserve"> PAGEREF _Toc20471 </w:instrText>
        </w:r>
        <w:r>
          <w:fldChar w:fldCharType="separate"/>
        </w:r>
        <w:r w:rsidR="00344920">
          <w:t>38</w:t>
        </w:r>
        <w:r>
          <w:fldChar w:fldCharType="end"/>
        </w:r>
      </w:hyperlink>
    </w:p>
    <w:p w14:paraId="02C7D358" w14:textId="77777777" w:rsidR="00A020A5" w:rsidRDefault="009B0141">
      <w:pPr>
        <w:pStyle w:val="10"/>
        <w:tabs>
          <w:tab w:val="clear" w:pos="480"/>
          <w:tab w:val="clear" w:pos="9120"/>
          <w:tab w:val="right" w:leader="dot" w:pos="9241"/>
        </w:tabs>
      </w:pPr>
      <w:hyperlink w:anchor="_Toc12733" w:history="1">
        <w:r w:rsidR="00344920">
          <w:rPr>
            <w:rFonts w:hint="eastAsia"/>
          </w:rPr>
          <w:t>参考文献</w:t>
        </w:r>
        <w:r w:rsidR="00344920">
          <w:tab/>
        </w:r>
        <w:r>
          <w:fldChar w:fldCharType="begin"/>
        </w:r>
        <w:r>
          <w:instrText xml:space="preserve"> PAGEREF _Toc12733 </w:instrText>
        </w:r>
        <w:r>
          <w:fldChar w:fldCharType="separate"/>
        </w:r>
        <w:r w:rsidR="00344920">
          <w:t>39</w:t>
        </w:r>
        <w:r>
          <w:fldChar w:fldCharType="end"/>
        </w:r>
      </w:hyperlink>
    </w:p>
    <w:p w14:paraId="470391A3" w14:textId="77777777" w:rsidR="00A020A5" w:rsidRDefault="00344920">
      <w:pPr>
        <w:rPr>
          <w:b/>
          <w:bCs/>
          <w:caps/>
        </w:rPr>
        <w:sectPr w:rsidR="00A020A5">
          <w:footerReference w:type="default" r:id="rId8"/>
          <w:pgSz w:w="11906" w:h="16838"/>
          <w:pgMar w:top="1588" w:right="1247" w:bottom="1361" w:left="1418" w:header="1247" w:footer="992" w:gutter="0"/>
          <w:pgNumType w:fmt="lowerRoman"/>
          <w:cols w:space="425"/>
          <w:docGrid w:type="linesAndChars" w:linePitch="312"/>
        </w:sectPr>
      </w:pPr>
      <w:r>
        <w:rPr>
          <w:bCs/>
          <w:caps/>
        </w:rPr>
        <w:fldChar w:fldCharType="end"/>
      </w:r>
    </w:p>
    <w:p w14:paraId="6EF6FCAC" w14:textId="77777777" w:rsidR="00A020A5" w:rsidRDefault="00344920">
      <w:pPr>
        <w:pStyle w:val="1"/>
      </w:pPr>
      <w:bookmarkStart w:id="4" w:name="_Toc105354203"/>
      <w:bookmarkStart w:id="5" w:name="_Toc8368"/>
      <w:r>
        <w:rPr>
          <w:rFonts w:hint="eastAsia"/>
        </w:rPr>
        <w:lastRenderedPageBreak/>
        <w:t>绪论</w:t>
      </w:r>
      <w:bookmarkEnd w:id="4"/>
      <w:bookmarkEnd w:id="5"/>
    </w:p>
    <w:p w14:paraId="144836E4" w14:textId="77777777" w:rsidR="00A020A5" w:rsidRDefault="00344920">
      <w:pPr>
        <w:pStyle w:val="a1"/>
        <w:rPr>
          <w:color w:val="FF0000"/>
        </w:rPr>
      </w:pPr>
      <w:r>
        <w:rPr>
          <w:rFonts w:hint="eastAsia"/>
        </w:rPr>
        <w:t>旨在介绍漫画网站开发的目的和意义、国内外研究现状与水平以及发展趋势等主要内容。</w:t>
      </w:r>
    </w:p>
    <w:p w14:paraId="316E8B97" w14:textId="77777777" w:rsidR="00A020A5" w:rsidRDefault="00344920">
      <w:pPr>
        <w:pStyle w:val="2"/>
      </w:pPr>
      <w:bookmarkStart w:id="6" w:name="_Toc158285589"/>
      <w:bookmarkStart w:id="7" w:name="_Toc16297"/>
      <w:r w:rsidRPr="006E7E51">
        <w:rPr>
          <w:rFonts w:hint="eastAsia"/>
          <w:color w:val="000000"/>
        </w:rPr>
        <w:t>课题的目的和意义</w:t>
      </w:r>
      <w:bookmarkEnd w:id="6"/>
      <w:bookmarkEnd w:id="7"/>
    </w:p>
    <w:p w14:paraId="78EDF39F" w14:textId="77777777" w:rsidR="00A020A5" w:rsidRDefault="00344920">
      <w:pPr>
        <w:pStyle w:val="a1"/>
      </w:pPr>
      <w:r>
        <w:rPr>
          <w:rFonts w:hint="eastAsia"/>
        </w:rPr>
        <w:t>今年来随着科技的日新月异，人们的生活水平也在逐渐提高。人们拥有了更多的获取信息的方式以及获取信息的速度。而其中“二次元”作为一种新型的网络文化在网络当中传播开来，影响了国内的大部分年轻群体，深受年轻人的喜爱。“二次元文化”泛指动画</w:t>
      </w:r>
      <w:r>
        <w:rPr>
          <w:rFonts w:hint="eastAsia"/>
        </w:rPr>
        <w:t>(Anime)</w:t>
      </w:r>
      <w:r>
        <w:rPr>
          <w:rFonts w:hint="eastAsia"/>
        </w:rPr>
        <w:t>、漫画</w:t>
      </w:r>
      <w:r>
        <w:rPr>
          <w:rFonts w:hint="eastAsia"/>
        </w:rPr>
        <w:t>(Comic)</w:t>
      </w:r>
      <w:r>
        <w:rPr>
          <w:rFonts w:hint="eastAsia"/>
        </w:rPr>
        <w:t>、游戏</w:t>
      </w:r>
      <w:r>
        <w:rPr>
          <w:rFonts w:hint="eastAsia"/>
        </w:rPr>
        <w:t>(Game)</w:t>
      </w:r>
      <w:r>
        <w:rPr>
          <w:rFonts w:hint="eastAsia"/>
        </w:rPr>
        <w:t>、轻小说</w:t>
      </w:r>
      <w:r>
        <w:rPr>
          <w:rFonts w:hint="eastAsia"/>
        </w:rPr>
        <w:t>(Novel)</w:t>
      </w:r>
      <w:r>
        <w:rPr>
          <w:rFonts w:hint="eastAsia"/>
        </w:rPr>
        <w:t>内容及相关衍生品。互联网的发展扩大了二次元文化覆盖面和传播广度，更多非核心层次二次元人群有机会接触、了解二次元内容及文化，泛二次元群体不断扩大。而这当中漫画这块还是块未被充分挖掘的沃土。当代年轻人缺少一个漫画资源齐全，使用体验良好，价格亲民的漫画阅读平台。同时国内各漫画创作者们也缺少一个可以供他们分享自己漫画，实现自身梦想的漫画创作平台。因此，本次课题为发扬互联网共享精神，打算设计一个为广大青少年二次元文化爱好者以及创作者服务的漫画在线阅读分享平台。普通用户可以在上边查阅自己喜欢的漫画，对于自己喜欢的漫画可以点赞、收藏、分享给其他人。创作者也可以分享自己所绘制的漫画供别人观赏。</w:t>
      </w:r>
    </w:p>
    <w:p w14:paraId="5BA81DCF" w14:textId="77777777" w:rsidR="00A020A5" w:rsidRDefault="00344920">
      <w:pPr>
        <w:pStyle w:val="2"/>
      </w:pPr>
      <w:bookmarkStart w:id="8" w:name="_Toc23213"/>
      <w:r w:rsidRPr="006E7E51">
        <w:rPr>
          <w:rFonts w:hint="eastAsia"/>
          <w:color w:val="000000"/>
        </w:rPr>
        <w:t>国内外研究现状与水平</w:t>
      </w:r>
      <w:bookmarkEnd w:id="8"/>
    </w:p>
    <w:p w14:paraId="5B8C8290" w14:textId="77777777" w:rsidR="00A020A5" w:rsidRDefault="00344920">
      <w:pPr>
        <w:pStyle w:val="a1"/>
      </w:pPr>
      <w:r>
        <w:rPr>
          <w:rFonts w:hint="eastAsia"/>
        </w:rPr>
        <w:t>随着互联网的普及，以及目前国家目前“互联网</w:t>
      </w:r>
      <w:r>
        <w:rPr>
          <w:rFonts w:hint="eastAsia"/>
        </w:rPr>
        <w:t>+</w:t>
      </w:r>
      <w:r>
        <w:rPr>
          <w:rFonts w:hint="eastAsia"/>
        </w:rPr>
        <w:t>”战略的部署，互联网的运用，在国内外的各个行业得到了广泛的运用。漫画作为曾经在纸质媒体上传播的内容，如今也可以通过互联网更快更广的进行传播。通过网络在线观看，也是现在对于纸质媒体开始落寞，提供给漫画一个更加健康的发展方向。根据</w:t>
      </w:r>
      <w:r>
        <w:rPr>
          <w:rFonts w:hint="eastAsia"/>
        </w:rPr>
        <w:t>CNNIC2019</w:t>
      </w:r>
      <w:r>
        <w:rPr>
          <w:rFonts w:hint="eastAsia"/>
        </w:rPr>
        <w:t>发布的报告，我国的网民数量已经增长到了</w:t>
      </w:r>
      <w:r>
        <w:rPr>
          <w:rFonts w:hint="eastAsia"/>
        </w:rPr>
        <w:t>8.54</w:t>
      </w:r>
      <w:r>
        <w:rPr>
          <w:rFonts w:hint="eastAsia"/>
        </w:rPr>
        <w:t>亿，互联网的普及率达到了</w:t>
      </w:r>
      <w:r>
        <w:rPr>
          <w:rFonts w:hint="eastAsia"/>
        </w:rPr>
        <w:t>61.2%</w:t>
      </w:r>
      <w:r>
        <w:rPr>
          <w:rFonts w:hint="eastAsia"/>
        </w:rPr>
        <w:t>，网民使用手机上网的比率更是达到了</w:t>
      </w:r>
      <w:r>
        <w:rPr>
          <w:rFonts w:hint="eastAsia"/>
        </w:rPr>
        <w:t>99.1%</w:t>
      </w:r>
      <w:r>
        <w:rPr>
          <w:rFonts w:hint="eastAsia"/>
        </w:rPr>
        <w:t>。如今的互联网技术可以说是已经十分的成熟了，通过以</w:t>
      </w:r>
      <w:r>
        <w:rPr>
          <w:rFonts w:hint="eastAsia"/>
        </w:rPr>
        <w:t>Spring Boot</w:t>
      </w:r>
      <w:r>
        <w:rPr>
          <w:rFonts w:hint="eastAsia"/>
        </w:rPr>
        <w:t>架构为核心的前后端分离技术可以更好的实现前端和后端的开发工作。</w:t>
      </w:r>
      <w:r>
        <w:rPr>
          <w:rFonts w:hint="eastAsia"/>
        </w:rPr>
        <w:t>Spring</w:t>
      </w:r>
      <w:r>
        <w:rPr>
          <w:rFonts w:hint="eastAsia"/>
        </w:rPr>
        <w:t>作为重量级企业开发框架</w:t>
      </w:r>
      <w:r>
        <w:rPr>
          <w:rFonts w:hint="eastAsia"/>
        </w:rPr>
        <w:t xml:space="preserve"> Enterprise JavaBean</w:t>
      </w:r>
      <w:r>
        <w:rPr>
          <w:rFonts w:hint="eastAsia"/>
        </w:rPr>
        <w:t>（</w:t>
      </w:r>
      <w:r>
        <w:rPr>
          <w:rFonts w:hint="eastAsia"/>
        </w:rPr>
        <w:t>EJB</w:t>
      </w:r>
      <w:r>
        <w:rPr>
          <w:rFonts w:hint="eastAsia"/>
        </w:rPr>
        <w:t>）</w:t>
      </w:r>
      <w:r>
        <w:rPr>
          <w:rFonts w:hint="eastAsia"/>
        </w:rPr>
        <w:t xml:space="preserve"> </w:t>
      </w:r>
      <w:r>
        <w:rPr>
          <w:rFonts w:hint="eastAsia"/>
        </w:rPr>
        <w:t>的替代品，</w:t>
      </w:r>
      <w:r>
        <w:rPr>
          <w:rFonts w:hint="eastAsia"/>
        </w:rPr>
        <w:t>Spring</w:t>
      </w:r>
      <w:r>
        <w:rPr>
          <w:rFonts w:hint="eastAsia"/>
        </w:rPr>
        <w:t>为企业级</w:t>
      </w:r>
      <w:r>
        <w:rPr>
          <w:rFonts w:hint="eastAsia"/>
        </w:rPr>
        <w:t>Java</w:t>
      </w:r>
      <w:r>
        <w:rPr>
          <w:rFonts w:hint="eastAsia"/>
        </w:rPr>
        <w:t>开发提供了一种相对简单的方法，通过</w:t>
      </w:r>
      <w:r>
        <w:rPr>
          <w:rFonts w:hint="eastAsia"/>
        </w:rPr>
        <w:t xml:space="preserve"> </w:t>
      </w:r>
      <w:r>
        <w:rPr>
          <w:rFonts w:hint="eastAsia"/>
        </w:rPr>
        <w:t>依赖注入</w:t>
      </w:r>
      <w:r>
        <w:rPr>
          <w:rFonts w:hint="eastAsia"/>
        </w:rPr>
        <w:t xml:space="preserve"> </w:t>
      </w:r>
      <w:r>
        <w:rPr>
          <w:rFonts w:hint="eastAsia"/>
        </w:rPr>
        <w:t>和</w:t>
      </w:r>
      <w:r>
        <w:rPr>
          <w:rFonts w:hint="eastAsia"/>
        </w:rPr>
        <w:t xml:space="preserve"> </w:t>
      </w:r>
      <w:r>
        <w:rPr>
          <w:rFonts w:hint="eastAsia"/>
        </w:rPr>
        <w:t>面向切面编程</w:t>
      </w:r>
      <w:r>
        <w:rPr>
          <w:rFonts w:hint="eastAsia"/>
        </w:rPr>
        <w:t xml:space="preserve"> </w:t>
      </w:r>
      <w:r>
        <w:rPr>
          <w:rFonts w:hint="eastAsia"/>
        </w:rPr>
        <w:t>，用简单的</w:t>
      </w:r>
      <w:r>
        <w:rPr>
          <w:rFonts w:hint="eastAsia"/>
        </w:rPr>
        <w:t xml:space="preserve"> Java</w:t>
      </w:r>
      <w:r>
        <w:rPr>
          <w:rFonts w:hint="eastAsia"/>
        </w:rPr>
        <w:t>对象（</w:t>
      </w:r>
      <w:r>
        <w:rPr>
          <w:rFonts w:hint="eastAsia"/>
        </w:rPr>
        <w:t>Plain Old Java Object</w:t>
      </w:r>
      <w:r>
        <w:rPr>
          <w:rFonts w:hint="eastAsia"/>
        </w:rPr>
        <w:t>，</w:t>
      </w:r>
      <w:r>
        <w:rPr>
          <w:rFonts w:hint="eastAsia"/>
        </w:rPr>
        <w:t>POJO</w:t>
      </w:r>
      <w:r>
        <w:rPr>
          <w:rFonts w:hint="eastAsia"/>
        </w:rPr>
        <w:t>）</w:t>
      </w:r>
      <w:r>
        <w:rPr>
          <w:rFonts w:hint="eastAsia"/>
        </w:rPr>
        <w:t xml:space="preserve"> </w:t>
      </w:r>
      <w:r>
        <w:rPr>
          <w:rFonts w:hint="eastAsia"/>
        </w:rPr>
        <w:t>实现了</w:t>
      </w:r>
      <w:r>
        <w:rPr>
          <w:rFonts w:hint="eastAsia"/>
        </w:rPr>
        <w:t>EJB</w:t>
      </w:r>
      <w:r>
        <w:rPr>
          <w:rFonts w:hint="eastAsia"/>
        </w:rPr>
        <w:t>的功能。同时市面上也有许多成熟的商业软件和网站像是哔哩哔哩动画，快看漫画，腾讯漫画等等，他们都为我们的开发提供了一个非常好的指导性，可见该程序的开发前景也是非常可观的。</w:t>
      </w:r>
    </w:p>
    <w:p w14:paraId="3879AB86" w14:textId="77777777" w:rsidR="00A020A5" w:rsidRDefault="00344920">
      <w:pPr>
        <w:pStyle w:val="2"/>
      </w:pPr>
      <w:bookmarkStart w:id="9" w:name="_Toc19656"/>
      <w:bookmarkStart w:id="10" w:name="_Toc105354208"/>
      <w:r w:rsidRPr="006E7E51">
        <w:rPr>
          <w:rFonts w:hint="eastAsia"/>
          <w:color w:val="000000"/>
        </w:rPr>
        <w:lastRenderedPageBreak/>
        <w:t>发展趋势</w:t>
      </w:r>
      <w:bookmarkEnd w:id="9"/>
    </w:p>
    <w:p w14:paraId="2EB60C06" w14:textId="77777777" w:rsidR="00A020A5" w:rsidRDefault="00344920">
      <w:pPr>
        <w:pStyle w:val="a1"/>
      </w:pPr>
      <w:r>
        <w:rPr>
          <w:rFonts w:hint="eastAsia"/>
        </w:rPr>
        <w:t>在线漫画网站平台有着十分巨大的市场潜力。随着经济的发展，网络科技的进步，人们获取信息的方式也已经从传统的纸质媒体转变为了以互联网为主的新媒体。人们通过互联网能够更加便捷、快速、高效的获取信息内容。这更有利于漫画内容的传播，也为创作者提供了一个更广大的平台去分享自己的作品。另一方面，我国网民的数量已经增长到了</w:t>
      </w:r>
      <w:r>
        <w:rPr>
          <w:rFonts w:hint="eastAsia"/>
        </w:rPr>
        <w:t>8.54</w:t>
      </w:r>
      <w:r>
        <w:rPr>
          <w:rFonts w:hint="eastAsia"/>
        </w:rPr>
        <w:t>亿，其中</w:t>
      </w:r>
      <w:r>
        <w:rPr>
          <w:rFonts w:hint="eastAsia"/>
        </w:rPr>
        <w:t>39</w:t>
      </w:r>
      <w:r>
        <w:rPr>
          <w:rFonts w:hint="eastAsia"/>
        </w:rPr>
        <w:t>岁以下的群体占了总体的</w:t>
      </w:r>
      <w:r>
        <w:rPr>
          <w:rFonts w:hint="eastAsia"/>
        </w:rPr>
        <w:t>70.8%</w:t>
      </w:r>
      <w:r>
        <w:rPr>
          <w:rFonts w:hint="eastAsia"/>
        </w:rPr>
        <w:t>。而其中“二次元文化”是当下深受年轻人所喜爱的流行文化之一，必然有着十分庞大的潜在用户群体。漫画作为二次元文化的其中一部分，目前仍还没有被完全开拓。通过建立在线漫画网站，吸引越来越多的用户观看，这样也能够促进创作者在平台上发布自己的作品以便带来更多用户，实现一套良性的循环。在后期如果市场有需求，也将会慢慢的把平台放眼到更广的市场上去服务更多的人，慢慢的就必定会促使一个认知度高，专业度高，完善度高，服务于更多群体的漫画创作传播平台。</w:t>
      </w:r>
    </w:p>
    <w:p w14:paraId="18F7FB94" w14:textId="77777777" w:rsidR="00A020A5" w:rsidRDefault="00A020A5">
      <w:pPr>
        <w:pStyle w:val="a1"/>
        <w:ind w:firstLineChars="0" w:firstLine="0"/>
      </w:pPr>
    </w:p>
    <w:p w14:paraId="7C7B157C" w14:textId="77777777" w:rsidR="00A020A5" w:rsidRDefault="00A020A5">
      <w:pPr>
        <w:pStyle w:val="a1"/>
        <w:ind w:firstLineChars="0" w:firstLine="0"/>
      </w:pPr>
    </w:p>
    <w:p w14:paraId="18F42325" w14:textId="77777777" w:rsidR="00A020A5" w:rsidRDefault="00A020A5">
      <w:pPr>
        <w:pStyle w:val="a1"/>
        <w:ind w:firstLineChars="0" w:firstLine="0"/>
      </w:pPr>
    </w:p>
    <w:p w14:paraId="68F507E6" w14:textId="77777777" w:rsidR="00A020A5" w:rsidRDefault="00A020A5">
      <w:pPr>
        <w:pStyle w:val="a2"/>
        <w:ind w:firstLine="480"/>
      </w:pPr>
    </w:p>
    <w:p w14:paraId="1B3CEB02" w14:textId="77777777" w:rsidR="00A020A5" w:rsidRDefault="00A020A5">
      <w:pPr>
        <w:pStyle w:val="a1"/>
      </w:pPr>
    </w:p>
    <w:p w14:paraId="0B106726" w14:textId="77777777" w:rsidR="00A020A5" w:rsidRDefault="00344920">
      <w:pPr>
        <w:pStyle w:val="1"/>
      </w:pPr>
      <w:bookmarkStart w:id="11" w:name="_Toc27700"/>
      <w:r>
        <w:rPr>
          <w:rFonts w:hint="eastAsia"/>
        </w:rPr>
        <w:lastRenderedPageBreak/>
        <w:t>分析</w:t>
      </w:r>
      <w:bookmarkEnd w:id="11"/>
    </w:p>
    <w:p w14:paraId="0F51D1DB" w14:textId="77777777" w:rsidR="00A020A5" w:rsidRPr="006E7E51" w:rsidRDefault="00344920">
      <w:pPr>
        <w:pStyle w:val="2"/>
        <w:rPr>
          <w:color w:val="000000"/>
        </w:rPr>
      </w:pPr>
      <w:bookmarkStart w:id="12" w:name="_Toc12070"/>
      <w:r w:rsidRPr="006E7E51">
        <w:rPr>
          <w:rFonts w:hint="eastAsia"/>
          <w:color w:val="000000"/>
        </w:rPr>
        <w:t>系统可行性分析</w:t>
      </w:r>
      <w:bookmarkEnd w:id="12"/>
    </w:p>
    <w:p w14:paraId="50EC891D" w14:textId="77777777" w:rsidR="00A020A5" w:rsidRDefault="00344920">
      <w:pPr>
        <w:pStyle w:val="a1"/>
      </w:pPr>
      <w:r>
        <w:t>通过对周边学校学生的询问调研发现：如今的大部分学生都有接触过哔哩哔哩动画、</w:t>
      </w:r>
      <w:r>
        <w:t>Acfun</w:t>
      </w:r>
      <w:r>
        <w:t>等二次元潮流文化在线娱乐平台，学生们经常会在这些平台上边看自己喜欢的动画、直播、游戏实况等等。但由于这些平台上对于漫画这块还不够重视，许多优质的漫画内容无法在该些平台上找到，他们也希望可以拥有一个更好的在线漫画阅读平台。并且由于漫画与动画的紧密关系，优质的漫画作品将会吸引动画厂商进行动画化，而动画化的作品也会进一步的推动漫画作品的销量。彼此之间产生一种良性的循环，促进双方共同发展，产生更多的效益。所以开发一个基于广大年轻用户为主要目标人群的在线漫画阅读与创作平台是十分必要的。</w:t>
      </w:r>
      <w:r>
        <w:rPr>
          <w:rFonts w:hint="eastAsia"/>
        </w:rPr>
        <w:t>此外系统所用到的两大核心框架</w:t>
      </w:r>
      <w:r>
        <w:rPr>
          <w:rFonts w:hint="eastAsia"/>
        </w:rPr>
        <w:t>Spring Boot</w:t>
      </w:r>
      <w:r>
        <w:rPr>
          <w:rFonts w:hint="eastAsia"/>
        </w:rPr>
        <w:t>和</w:t>
      </w:r>
      <w:r>
        <w:rPr>
          <w:rFonts w:hint="eastAsia"/>
        </w:rPr>
        <w:t>Boot Strap</w:t>
      </w:r>
      <w:r>
        <w:rPr>
          <w:rFonts w:hint="eastAsia"/>
        </w:rPr>
        <w:t>都是目前市面上针对后端和前端两方面的主流框架。是已经经过众多新型互联网企业开发选择下来了的相对成熟稳定的技术。特别是</w:t>
      </w:r>
      <w:r>
        <w:rPr>
          <w:rFonts w:hint="eastAsia"/>
        </w:rPr>
        <w:t>Spring Boot</w:t>
      </w:r>
      <w:r>
        <w:rPr>
          <w:rFonts w:hint="eastAsia"/>
        </w:rPr>
        <w:t>为首的</w:t>
      </w:r>
      <w:r>
        <w:rPr>
          <w:rFonts w:hint="eastAsia"/>
        </w:rPr>
        <w:t>Spring</w:t>
      </w:r>
      <w:r>
        <w:rPr>
          <w:rFonts w:hint="eastAsia"/>
        </w:rPr>
        <w:t>家族框架目前已经是</w:t>
      </w:r>
      <w:r>
        <w:rPr>
          <w:rFonts w:hint="eastAsia"/>
        </w:rPr>
        <w:t>Java</w:t>
      </w:r>
      <w:r>
        <w:rPr>
          <w:rFonts w:hint="eastAsia"/>
        </w:rPr>
        <w:t>后端开发几乎必须要掌握的一门框架了。通过</w:t>
      </w:r>
      <w:r>
        <w:rPr>
          <w:rFonts w:hint="eastAsia"/>
        </w:rPr>
        <w:t>Ioc</w:t>
      </w:r>
      <w:r>
        <w:rPr>
          <w:rFonts w:hint="eastAsia"/>
        </w:rPr>
        <w:t>以及</w:t>
      </w:r>
      <w:r>
        <w:rPr>
          <w:rFonts w:hint="eastAsia"/>
        </w:rPr>
        <w:t>Aop</w:t>
      </w:r>
      <w:r>
        <w:rPr>
          <w:rFonts w:hint="eastAsia"/>
        </w:rPr>
        <w:t>也就是依赖注入以及切面编程两大核心技术点，大大降低了代码之间的耦合程度，提升了代码的执行效率，并在此基础上，通过</w:t>
      </w:r>
      <w:r>
        <w:rPr>
          <w:rFonts w:hint="eastAsia"/>
        </w:rPr>
        <w:t>Spring Boot</w:t>
      </w:r>
      <w:r>
        <w:rPr>
          <w:rFonts w:hint="eastAsia"/>
        </w:rPr>
        <w:t>开箱即用的特性，以及天然内置的</w:t>
      </w:r>
      <w:r>
        <w:rPr>
          <w:rFonts w:hint="eastAsia"/>
        </w:rPr>
        <w:t>Tomcat</w:t>
      </w:r>
      <w:r>
        <w:rPr>
          <w:rFonts w:hint="eastAsia"/>
        </w:rPr>
        <w:t>服务器，减少了从前所需要的编写配置文件的过程，极大的减少了我开发系统的过程，提高了代码开发的编程效率，使得整个系统的开发难度得到进一步的降低。</w:t>
      </w:r>
    </w:p>
    <w:p w14:paraId="1D54ED1D" w14:textId="77777777" w:rsidR="00A020A5" w:rsidRPr="006E7E51" w:rsidRDefault="00344920">
      <w:pPr>
        <w:pStyle w:val="2"/>
        <w:rPr>
          <w:color w:val="000000"/>
        </w:rPr>
      </w:pPr>
      <w:bookmarkStart w:id="13" w:name="_Toc15197"/>
      <w:r w:rsidRPr="006E7E51">
        <w:rPr>
          <w:color w:val="000000"/>
        </w:rPr>
        <w:t>系统性能和环境要求</w:t>
      </w:r>
      <w:bookmarkEnd w:id="13"/>
    </w:p>
    <w:p w14:paraId="5E192143" w14:textId="77777777" w:rsidR="00A020A5" w:rsidRDefault="00344920">
      <w:pPr>
        <w:pStyle w:val="a1"/>
      </w:pPr>
      <w:r>
        <w:rPr>
          <w:rFonts w:hint="eastAsia"/>
        </w:rPr>
        <w:t>本系统由于是一个</w:t>
      </w:r>
      <w:r>
        <w:rPr>
          <w:rFonts w:hint="eastAsia"/>
        </w:rPr>
        <w:t>Web</w:t>
      </w:r>
      <w:r>
        <w:rPr>
          <w:rFonts w:hint="eastAsia"/>
        </w:rPr>
        <w:t>应用程序，因此对于电脑的性能需求相对较低。满足如下条件即可。</w:t>
      </w:r>
    </w:p>
    <w:p w14:paraId="051DFC3B" w14:textId="77777777" w:rsidR="00A020A5" w:rsidRDefault="00344920">
      <w:pPr>
        <w:pStyle w:val="a1"/>
      </w:pPr>
      <w:r>
        <w:rPr>
          <w:rFonts w:hint="eastAsia"/>
        </w:rPr>
        <w:t>操作系统：目前主流的图形化操作系统即可</w:t>
      </w:r>
    </w:p>
    <w:p w14:paraId="6A6224B2" w14:textId="77777777" w:rsidR="00A020A5" w:rsidRDefault="00344920">
      <w:pPr>
        <w:pStyle w:val="a1"/>
      </w:pPr>
      <w:r>
        <w:rPr>
          <w:rFonts w:hint="eastAsia"/>
        </w:rPr>
        <w:t>电脑硬件配置：当前主流的电脑配置即可</w:t>
      </w:r>
    </w:p>
    <w:p w14:paraId="5226A285" w14:textId="77777777" w:rsidR="00A020A5" w:rsidRDefault="00344920">
      <w:pPr>
        <w:pStyle w:val="a1"/>
      </w:pPr>
      <w:r>
        <w:rPr>
          <w:rFonts w:hint="eastAsia"/>
        </w:rPr>
        <w:t>显示器：分辨率至少在</w:t>
      </w:r>
      <w:r>
        <w:rPr>
          <w:rFonts w:hint="eastAsia"/>
        </w:rPr>
        <w:t xml:space="preserve"> 1024*768 </w:t>
      </w:r>
      <w:r>
        <w:rPr>
          <w:rFonts w:hint="eastAsia"/>
        </w:rPr>
        <w:t>以上，有条件尽量使用宽屏</w:t>
      </w:r>
    </w:p>
    <w:p w14:paraId="2F35AAB3" w14:textId="77777777" w:rsidR="00A020A5" w:rsidRDefault="00344920">
      <w:pPr>
        <w:pStyle w:val="a1"/>
      </w:pPr>
      <w:r>
        <w:t>网络：通过</w:t>
      </w:r>
      <w:r>
        <w:t xml:space="preserve"> </w:t>
      </w:r>
      <w:r>
        <w:t>互联网</w:t>
      </w:r>
      <w:r>
        <w:t xml:space="preserve"> </w:t>
      </w:r>
      <w:r>
        <w:rPr>
          <w:rFonts w:hint="eastAsia"/>
        </w:rPr>
        <w:t>可</w:t>
      </w:r>
      <w:r>
        <w:t>访问</w:t>
      </w:r>
    </w:p>
    <w:p w14:paraId="38E25B76" w14:textId="77777777" w:rsidR="00A020A5" w:rsidRDefault="00344920">
      <w:pPr>
        <w:pStyle w:val="a1"/>
      </w:pPr>
      <w:r>
        <w:rPr>
          <w:rFonts w:hint="eastAsia"/>
        </w:rPr>
        <w:t>浏览器：目前主流的以</w:t>
      </w:r>
      <w:r>
        <w:rPr>
          <w:rFonts w:hint="eastAsia"/>
        </w:rPr>
        <w:t>Chrome</w:t>
      </w:r>
      <w:r>
        <w:rPr>
          <w:rFonts w:hint="eastAsia"/>
        </w:rPr>
        <w:t>核心为主的浏览器，如：谷歌，</w:t>
      </w:r>
      <w:r>
        <w:rPr>
          <w:rFonts w:hint="eastAsia"/>
        </w:rPr>
        <w:t>Edge</w:t>
      </w:r>
      <w:r>
        <w:rPr>
          <w:rFonts w:hint="eastAsia"/>
        </w:rPr>
        <w:t>（</w:t>
      </w:r>
      <w:r>
        <w:rPr>
          <w:rFonts w:hint="eastAsia"/>
        </w:rPr>
        <w:t>Chrome</w:t>
      </w:r>
      <w:r>
        <w:rPr>
          <w:rFonts w:hint="eastAsia"/>
        </w:rPr>
        <w:t>版），火狐等</w:t>
      </w:r>
    </w:p>
    <w:p w14:paraId="5EDB8DD0" w14:textId="77777777" w:rsidR="00A020A5" w:rsidRPr="006E7E51" w:rsidRDefault="00344920">
      <w:pPr>
        <w:pStyle w:val="2"/>
        <w:rPr>
          <w:color w:val="000000"/>
        </w:rPr>
      </w:pPr>
      <w:bookmarkStart w:id="14" w:name="_Toc11651"/>
      <w:r w:rsidRPr="006E7E51">
        <w:rPr>
          <w:rFonts w:hint="eastAsia"/>
          <w:color w:val="000000"/>
        </w:rPr>
        <w:t>系统功能分析</w:t>
      </w:r>
      <w:bookmarkEnd w:id="14"/>
    </w:p>
    <w:p w14:paraId="27DC5D80" w14:textId="77777777" w:rsidR="00A020A5" w:rsidRDefault="00344920">
      <w:pPr>
        <w:pStyle w:val="3"/>
      </w:pPr>
      <w:bookmarkStart w:id="15" w:name="_Toc4324"/>
      <w:r>
        <w:rPr>
          <w:rFonts w:hint="eastAsia"/>
        </w:rPr>
        <w:t>系统功能概述</w:t>
      </w:r>
      <w:bookmarkEnd w:id="15"/>
    </w:p>
    <w:p w14:paraId="4BFBB16B" w14:textId="77777777" w:rsidR="00A020A5" w:rsidRDefault="00344920">
      <w:pPr>
        <w:pStyle w:val="a2"/>
        <w:ind w:firstLine="480"/>
      </w:pPr>
      <w:r>
        <w:rPr>
          <w:rFonts w:hint="eastAsia"/>
        </w:rPr>
        <w:t>本系统主要分为三大功能：登录功能，投稿功能，漫画浏览功能。分别用于实现用</w:t>
      </w:r>
      <w:r>
        <w:rPr>
          <w:rFonts w:hint="eastAsia"/>
        </w:rPr>
        <w:lastRenderedPageBreak/>
        <w:t>户进入系统，用户上传漫画以及用户浏览漫画。</w:t>
      </w:r>
    </w:p>
    <w:p w14:paraId="11D23F60" w14:textId="77777777" w:rsidR="00A020A5" w:rsidRDefault="00344920">
      <w:pPr>
        <w:pStyle w:val="3"/>
      </w:pPr>
      <w:bookmarkStart w:id="16" w:name="_Toc32440"/>
      <w:r w:rsidRPr="006E7E51">
        <w:rPr>
          <w:rFonts w:hint="eastAsia"/>
          <w:color w:val="000000"/>
        </w:rPr>
        <w:t>系统详细功能描述</w:t>
      </w:r>
      <w:bookmarkEnd w:id="16"/>
    </w:p>
    <w:p w14:paraId="49D5EFC2" w14:textId="77777777" w:rsidR="00A020A5" w:rsidRDefault="00344920">
      <w:pPr>
        <w:pStyle w:val="a1"/>
      </w:pPr>
      <w:r>
        <w:rPr>
          <w:rFonts w:hint="eastAsia"/>
        </w:rPr>
        <w:t>本</w:t>
      </w:r>
      <w:r>
        <w:t>系统</w:t>
      </w:r>
      <w:r>
        <w:rPr>
          <w:rFonts w:hint="eastAsia"/>
        </w:rPr>
        <w:t>主要</w:t>
      </w:r>
      <w:r>
        <w:t>涵盖</w:t>
      </w:r>
      <w:r>
        <w:rPr>
          <w:rFonts w:hint="eastAsia"/>
        </w:rPr>
        <w:t>如下</w:t>
      </w:r>
      <w:r>
        <w:t>各大功能：</w:t>
      </w:r>
    </w:p>
    <w:p w14:paraId="2F5BD3EC" w14:textId="77777777" w:rsidR="00A020A5" w:rsidRDefault="00344920">
      <w:pPr>
        <w:pStyle w:val="4"/>
      </w:pPr>
      <w:r>
        <w:rPr>
          <w:rFonts w:hint="eastAsia"/>
        </w:rPr>
        <w:t>登录功能：用户在使用本系统的任意其他功能之前，必须首先进行身份的验证。因此在用户进行其他操作之前必须首先对其是否登录进行校验。登录可通过附属的注册功能以完成相关操作。为保证数据的正确性、安全性，在注册之前必须对用户输入的数据，如：身份证、电话、邮箱等进行合法性校验，并对密码进行</w:t>
      </w:r>
      <w:r>
        <w:rPr>
          <w:rFonts w:hint="eastAsia"/>
        </w:rPr>
        <w:t>MD5</w:t>
      </w:r>
      <w:r>
        <w:rPr>
          <w:rFonts w:hint="eastAsia"/>
        </w:rPr>
        <w:t>加密防止被他人获取盗取后轻易使用。</w:t>
      </w:r>
    </w:p>
    <w:p w14:paraId="70DDD488" w14:textId="77777777" w:rsidR="00A020A5" w:rsidRDefault="00344920">
      <w:pPr>
        <w:pStyle w:val="4"/>
      </w:pPr>
      <w:r>
        <w:rPr>
          <w:rFonts w:hint="eastAsia"/>
        </w:rPr>
        <w:t>投稿功能：用户可以在系统平台上共享自己的漫画，可通过投稿上传或者分享自己所拥有的漫画，并可以通过编辑、删除等功能对自己所投稿出去的漫画进行相应的操作去修改其中的信息。</w:t>
      </w:r>
    </w:p>
    <w:p w14:paraId="092F5068" w14:textId="77777777" w:rsidR="00A020A5" w:rsidRDefault="00344920">
      <w:pPr>
        <w:pStyle w:val="4"/>
      </w:pPr>
      <w:r>
        <w:rPr>
          <w:rFonts w:hint="eastAsia"/>
        </w:rPr>
        <w:t>漫画浏览功能：用户可以通过点击对应的漫画对其进行浏览阅读，同时对漫画进行一个历史记录的保存，方便用户在以后可以在历史记录的页面当中选中自己曾经阅读过的书籍进行再阅读。而在这当中如果有用户特别喜欢的漫画，可以对其进行收藏操作，以便用户以后可以更加方便的找到自己喜欢的漫画书。</w:t>
      </w:r>
    </w:p>
    <w:p w14:paraId="772C67F1" w14:textId="77777777" w:rsidR="00A020A5" w:rsidRDefault="00344920">
      <w:pPr>
        <w:pStyle w:val="4"/>
      </w:pPr>
      <w:r>
        <w:rPr>
          <w:rFonts w:hint="eastAsia"/>
        </w:rPr>
        <w:t>排行榜功能：系统可以统计每一本漫画的收藏数，并对其进行一个降序排列，方便用户可以更快的找到最受大众喜爱的漫画。</w:t>
      </w:r>
    </w:p>
    <w:p w14:paraId="7D9C714C" w14:textId="77777777" w:rsidR="00A020A5" w:rsidRPr="006E7E51" w:rsidRDefault="00344920">
      <w:pPr>
        <w:pStyle w:val="3"/>
        <w:rPr>
          <w:color w:val="000000"/>
        </w:rPr>
      </w:pPr>
      <w:bookmarkStart w:id="17" w:name="_Toc23812"/>
      <w:r w:rsidRPr="006E7E51">
        <w:rPr>
          <w:rFonts w:hint="eastAsia"/>
          <w:color w:val="000000"/>
        </w:rPr>
        <w:t>系统基本功能要求</w:t>
      </w:r>
      <w:bookmarkEnd w:id="17"/>
    </w:p>
    <w:p w14:paraId="75B36E69" w14:textId="77777777" w:rsidR="00A020A5" w:rsidRDefault="00344920">
      <w:pPr>
        <w:pStyle w:val="a2"/>
        <w:ind w:firstLine="480"/>
      </w:pPr>
      <w:r w:rsidRPr="006E7E51">
        <w:rPr>
          <w:rFonts w:hint="eastAsia"/>
          <w:color w:val="000000"/>
        </w:rPr>
        <w:t>本系统各大功能所需实现的基本要求如下</w:t>
      </w:r>
    </w:p>
    <w:p w14:paraId="7F9FB172" w14:textId="77777777" w:rsidR="00A020A5" w:rsidRDefault="00344920">
      <w:pPr>
        <w:pStyle w:val="a2"/>
        <w:ind w:firstLine="480"/>
        <w:rPr>
          <w:rFonts w:ascii="Arial" w:hAnsi="Arial"/>
          <w:bCs/>
          <w:szCs w:val="28"/>
        </w:rPr>
      </w:pPr>
      <w:r>
        <w:rPr>
          <w:rFonts w:ascii="Arial" w:hAnsi="Arial" w:hint="eastAsia"/>
          <w:bCs/>
          <w:szCs w:val="28"/>
        </w:rPr>
        <w:t>（</w:t>
      </w:r>
      <w:r>
        <w:rPr>
          <w:rFonts w:ascii="Arial" w:hAnsi="Arial" w:hint="eastAsia"/>
          <w:bCs/>
          <w:szCs w:val="28"/>
        </w:rPr>
        <w:t>1</w:t>
      </w:r>
      <w:r>
        <w:rPr>
          <w:rFonts w:ascii="Arial" w:hAnsi="Arial" w:hint="eastAsia"/>
          <w:bCs/>
          <w:szCs w:val="28"/>
        </w:rPr>
        <w:t>）登录功能：</w:t>
      </w:r>
    </w:p>
    <w:p w14:paraId="2C6753A2" w14:textId="77777777" w:rsidR="00A020A5" w:rsidRDefault="00344920">
      <w:pPr>
        <w:pStyle w:val="a2"/>
        <w:numPr>
          <w:ilvl w:val="0"/>
          <w:numId w:val="3"/>
        </w:numPr>
        <w:ind w:left="1260" w:firstLineChars="0"/>
      </w:pPr>
      <w:r>
        <w:rPr>
          <w:rFonts w:hint="eastAsia"/>
        </w:rPr>
        <w:t>注册</w:t>
      </w:r>
    </w:p>
    <w:p w14:paraId="13003303" w14:textId="77777777" w:rsidR="00A020A5" w:rsidRDefault="00344920">
      <w:pPr>
        <w:pStyle w:val="a2"/>
        <w:numPr>
          <w:ilvl w:val="0"/>
          <w:numId w:val="3"/>
        </w:numPr>
        <w:ind w:left="1260" w:firstLineChars="0"/>
      </w:pPr>
      <w:r>
        <w:rPr>
          <w:rFonts w:hint="eastAsia"/>
        </w:rPr>
        <w:t>密码</w:t>
      </w:r>
      <w:r>
        <w:rPr>
          <w:rFonts w:hint="eastAsia"/>
        </w:rPr>
        <w:t>md5</w:t>
      </w:r>
      <w:r>
        <w:rPr>
          <w:rFonts w:hint="eastAsia"/>
        </w:rPr>
        <w:t>加密</w:t>
      </w:r>
    </w:p>
    <w:p w14:paraId="09B1C6AC" w14:textId="77777777" w:rsidR="00A020A5" w:rsidRDefault="00344920">
      <w:pPr>
        <w:pStyle w:val="a2"/>
        <w:numPr>
          <w:ilvl w:val="0"/>
          <w:numId w:val="3"/>
        </w:numPr>
        <w:ind w:left="1260" w:firstLineChars="0"/>
      </w:pPr>
      <w:r>
        <w:rPr>
          <w:rFonts w:hint="eastAsia"/>
        </w:rPr>
        <w:t>密码解密</w:t>
      </w:r>
    </w:p>
    <w:p w14:paraId="041F5A07" w14:textId="77777777" w:rsidR="00A020A5" w:rsidRDefault="00344920">
      <w:pPr>
        <w:pStyle w:val="a2"/>
        <w:numPr>
          <w:ilvl w:val="0"/>
          <w:numId w:val="3"/>
        </w:numPr>
        <w:ind w:left="1260" w:firstLineChars="0"/>
      </w:pPr>
      <w:r>
        <w:rPr>
          <w:rFonts w:hint="eastAsia"/>
        </w:rPr>
        <w:t>身份证校验</w:t>
      </w:r>
    </w:p>
    <w:p w14:paraId="41CD7218" w14:textId="77777777" w:rsidR="00A020A5" w:rsidRDefault="00344920">
      <w:pPr>
        <w:pStyle w:val="a2"/>
        <w:numPr>
          <w:ilvl w:val="0"/>
          <w:numId w:val="3"/>
        </w:numPr>
        <w:ind w:left="1260" w:firstLineChars="0"/>
      </w:pPr>
      <w:r>
        <w:rPr>
          <w:rFonts w:hint="eastAsia"/>
        </w:rPr>
        <w:t>通过身份证判断生日</w:t>
      </w:r>
    </w:p>
    <w:p w14:paraId="019EDB5D" w14:textId="77777777" w:rsidR="00A020A5" w:rsidRDefault="00344920">
      <w:pPr>
        <w:pStyle w:val="a2"/>
        <w:numPr>
          <w:ilvl w:val="0"/>
          <w:numId w:val="3"/>
        </w:numPr>
        <w:ind w:left="1260" w:firstLineChars="0"/>
      </w:pPr>
      <w:r>
        <w:rPr>
          <w:rFonts w:hint="eastAsia"/>
        </w:rPr>
        <w:t>通过身份证计算年龄</w:t>
      </w:r>
    </w:p>
    <w:p w14:paraId="46522DB1" w14:textId="77777777" w:rsidR="00A020A5" w:rsidRDefault="00344920">
      <w:pPr>
        <w:pStyle w:val="a2"/>
        <w:numPr>
          <w:ilvl w:val="0"/>
          <w:numId w:val="3"/>
        </w:numPr>
        <w:ind w:left="1260" w:firstLineChars="0"/>
      </w:pPr>
      <w:r>
        <w:rPr>
          <w:rFonts w:hint="eastAsia"/>
        </w:rPr>
        <w:t>通过身份证判断性别</w:t>
      </w:r>
    </w:p>
    <w:p w14:paraId="59AFADE7" w14:textId="77777777" w:rsidR="00A020A5" w:rsidRDefault="00344920">
      <w:pPr>
        <w:pStyle w:val="a2"/>
        <w:numPr>
          <w:ilvl w:val="0"/>
          <w:numId w:val="3"/>
        </w:numPr>
        <w:ind w:left="1260" w:firstLineChars="0"/>
      </w:pPr>
      <w:r>
        <w:rPr>
          <w:rFonts w:hint="eastAsia"/>
        </w:rPr>
        <w:t>手机号校验</w:t>
      </w:r>
    </w:p>
    <w:p w14:paraId="43AF4A9D" w14:textId="77777777" w:rsidR="00A020A5" w:rsidRDefault="00344920">
      <w:pPr>
        <w:pStyle w:val="a2"/>
        <w:numPr>
          <w:ilvl w:val="0"/>
          <w:numId w:val="3"/>
        </w:numPr>
        <w:ind w:left="1260" w:firstLineChars="0"/>
      </w:pPr>
      <w:r>
        <w:rPr>
          <w:rFonts w:hint="eastAsia"/>
        </w:rPr>
        <w:t>是否登录检验</w:t>
      </w:r>
    </w:p>
    <w:p w14:paraId="36CE3EC1" w14:textId="77777777" w:rsidR="00A020A5" w:rsidRDefault="00344920">
      <w:pPr>
        <w:pStyle w:val="a2"/>
        <w:numPr>
          <w:ilvl w:val="0"/>
          <w:numId w:val="3"/>
        </w:numPr>
        <w:ind w:left="1260" w:firstLineChars="0"/>
      </w:pPr>
      <w:r>
        <w:rPr>
          <w:rFonts w:hint="eastAsia"/>
        </w:rPr>
        <w:t>用户信息修改</w:t>
      </w:r>
    </w:p>
    <w:p w14:paraId="214A4429" w14:textId="77777777" w:rsidR="00A020A5" w:rsidRDefault="00344920">
      <w:pPr>
        <w:pStyle w:val="a2"/>
        <w:numPr>
          <w:ilvl w:val="0"/>
          <w:numId w:val="3"/>
        </w:numPr>
        <w:ind w:left="1260" w:firstLineChars="0"/>
      </w:pPr>
      <w:r>
        <w:rPr>
          <w:rFonts w:hint="eastAsia"/>
        </w:rPr>
        <w:t>是否已经注册校验</w:t>
      </w:r>
    </w:p>
    <w:p w14:paraId="3925AEC3" w14:textId="77777777" w:rsidR="00A020A5" w:rsidRDefault="00344920">
      <w:pPr>
        <w:pStyle w:val="a2"/>
        <w:numPr>
          <w:ilvl w:val="0"/>
          <w:numId w:val="3"/>
        </w:numPr>
        <w:ind w:left="1260" w:firstLineChars="0"/>
      </w:pPr>
      <w:r>
        <w:rPr>
          <w:rFonts w:hint="eastAsia"/>
        </w:rPr>
        <w:t>数据录入</w:t>
      </w:r>
    </w:p>
    <w:p w14:paraId="75AE4ED2" w14:textId="77777777" w:rsidR="00A020A5" w:rsidRDefault="00344920">
      <w:pPr>
        <w:pStyle w:val="a2"/>
        <w:numPr>
          <w:ilvl w:val="0"/>
          <w:numId w:val="4"/>
        </w:numPr>
        <w:ind w:firstLine="480"/>
        <w:rPr>
          <w:rFonts w:ascii="Arial" w:hAnsi="Arial"/>
          <w:bCs/>
          <w:szCs w:val="28"/>
        </w:rPr>
      </w:pPr>
      <w:r>
        <w:rPr>
          <w:rFonts w:ascii="Arial" w:hAnsi="Arial" w:hint="eastAsia"/>
          <w:bCs/>
          <w:szCs w:val="28"/>
        </w:rPr>
        <w:t>投稿功能</w:t>
      </w:r>
    </w:p>
    <w:p w14:paraId="3B12C247" w14:textId="77777777" w:rsidR="00A020A5" w:rsidRDefault="00344920">
      <w:pPr>
        <w:pStyle w:val="a2"/>
        <w:numPr>
          <w:ilvl w:val="0"/>
          <w:numId w:val="5"/>
        </w:numPr>
        <w:ind w:left="1260" w:firstLineChars="0"/>
        <w:rPr>
          <w:rFonts w:ascii="Arial" w:hAnsi="Arial"/>
          <w:bCs/>
          <w:szCs w:val="28"/>
        </w:rPr>
      </w:pPr>
      <w:r>
        <w:rPr>
          <w:rFonts w:ascii="Arial" w:hAnsi="Arial" w:hint="eastAsia"/>
          <w:bCs/>
          <w:szCs w:val="28"/>
        </w:rPr>
        <w:t>图片上传图床</w:t>
      </w:r>
    </w:p>
    <w:p w14:paraId="59B3FE86" w14:textId="77777777" w:rsidR="00A020A5" w:rsidRDefault="00344920">
      <w:pPr>
        <w:pStyle w:val="a2"/>
        <w:numPr>
          <w:ilvl w:val="0"/>
          <w:numId w:val="5"/>
        </w:numPr>
        <w:ind w:left="1260" w:firstLineChars="0"/>
        <w:rPr>
          <w:rFonts w:ascii="Arial" w:hAnsi="Arial"/>
          <w:bCs/>
          <w:szCs w:val="28"/>
        </w:rPr>
      </w:pPr>
      <w:r>
        <w:rPr>
          <w:rFonts w:ascii="Arial" w:hAnsi="Arial" w:hint="eastAsia"/>
          <w:bCs/>
          <w:szCs w:val="28"/>
        </w:rPr>
        <w:t>前端文件上传框架</w:t>
      </w:r>
    </w:p>
    <w:p w14:paraId="693847A0" w14:textId="77777777" w:rsidR="00A020A5" w:rsidRDefault="00344920">
      <w:pPr>
        <w:pStyle w:val="a2"/>
        <w:numPr>
          <w:ilvl w:val="0"/>
          <w:numId w:val="5"/>
        </w:numPr>
        <w:ind w:left="1260" w:firstLineChars="0"/>
        <w:rPr>
          <w:rFonts w:ascii="Arial" w:hAnsi="Arial"/>
          <w:bCs/>
          <w:szCs w:val="28"/>
        </w:rPr>
      </w:pPr>
      <w:r>
        <w:rPr>
          <w:rFonts w:ascii="Arial" w:hAnsi="Arial" w:hint="eastAsia"/>
          <w:bCs/>
          <w:szCs w:val="28"/>
        </w:rPr>
        <w:t>数据前台键值转换</w:t>
      </w:r>
    </w:p>
    <w:p w14:paraId="2F20A303" w14:textId="77777777" w:rsidR="00A020A5" w:rsidRDefault="00344920">
      <w:pPr>
        <w:pStyle w:val="a2"/>
        <w:numPr>
          <w:ilvl w:val="0"/>
          <w:numId w:val="5"/>
        </w:numPr>
        <w:ind w:left="1260" w:firstLineChars="0"/>
        <w:rPr>
          <w:rFonts w:ascii="Arial" w:hAnsi="Arial"/>
          <w:bCs/>
          <w:szCs w:val="28"/>
        </w:rPr>
      </w:pPr>
      <w:r>
        <w:rPr>
          <w:rFonts w:ascii="Arial" w:hAnsi="Arial" w:hint="eastAsia"/>
          <w:bCs/>
          <w:szCs w:val="28"/>
        </w:rPr>
        <w:t>漫画的增删改查</w:t>
      </w:r>
    </w:p>
    <w:p w14:paraId="121A746C" w14:textId="77777777" w:rsidR="00A020A5" w:rsidRDefault="00344920">
      <w:pPr>
        <w:pStyle w:val="a2"/>
        <w:numPr>
          <w:ilvl w:val="0"/>
          <w:numId w:val="5"/>
        </w:numPr>
        <w:ind w:left="1260" w:firstLineChars="0"/>
        <w:rPr>
          <w:rFonts w:ascii="Arial" w:hAnsi="Arial"/>
          <w:bCs/>
          <w:szCs w:val="28"/>
        </w:rPr>
      </w:pPr>
      <w:r>
        <w:rPr>
          <w:rFonts w:ascii="Arial" w:hAnsi="Arial" w:hint="eastAsia"/>
          <w:bCs/>
          <w:szCs w:val="28"/>
        </w:rPr>
        <w:t>漫画话数排序</w:t>
      </w:r>
    </w:p>
    <w:p w14:paraId="1BF10DE8" w14:textId="77777777" w:rsidR="00A020A5" w:rsidRDefault="00344920">
      <w:pPr>
        <w:pStyle w:val="a2"/>
        <w:numPr>
          <w:ilvl w:val="0"/>
          <w:numId w:val="5"/>
        </w:numPr>
        <w:ind w:left="1260" w:firstLineChars="0"/>
        <w:rPr>
          <w:rFonts w:ascii="Arial" w:hAnsi="Arial"/>
          <w:bCs/>
          <w:szCs w:val="28"/>
        </w:rPr>
      </w:pPr>
      <w:r>
        <w:rPr>
          <w:rFonts w:ascii="Arial" w:hAnsi="Arial" w:hint="eastAsia"/>
          <w:bCs/>
          <w:szCs w:val="28"/>
        </w:rPr>
        <w:lastRenderedPageBreak/>
        <w:t>自定义话数名称</w:t>
      </w:r>
    </w:p>
    <w:p w14:paraId="09AF3961" w14:textId="77777777" w:rsidR="00A020A5" w:rsidRDefault="00A020A5">
      <w:pPr>
        <w:pStyle w:val="a2"/>
        <w:ind w:left="420" w:firstLineChars="0" w:firstLine="420"/>
        <w:rPr>
          <w:rFonts w:ascii="Arial" w:hAnsi="Arial"/>
          <w:bCs/>
          <w:szCs w:val="28"/>
        </w:rPr>
      </w:pPr>
    </w:p>
    <w:p w14:paraId="2238E547" w14:textId="77777777" w:rsidR="00A020A5" w:rsidRDefault="00344920">
      <w:pPr>
        <w:pStyle w:val="a2"/>
        <w:numPr>
          <w:ilvl w:val="0"/>
          <w:numId w:val="4"/>
        </w:numPr>
        <w:ind w:firstLine="480"/>
        <w:rPr>
          <w:rFonts w:ascii="Arial" w:hAnsi="Arial"/>
          <w:bCs/>
          <w:szCs w:val="28"/>
        </w:rPr>
      </w:pPr>
      <w:r>
        <w:rPr>
          <w:rFonts w:ascii="Arial" w:hAnsi="Arial" w:hint="eastAsia"/>
        </w:rPr>
        <w:t>漫画浏览功能</w:t>
      </w:r>
    </w:p>
    <w:p w14:paraId="7BC0A09E" w14:textId="77777777" w:rsidR="00A020A5" w:rsidRDefault="00344920">
      <w:pPr>
        <w:pStyle w:val="a2"/>
        <w:numPr>
          <w:ilvl w:val="0"/>
          <w:numId w:val="6"/>
        </w:numPr>
        <w:ind w:left="1260" w:firstLineChars="0"/>
        <w:rPr>
          <w:rFonts w:ascii="Arial" w:hAnsi="Arial"/>
        </w:rPr>
      </w:pPr>
      <w:r>
        <w:rPr>
          <w:rFonts w:ascii="Arial" w:hAnsi="Arial" w:hint="eastAsia"/>
        </w:rPr>
        <w:t>分页功能</w:t>
      </w:r>
    </w:p>
    <w:p w14:paraId="27DEC6B6" w14:textId="77777777" w:rsidR="00A020A5" w:rsidRDefault="00344920">
      <w:pPr>
        <w:pStyle w:val="a2"/>
        <w:numPr>
          <w:ilvl w:val="0"/>
          <w:numId w:val="6"/>
        </w:numPr>
        <w:ind w:left="1260" w:firstLineChars="0"/>
        <w:rPr>
          <w:rFonts w:ascii="Arial" w:hAnsi="Arial"/>
        </w:rPr>
      </w:pPr>
      <w:r>
        <w:rPr>
          <w:rFonts w:ascii="Arial" w:hAnsi="Arial" w:hint="eastAsia"/>
        </w:rPr>
        <w:t>漫画多条件动态查询</w:t>
      </w:r>
    </w:p>
    <w:p w14:paraId="2879EA98" w14:textId="77777777" w:rsidR="00A020A5" w:rsidRDefault="00344920">
      <w:pPr>
        <w:pStyle w:val="a2"/>
        <w:numPr>
          <w:ilvl w:val="0"/>
          <w:numId w:val="6"/>
        </w:numPr>
        <w:ind w:left="1260" w:firstLineChars="0"/>
        <w:rPr>
          <w:rFonts w:ascii="Arial" w:hAnsi="Arial"/>
        </w:rPr>
      </w:pPr>
      <w:r>
        <w:rPr>
          <w:rFonts w:ascii="Arial" w:hAnsi="Arial" w:hint="eastAsia"/>
        </w:rPr>
        <w:t>漫画名模糊查询</w:t>
      </w:r>
    </w:p>
    <w:p w14:paraId="68297EB7" w14:textId="77777777" w:rsidR="00A020A5" w:rsidRDefault="00344920">
      <w:pPr>
        <w:pStyle w:val="a2"/>
        <w:numPr>
          <w:ilvl w:val="0"/>
          <w:numId w:val="6"/>
        </w:numPr>
        <w:ind w:left="1260" w:firstLineChars="0"/>
        <w:rPr>
          <w:rFonts w:ascii="Arial" w:hAnsi="Arial"/>
        </w:rPr>
      </w:pPr>
      <w:r>
        <w:rPr>
          <w:rFonts w:ascii="Arial" w:hAnsi="Arial" w:hint="eastAsia"/>
        </w:rPr>
        <w:t>前台页面异步回调后台漫画数据</w:t>
      </w:r>
    </w:p>
    <w:p w14:paraId="1AEF26D9" w14:textId="77777777" w:rsidR="00A020A5" w:rsidRDefault="00344920">
      <w:pPr>
        <w:pStyle w:val="a2"/>
        <w:numPr>
          <w:ilvl w:val="0"/>
          <w:numId w:val="6"/>
        </w:numPr>
        <w:ind w:left="1260" w:firstLineChars="0"/>
        <w:rPr>
          <w:rFonts w:ascii="Arial" w:hAnsi="Arial"/>
        </w:rPr>
      </w:pPr>
      <w:r>
        <w:rPr>
          <w:rFonts w:ascii="Arial" w:hAnsi="Arial" w:hint="eastAsia"/>
        </w:rPr>
        <w:t>排行榜计算</w:t>
      </w:r>
    </w:p>
    <w:p w14:paraId="63B209AD" w14:textId="77777777" w:rsidR="00A020A5" w:rsidRDefault="00A020A5">
      <w:pPr>
        <w:pStyle w:val="a2"/>
        <w:ind w:left="420" w:firstLineChars="0" w:firstLine="420"/>
        <w:rPr>
          <w:rFonts w:ascii="Arial" w:hAnsi="Arial"/>
        </w:rPr>
      </w:pPr>
    </w:p>
    <w:p w14:paraId="402A308D" w14:textId="77777777" w:rsidR="00A020A5" w:rsidRDefault="00A020A5">
      <w:pPr>
        <w:pStyle w:val="a2"/>
        <w:ind w:firstLine="480"/>
      </w:pPr>
    </w:p>
    <w:p w14:paraId="2D9570FC" w14:textId="77777777" w:rsidR="00A020A5" w:rsidRDefault="00344920">
      <w:pPr>
        <w:pStyle w:val="3"/>
      </w:pPr>
      <w:bookmarkStart w:id="18" w:name="_Toc15290"/>
      <w:r w:rsidRPr="006E7E51">
        <w:rPr>
          <w:rFonts w:hint="eastAsia"/>
          <w:color w:val="000000"/>
        </w:rPr>
        <w:t>系统功能重点</w:t>
      </w:r>
      <w:r>
        <w:rPr>
          <w:rFonts w:hint="eastAsia"/>
        </w:rPr>
        <w:t>及其难点</w:t>
      </w:r>
      <w:bookmarkEnd w:id="18"/>
    </w:p>
    <w:p w14:paraId="591C2C44" w14:textId="77777777" w:rsidR="00A020A5" w:rsidRDefault="00A020A5">
      <w:pPr>
        <w:pStyle w:val="a2"/>
        <w:ind w:firstLine="480"/>
      </w:pPr>
    </w:p>
    <w:p w14:paraId="28DB19CD" w14:textId="77777777" w:rsidR="00A020A5" w:rsidRDefault="00A020A5">
      <w:pPr>
        <w:pStyle w:val="a2"/>
        <w:ind w:firstLine="480"/>
        <w:rPr>
          <w:rFonts w:ascii="Arial" w:hAnsi="Arial"/>
        </w:rPr>
      </w:pPr>
    </w:p>
    <w:p w14:paraId="787992EE" w14:textId="77777777" w:rsidR="00A020A5" w:rsidRDefault="00344920">
      <w:pPr>
        <w:pStyle w:val="a2"/>
        <w:ind w:firstLine="480"/>
      </w:pPr>
      <w:r>
        <w:rPr>
          <w:rFonts w:hint="eastAsia"/>
        </w:rPr>
        <w:t>首先就如上述前文中所提到的，由于本课题的目的是完成一个漫画网站，其最为核心的载体肯定是静态的图片资源，那么如何优化高分辨、大容量的图片资源，对不同格式的图片格式进行统一转换，对千奇百怪的图片尺寸进行统一处理等等这些都是重中之重。因此在本次的课题当中，我所采用了七牛云的图床技术对图片进行统一的管理与处理。七牛云的对象存储功能提供了相对高可用性和高可靠性的存储服务，支持对存储对象的弹性扩容机制，并对可对其进行</w:t>
      </w:r>
      <w:r>
        <w:rPr>
          <w:rFonts w:hint="eastAsia"/>
        </w:rPr>
        <w:t>7</w:t>
      </w:r>
      <w:r>
        <w:rPr>
          <w:rFonts w:hint="eastAsia"/>
        </w:rPr>
        <w:t>×</w:t>
      </w:r>
      <w:r>
        <w:rPr>
          <w:rFonts w:hint="eastAsia"/>
        </w:rPr>
        <w:t>24</w:t>
      </w:r>
      <w:r>
        <w:rPr>
          <w:rFonts w:hint="eastAsia"/>
        </w:rPr>
        <w:t>小时的在线服务，最大化的节省存储的成本。</w:t>
      </w:r>
    </w:p>
    <w:p w14:paraId="6B069CE9" w14:textId="77777777" w:rsidR="00A020A5" w:rsidRDefault="002C1189">
      <w:pPr>
        <w:pStyle w:val="af1"/>
      </w:pPr>
      <w:r>
        <w:pict w14:anchorId="1F9A3F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1.75pt;height:233.3pt">
            <v:imagedata r:id="rId9" o:title=""/>
          </v:shape>
        </w:pict>
      </w:r>
    </w:p>
    <w:p w14:paraId="77BE7893" w14:textId="77777777" w:rsidR="00A020A5" w:rsidRDefault="00344920">
      <w:pPr>
        <w:pStyle w:val="af2"/>
      </w:pPr>
      <w:bookmarkStart w:id="19" w:name="_Ref105500728"/>
      <w:r>
        <w:rPr>
          <w:rFonts w:hint="eastAsia"/>
        </w:rPr>
        <w:t>图</w:t>
      </w:r>
      <w:r>
        <w:rPr>
          <w:rFonts w:hint="eastAsia"/>
        </w:rPr>
        <w:t xml:space="preserve"> 2</w:t>
      </w:r>
      <w:r>
        <w:t>.</w:t>
      </w:r>
      <w:r>
        <w:fldChar w:fldCharType="begin"/>
      </w:r>
      <w:r>
        <w:instrText xml:space="preserve"> 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19"/>
      <w:r>
        <w:rPr>
          <w:rFonts w:hint="eastAsia"/>
        </w:rPr>
        <w:tab/>
      </w:r>
      <w:r>
        <w:rPr>
          <w:rFonts w:hint="eastAsia"/>
        </w:rPr>
        <w:t>本系统所用的七牛云对象存储</w:t>
      </w:r>
    </w:p>
    <w:p w14:paraId="612488D3" w14:textId="77777777" w:rsidR="00A020A5" w:rsidRDefault="00344920">
      <w:pPr>
        <w:pStyle w:val="a1"/>
        <w:ind w:firstLineChars="0" w:firstLine="0"/>
      </w:pPr>
      <w:r>
        <w:rPr>
          <w:rFonts w:hint="eastAsia"/>
        </w:rPr>
        <w:t>不仅如此，在七牛云当中提供了格式各样的接口，方便我们对上传好了的图片进行统一化处理。比如在七牛云当中提供了图片样式的接口，方便我们统一对上传了的图片进行缩略裁剪，图片水印，格式输出等个性化处理。保证了系统在我们用户各式各样图片上传后依然得以风格统一。在另一方面，七牛云提供了十分详细且人性化的开发者文档，无论是用</w:t>
      </w:r>
      <w:r>
        <w:rPr>
          <w:rFonts w:hint="eastAsia"/>
        </w:rPr>
        <w:t>Java</w:t>
      </w:r>
      <w:r>
        <w:rPr>
          <w:rFonts w:hint="eastAsia"/>
        </w:rPr>
        <w:t>进行开发，还是</w:t>
      </w:r>
      <w:r>
        <w:rPr>
          <w:rFonts w:hint="eastAsia"/>
        </w:rPr>
        <w:t>C#</w:t>
      </w:r>
      <w:r>
        <w:rPr>
          <w:rFonts w:hint="eastAsia"/>
        </w:rPr>
        <w:t>，</w:t>
      </w:r>
      <w:r>
        <w:rPr>
          <w:rFonts w:hint="eastAsia"/>
        </w:rPr>
        <w:t>PHP</w:t>
      </w:r>
      <w:r>
        <w:rPr>
          <w:rFonts w:hint="eastAsia"/>
        </w:rPr>
        <w:t>等等。基本涵盖了目前市场上任何主流程序开</w:t>
      </w:r>
      <w:r>
        <w:rPr>
          <w:rFonts w:hint="eastAsia"/>
        </w:rPr>
        <w:lastRenderedPageBreak/>
        <w:t>发语言的</w:t>
      </w:r>
      <w:r>
        <w:rPr>
          <w:rFonts w:hint="eastAsia"/>
        </w:rPr>
        <w:t>SDK</w:t>
      </w:r>
      <w:r>
        <w:rPr>
          <w:rFonts w:hint="eastAsia"/>
        </w:rPr>
        <w:t>，提供文件从服务端直接上传七牛的功能，提供对七牛空间中文件进行处理的功能等等方便我们以此来进行开发。并在开发文档当中，例举了大部分常用场景下的样例供我们参考。以此构建我的网络应用程序，可以以非常便捷的方式将图片数据安全地存储到七牛云的平台当中去。且无论是网站程序还是从云端到终端的架构服务或应用，通过七牛云及其</w:t>
      </w:r>
      <w:r>
        <w:rPr>
          <w:rFonts w:hint="eastAsia"/>
        </w:rPr>
        <w:t>SDK</w:t>
      </w:r>
      <w:r>
        <w:rPr>
          <w:rFonts w:hint="eastAsia"/>
        </w:rPr>
        <w:t>，都可以使我的应用程序的终端用户实现高速的上传和下载，同时也能够减轻我的数据库的负荷。</w:t>
      </w:r>
    </w:p>
    <w:p w14:paraId="51A1F65F" w14:textId="77777777" w:rsidR="00A020A5" w:rsidRDefault="002C1189">
      <w:pPr>
        <w:pStyle w:val="af1"/>
      </w:pPr>
      <w:r>
        <w:pict w14:anchorId="7B848E43">
          <v:shape id="_x0000_i1026" type="#_x0000_t75" style="width:461.75pt;height:231.05pt">
            <v:imagedata r:id="rId10" o:title=""/>
          </v:shape>
        </w:pict>
      </w:r>
    </w:p>
    <w:p w14:paraId="4D756DAE" w14:textId="77777777" w:rsidR="00A020A5" w:rsidRDefault="00344920">
      <w:pPr>
        <w:pStyle w:val="af2"/>
      </w:pPr>
      <w:r>
        <w:rPr>
          <w:rFonts w:hint="eastAsia"/>
        </w:rPr>
        <w:t>图</w:t>
      </w:r>
      <w:r>
        <w:rPr>
          <w:rFonts w:hint="eastAsia"/>
        </w:rPr>
        <w:t xml:space="preserve"> 2</w:t>
      </w:r>
      <w:r>
        <w:t>.</w:t>
      </w:r>
      <w:r>
        <w:rPr>
          <w:rFonts w:hint="eastAsia"/>
        </w:rPr>
        <w:t>2</w:t>
      </w:r>
      <w:r>
        <w:rPr>
          <w:rFonts w:hint="eastAsia"/>
        </w:rPr>
        <w:tab/>
      </w:r>
      <w:r>
        <w:rPr>
          <w:rFonts w:hint="eastAsia"/>
        </w:rPr>
        <w:t>七牛云提供的</w:t>
      </w:r>
      <w:r>
        <w:rPr>
          <w:rFonts w:hint="eastAsia"/>
        </w:rPr>
        <w:t>Java SDK</w:t>
      </w:r>
    </w:p>
    <w:p w14:paraId="2CFD9DE1" w14:textId="77777777" w:rsidR="00A020A5" w:rsidRDefault="00344920">
      <w:pPr>
        <w:pStyle w:val="a1"/>
        <w:ind w:firstLineChars="0" w:firstLine="420"/>
      </w:pPr>
      <w:r>
        <w:rPr>
          <w:rFonts w:hint="eastAsia"/>
        </w:rPr>
        <w:t>其次，漫画由于是由一话一话组成的，而每一话又涵盖了多张图片。因此在项目的实际开发过程当中对漫画表进行了拆分。将其拆分成了</w:t>
      </w:r>
      <w:r>
        <w:rPr>
          <w:rFonts w:hint="eastAsia"/>
        </w:rPr>
        <w:t>t_comic</w:t>
      </w:r>
      <w:r>
        <w:rPr>
          <w:rFonts w:hint="eastAsia"/>
        </w:rPr>
        <w:t>表与</w:t>
      </w:r>
      <w:r>
        <w:rPr>
          <w:rFonts w:hint="eastAsia"/>
        </w:rPr>
        <w:t>t_comic_detail</w:t>
      </w:r>
      <w:r>
        <w:rPr>
          <w:rFonts w:hint="eastAsia"/>
        </w:rPr>
        <w:t>表两张表。在</w:t>
      </w:r>
      <w:r>
        <w:rPr>
          <w:rFonts w:hint="eastAsia"/>
        </w:rPr>
        <w:t>t_comic</w:t>
      </w:r>
      <w:r>
        <w:rPr>
          <w:rFonts w:hint="eastAsia"/>
        </w:rPr>
        <w:t>表中主要用于存储漫画的基础信息，比如作者，出版社等信息，而在</w:t>
      </w:r>
      <w:r>
        <w:rPr>
          <w:rFonts w:hint="eastAsia"/>
        </w:rPr>
        <w:t>t_comic_detail</w:t>
      </w:r>
      <w:r>
        <w:rPr>
          <w:rFonts w:hint="eastAsia"/>
        </w:rPr>
        <w:t>表中主要用于存储漫画每一话的信息并设置外键</w:t>
      </w:r>
      <w:r>
        <w:rPr>
          <w:rFonts w:hint="eastAsia"/>
        </w:rPr>
        <w:t>comic_id</w:t>
      </w:r>
      <w:r>
        <w:rPr>
          <w:rFonts w:hint="eastAsia"/>
        </w:rPr>
        <w:t>关联到主表，至此两张表形成了一个一对多的关系。而在本次的系统当中，由于提供给了用户可以自由上传漫画以及对漫画进行自由编辑的权限。因此当用户对一本漫画的其中一话进行编辑、删除、插入后如何对整体进行排序就成了需要解决的一个点。此外由于存在长篇漫画的形式。故可能会存在一本漫画有近上千的话数，而每一话又有多张图片，如果全部展现，就势必会造成前端页面过于狭长。因此如何设计好前端的页面保证在编辑漫画当中整体的布局人性化，改善用户体验也是在本次课题当中需要解决的一个难点之一。</w:t>
      </w:r>
    </w:p>
    <w:p w14:paraId="189E8946" w14:textId="77777777" w:rsidR="00A020A5" w:rsidRPr="006E7E51" w:rsidRDefault="00344920">
      <w:pPr>
        <w:pStyle w:val="3"/>
        <w:rPr>
          <w:color w:val="000000"/>
        </w:rPr>
      </w:pPr>
      <w:bookmarkStart w:id="20" w:name="_Toc8186"/>
      <w:r w:rsidRPr="006E7E51">
        <w:rPr>
          <w:rFonts w:hint="eastAsia"/>
          <w:color w:val="000000"/>
        </w:rPr>
        <w:t>系统用户分析</w:t>
      </w:r>
      <w:bookmarkEnd w:id="20"/>
    </w:p>
    <w:p w14:paraId="1504EF51" w14:textId="77777777" w:rsidR="00A020A5" w:rsidRDefault="00344920">
      <w:pPr>
        <w:pStyle w:val="a1"/>
        <w:ind w:firstLineChars="0" w:firstLine="420"/>
      </w:pPr>
      <w:r>
        <w:rPr>
          <w:rFonts w:hint="eastAsia"/>
        </w:rPr>
        <w:t>本系统是主要面向广大</w:t>
      </w:r>
      <w:r>
        <w:rPr>
          <w:rFonts w:hint="eastAsia"/>
        </w:rPr>
        <w:t>15-30</w:t>
      </w:r>
      <w:r>
        <w:rPr>
          <w:rFonts w:hint="eastAsia"/>
        </w:rPr>
        <w:t>周岁的青年人群。该人群基本拥有基础的计算机科学文化素养，因此不必过于担心本系统的操作问题，会给予他们带来困难。并且由于是新时代的受到潮流文化影响的新青年，热爱追捧新兴文化，乐于在互联网上分享自身的经</w:t>
      </w:r>
      <w:r>
        <w:rPr>
          <w:rFonts w:hint="eastAsia"/>
        </w:rPr>
        <w:lastRenderedPageBreak/>
        <w:t>历，拥有充分的互联网共享精神，故统一允许系统内所有注册账号用户拥护投稿权限进行分享创作。但同时考虑到，该类用户往往缺少主观判断，且法律意识较为淡薄。为防止出现侵权行为，黄暴等不健康行为的出现，在注册时强制要求进行实名制登记，如若出现这类情况时，将由管理人员进行封停账号，并将信息上报举报。</w:t>
      </w:r>
    </w:p>
    <w:p w14:paraId="795DA255" w14:textId="77777777" w:rsidR="00A020A5" w:rsidRDefault="00A020A5">
      <w:pPr>
        <w:pStyle w:val="a1"/>
        <w:ind w:firstLineChars="0" w:firstLine="420"/>
      </w:pPr>
    </w:p>
    <w:p w14:paraId="182981A8" w14:textId="77777777" w:rsidR="00A020A5" w:rsidRDefault="00A020A5">
      <w:pPr>
        <w:pStyle w:val="a2"/>
        <w:ind w:firstLine="480"/>
        <w:rPr>
          <w:rFonts w:ascii="Arial" w:hAnsi="Arial"/>
        </w:rPr>
      </w:pPr>
    </w:p>
    <w:p w14:paraId="0B5FB75E" w14:textId="77777777" w:rsidR="00A020A5" w:rsidRDefault="00A020A5">
      <w:pPr>
        <w:pStyle w:val="a2"/>
        <w:ind w:firstLine="480"/>
      </w:pPr>
    </w:p>
    <w:p w14:paraId="720A4080" w14:textId="77777777" w:rsidR="00A020A5" w:rsidRDefault="00344920">
      <w:pPr>
        <w:pStyle w:val="1"/>
      </w:pPr>
      <w:bookmarkStart w:id="21" w:name="_Toc27265"/>
      <w:bookmarkEnd w:id="10"/>
      <w:r w:rsidRPr="006E7E51">
        <w:rPr>
          <w:rFonts w:hint="eastAsia"/>
          <w:color w:val="000000"/>
        </w:rPr>
        <w:lastRenderedPageBreak/>
        <w:t>系统总体设计</w:t>
      </w:r>
      <w:bookmarkEnd w:id="21"/>
    </w:p>
    <w:p w14:paraId="0E5966EA" w14:textId="77777777" w:rsidR="00A020A5" w:rsidRDefault="00344920">
      <w:pPr>
        <w:pStyle w:val="2"/>
      </w:pPr>
      <w:bookmarkStart w:id="22" w:name="_Toc31688"/>
      <w:r w:rsidRPr="006E7E51">
        <w:rPr>
          <w:rFonts w:hint="eastAsia"/>
          <w:color w:val="000000"/>
        </w:rPr>
        <w:t>系统功能模块划分</w:t>
      </w:r>
      <w:bookmarkEnd w:id="22"/>
    </w:p>
    <w:p w14:paraId="16CDCE97" w14:textId="77777777" w:rsidR="00A020A5" w:rsidRDefault="002C1189">
      <w:pPr>
        <w:pStyle w:val="af1"/>
      </w:pPr>
      <w:r>
        <w:pict w14:anchorId="27529E39">
          <v:shape id="ECB019B1-382A-4266-B25C-5B523AA43C14-1" o:spid="_x0000_i1027" type="#_x0000_t75" style="width:288.65pt;height:251.5pt">
            <v:imagedata r:id="rId11" o:title="qt_temp"/>
          </v:shape>
        </w:pict>
      </w:r>
    </w:p>
    <w:p w14:paraId="707B3771" w14:textId="77777777" w:rsidR="00A020A5" w:rsidRDefault="00344920">
      <w:pPr>
        <w:pStyle w:val="af2"/>
      </w:pPr>
      <w:r>
        <w:rPr>
          <w:rFonts w:hint="eastAsia"/>
        </w:rPr>
        <w:t>图</w:t>
      </w:r>
      <w:r>
        <w:rPr>
          <w:rFonts w:hint="eastAsia"/>
        </w:rPr>
        <w:t xml:space="preserve"> 3</w:t>
      </w:r>
      <w:r>
        <w:t>.</w:t>
      </w:r>
      <w:r>
        <w:fldChar w:fldCharType="begin"/>
      </w:r>
      <w:r>
        <w:instrText xml:space="preserve"> 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r>
        <w:rPr>
          <w:rFonts w:hint="eastAsia"/>
        </w:rPr>
        <w:t xml:space="preserve"> </w:t>
      </w:r>
      <w:r>
        <w:rPr>
          <w:rFonts w:hint="eastAsia"/>
        </w:rPr>
        <w:t>系统功能模块划分</w:t>
      </w:r>
    </w:p>
    <w:p w14:paraId="420AD9EB" w14:textId="77777777" w:rsidR="00A020A5" w:rsidRDefault="00344920">
      <w:pPr>
        <w:pStyle w:val="2"/>
      </w:pPr>
      <w:bookmarkStart w:id="23" w:name="_Toc12617"/>
      <w:r w:rsidRPr="006E7E51">
        <w:rPr>
          <w:rFonts w:hint="eastAsia"/>
          <w:color w:val="000000"/>
        </w:rPr>
        <w:t>数据库设计</w:t>
      </w:r>
      <w:bookmarkEnd w:id="23"/>
      <w:r w:rsidRPr="006E7E51">
        <w:rPr>
          <w:rFonts w:hint="eastAsia"/>
          <w:color w:val="000000"/>
        </w:rPr>
        <w:tab/>
      </w:r>
    </w:p>
    <w:p w14:paraId="3556ED8E" w14:textId="77777777" w:rsidR="00A020A5" w:rsidRDefault="00344920">
      <w:pPr>
        <w:pStyle w:val="a1"/>
      </w:pPr>
      <w:r>
        <w:rPr>
          <w:rFonts w:hint="eastAsia"/>
        </w:rPr>
        <w:t>在本次系统开发过程当中</w:t>
      </w:r>
      <w:r>
        <w:rPr>
          <w:rFonts w:hint="eastAsia"/>
        </w:rPr>
        <w:t>,</w:t>
      </w:r>
      <w:r>
        <w:rPr>
          <w:rFonts w:hint="eastAsia"/>
        </w:rPr>
        <w:t>我选用了</w:t>
      </w:r>
      <w:commentRangeStart w:id="24"/>
      <w:r>
        <w:rPr>
          <w:rFonts w:hint="eastAsia"/>
        </w:rPr>
        <w:t>Mysql</w:t>
      </w:r>
      <w:commentRangeEnd w:id="24"/>
      <w:r w:rsidR="005908EF">
        <w:rPr>
          <w:rStyle w:val="ac"/>
        </w:rPr>
        <w:commentReference w:id="24"/>
      </w:r>
      <w:r>
        <w:rPr>
          <w:rFonts w:hint="eastAsia"/>
        </w:rPr>
        <w:t>作为唯一的关系型数据库对本系统的所有数据进行存储操作。</w:t>
      </w:r>
      <w:r>
        <w:rPr>
          <w:rFonts w:hint="eastAsia"/>
        </w:rPr>
        <w:t>Mysql</w:t>
      </w:r>
      <w:r>
        <w:rPr>
          <w:rFonts w:hint="eastAsia"/>
        </w:rPr>
        <w:t>最为当下最为流行的开源数据库之一，有着性能高、成本低、可靠性好等诸多特点，特别适用于对中小型网站数据的存储。且</w:t>
      </w:r>
      <w:r>
        <w:rPr>
          <w:rFonts w:hint="eastAsia"/>
        </w:rPr>
        <w:t>Mysql</w:t>
      </w:r>
      <w:r>
        <w:rPr>
          <w:rFonts w:hint="eastAsia"/>
        </w:rPr>
        <w:t>社区版现在依然是免费提供给大众的，对于目前仍是学生的本人来说是十分友善的。</w:t>
      </w:r>
    </w:p>
    <w:p w14:paraId="62E42A9D" w14:textId="77777777" w:rsidR="00A020A5" w:rsidRDefault="00344920">
      <w:pPr>
        <w:pStyle w:val="a1"/>
      </w:pPr>
      <w:r>
        <w:rPr>
          <w:rFonts w:hint="eastAsia"/>
        </w:rPr>
        <w:t>此外为了对数据高效的进行增删改查等操作，故对数据库进行了如下设计。</w:t>
      </w:r>
    </w:p>
    <w:p w14:paraId="6643B48E" w14:textId="77777777" w:rsidR="00A020A5" w:rsidRDefault="00344920">
      <w:pPr>
        <w:pStyle w:val="4"/>
      </w:pPr>
      <w:r>
        <w:rPr>
          <w:rFonts w:hint="eastAsia"/>
        </w:rPr>
        <w:lastRenderedPageBreak/>
        <w:t>user:</w:t>
      </w:r>
      <w:r>
        <w:rPr>
          <w:rFonts w:hint="eastAsia"/>
        </w:rPr>
        <w:t>用于存储用户的基础信息</w:t>
      </w:r>
    </w:p>
    <w:p w14:paraId="4E729E86" w14:textId="77777777" w:rsidR="00A020A5" w:rsidRDefault="00344920">
      <w:pPr>
        <w:pStyle w:val="af3"/>
      </w:pPr>
      <w:bookmarkStart w:id="25" w:name="_Ref105501446"/>
      <w:r>
        <w:rPr>
          <w:rFonts w:hint="eastAsia"/>
        </w:rPr>
        <w:t>表</w:t>
      </w:r>
      <w:r>
        <w:rPr>
          <w:rFonts w:hint="eastAsia"/>
        </w:rPr>
        <w:t xml:space="preserve"> 3.</w:t>
      </w:r>
      <w:r>
        <w:fldChar w:fldCharType="begin"/>
      </w:r>
      <w:r>
        <w:instrText xml:space="preserve"> SEQ </w:instrText>
      </w:r>
      <w:r>
        <w:rPr>
          <w:rFonts w:hint="eastAsia"/>
        </w:rPr>
        <w:instrText>表</w:instrText>
      </w:r>
      <w:r>
        <w:rPr>
          <w:rFonts w:hint="eastAsia"/>
        </w:rPr>
        <w:instrText xml:space="preserve"> \* ARABIC \s 1</w:instrText>
      </w:r>
      <w:r>
        <w:instrText xml:space="preserve"> </w:instrText>
      </w:r>
      <w:r>
        <w:fldChar w:fldCharType="separate"/>
      </w:r>
      <w:r>
        <w:t>1</w:t>
      </w:r>
      <w:r>
        <w:fldChar w:fldCharType="end"/>
      </w:r>
      <w:bookmarkEnd w:id="25"/>
      <w:r>
        <w:rPr>
          <w:rFonts w:hint="eastAsia"/>
        </w:rPr>
        <w:tab/>
      </w:r>
      <w:r>
        <w:rPr>
          <w:rFonts w:hint="eastAsia"/>
        </w:rPr>
        <w:t>数据库表</w:t>
      </w:r>
      <w:r>
        <w:rPr>
          <w:rFonts w:hint="eastAsia"/>
        </w:rPr>
        <w:t>user</w:t>
      </w:r>
    </w:p>
    <w:tbl>
      <w:tblPr>
        <w:tblpPr w:leftFromText="5670" w:rightFromText="5670" w:bottomFromText="284" w:vertAnchor="text" w:tblpXSpec="center" w:tblpY="1"/>
        <w:tblOverlap w:val="never"/>
        <w:tblW w:w="5670" w:type="dxa"/>
        <w:tblBorders>
          <w:top w:val="single" w:sz="8" w:space="0" w:color="auto"/>
          <w:bottom w:val="single" w:sz="8" w:space="0" w:color="auto"/>
        </w:tblBorders>
        <w:tblLook w:val="04A0" w:firstRow="1" w:lastRow="0" w:firstColumn="1" w:lastColumn="0" w:noHBand="0" w:noVBand="1"/>
      </w:tblPr>
      <w:tblGrid>
        <w:gridCol w:w="1890"/>
        <w:gridCol w:w="1890"/>
        <w:gridCol w:w="1890"/>
      </w:tblGrid>
      <w:tr w:rsidR="00A020A5" w14:paraId="081BEC61" w14:textId="77777777">
        <w:tc>
          <w:tcPr>
            <w:tcW w:w="1890" w:type="dxa"/>
            <w:tcBorders>
              <w:top w:val="single" w:sz="8" w:space="0" w:color="auto"/>
              <w:bottom w:val="single" w:sz="8" w:space="0" w:color="auto"/>
            </w:tcBorders>
            <w:vAlign w:val="center"/>
          </w:tcPr>
          <w:p w14:paraId="1E386CF3" w14:textId="77777777" w:rsidR="00A020A5" w:rsidRDefault="00344920">
            <w:pPr>
              <w:jc w:val="center"/>
              <w:rPr>
                <w:b/>
                <w:bCs/>
              </w:rPr>
            </w:pPr>
            <w:r>
              <w:rPr>
                <w:rFonts w:hint="eastAsia"/>
                <w:b/>
                <w:bCs/>
              </w:rPr>
              <w:t>字段名称</w:t>
            </w:r>
          </w:p>
        </w:tc>
        <w:tc>
          <w:tcPr>
            <w:tcW w:w="1890" w:type="dxa"/>
            <w:tcBorders>
              <w:top w:val="single" w:sz="8" w:space="0" w:color="auto"/>
              <w:bottom w:val="single" w:sz="8" w:space="0" w:color="auto"/>
            </w:tcBorders>
            <w:vAlign w:val="center"/>
          </w:tcPr>
          <w:p w14:paraId="75B859D3" w14:textId="77777777" w:rsidR="00A020A5" w:rsidRDefault="00344920">
            <w:pPr>
              <w:jc w:val="center"/>
              <w:rPr>
                <w:b/>
                <w:bCs/>
              </w:rPr>
            </w:pPr>
            <w:r>
              <w:rPr>
                <w:rFonts w:hint="eastAsia"/>
                <w:b/>
                <w:bCs/>
              </w:rPr>
              <w:t>字段类型</w:t>
            </w:r>
          </w:p>
        </w:tc>
        <w:tc>
          <w:tcPr>
            <w:tcW w:w="1890" w:type="dxa"/>
            <w:tcBorders>
              <w:top w:val="single" w:sz="8" w:space="0" w:color="auto"/>
              <w:bottom w:val="single" w:sz="8" w:space="0" w:color="auto"/>
            </w:tcBorders>
            <w:vAlign w:val="center"/>
          </w:tcPr>
          <w:p w14:paraId="3C5AF2A8" w14:textId="77777777" w:rsidR="00A020A5" w:rsidRDefault="00344920">
            <w:pPr>
              <w:jc w:val="center"/>
              <w:rPr>
                <w:b/>
                <w:bCs/>
              </w:rPr>
            </w:pPr>
            <w:r>
              <w:rPr>
                <w:rFonts w:hint="eastAsia"/>
                <w:b/>
                <w:bCs/>
              </w:rPr>
              <w:t>备注</w:t>
            </w:r>
          </w:p>
        </w:tc>
      </w:tr>
      <w:tr w:rsidR="00A020A5" w14:paraId="62BB339D" w14:textId="77777777">
        <w:tc>
          <w:tcPr>
            <w:tcW w:w="1890" w:type="dxa"/>
            <w:tcBorders>
              <w:top w:val="single" w:sz="8" w:space="0" w:color="auto"/>
            </w:tcBorders>
            <w:vAlign w:val="center"/>
          </w:tcPr>
          <w:p w14:paraId="3247F472" w14:textId="77777777" w:rsidR="00A020A5" w:rsidRDefault="00344920">
            <w:pPr>
              <w:jc w:val="center"/>
            </w:pPr>
            <w:r>
              <w:rPr>
                <w:rFonts w:hint="eastAsia"/>
              </w:rPr>
              <w:t>Id</w:t>
            </w:r>
          </w:p>
        </w:tc>
        <w:tc>
          <w:tcPr>
            <w:tcW w:w="1890" w:type="dxa"/>
            <w:tcBorders>
              <w:top w:val="single" w:sz="8" w:space="0" w:color="auto"/>
            </w:tcBorders>
            <w:vAlign w:val="center"/>
          </w:tcPr>
          <w:p w14:paraId="0D797D87" w14:textId="77777777" w:rsidR="00A020A5" w:rsidRDefault="00344920">
            <w:pPr>
              <w:jc w:val="center"/>
            </w:pPr>
            <w:r>
              <w:rPr>
                <w:rFonts w:hint="eastAsia"/>
              </w:rPr>
              <w:t>Bigint</w:t>
            </w:r>
          </w:p>
        </w:tc>
        <w:tc>
          <w:tcPr>
            <w:tcW w:w="1890" w:type="dxa"/>
            <w:tcBorders>
              <w:top w:val="single" w:sz="8" w:space="0" w:color="auto"/>
            </w:tcBorders>
            <w:vAlign w:val="center"/>
          </w:tcPr>
          <w:p w14:paraId="08D15BCB" w14:textId="77777777" w:rsidR="00A020A5" w:rsidRDefault="00344920">
            <w:pPr>
              <w:jc w:val="center"/>
            </w:pPr>
            <w:r>
              <w:rPr>
                <w:rFonts w:hint="eastAsia"/>
              </w:rPr>
              <w:t>用户</w:t>
            </w:r>
            <w:r>
              <w:rPr>
                <w:rFonts w:hint="eastAsia"/>
              </w:rPr>
              <w:t>id</w:t>
            </w:r>
          </w:p>
        </w:tc>
      </w:tr>
      <w:tr w:rsidR="00A020A5" w14:paraId="239A8CCD" w14:textId="77777777">
        <w:tc>
          <w:tcPr>
            <w:tcW w:w="1890" w:type="dxa"/>
            <w:vAlign w:val="center"/>
          </w:tcPr>
          <w:p w14:paraId="42B80911" w14:textId="77777777" w:rsidR="00A020A5" w:rsidRDefault="00344920">
            <w:pPr>
              <w:jc w:val="center"/>
            </w:pPr>
            <w:r>
              <w:rPr>
                <w:rFonts w:hint="eastAsia"/>
              </w:rPr>
              <w:t>Birthday</w:t>
            </w:r>
          </w:p>
        </w:tc>
        <w:tc>
          <w:tcPr>
            <w:tcW w:w="1890" w:type="dxa"/>
            <w:vAlign w:val="center"/>
          </w:tcPr>
          <w:p w14:paraId="2940B4C2" w14:textId="77777777" w:rsidR="00A020A5" w:rsidRDefault="00344920">
            <w:pPr>
              <w:jc w:val="center"/>
            </w:pPr>
            <w:r>
              <w:rPr>
                <w:rFonts w:hint="eastAsia"/>
              </w:rPr>
              <w:t>Datetime</w:t>
            </w:r>
          </w:p>
        </w:tc>
        <w:tc>
          <w:tcPr>
            <w:tcW w:w="1890" w:type="dxa"/>
            <w:vAlign w:val="center"/>
          </w:tcPr>
          <w:p w14:paraId="32633950" w14:textId="77777777" w:rsidR="00A020A5" w:rsidRDefault="00344920">
            <w:pPr>
              <w:jc w:val="center"/>
            </w:pPr>
            <w:r>
              <w:rPr>
                <w:rFonts w:hint="eastAsia"/>
              </w:rPr>
              <w:t>用户生日</w:t>
            </w:r>
          </w:p>
        </w:tc>
      </w:tr>
      <w:tr w:rsidR="00A020A5" w14:paraId="47B76FA9" w14:textId="77777777">
        <w:tc>
          <w:tcPr>
            <w:tcW w:w="1890" w:type="dxa"/>
            <w:vAlign w:val="center"/>
          </w:tcPr>
          <w:p w14:paraId="7B186D09" w14:textId="77777777" w:rsidR="00A020A5" w:rsidRDefault="00344920">
            <w:pPr>
              <w:jc w:val="center"/>
            </w:pPr>
            <w:r>
              <w:rPr>
                <w:rFonts w:hint="eastAsia"/>
              </w:rPr>
              <w:t>CreateTime</w:t>
            </w:r>
          </w:p>
        </w:tc>
        <w:tc>
          <w:tcPr>
            <w:tcW w:w="1890" w:type="dxa"/>
            <w:vAlign w:val="center"/>
          </w:tcPr>
          <w:p w14:paraId="731BE6EE" w14:textId="77777777" w:rsidR="00A020A5" w:rsidRDefault="00344920">
            <w:pPr>
              <w:jc w:val="center"/>
            </w:pPr>
            <w:r>
              <w:rPr>
                <w:rFonts w:hint="eastAsia"/>
              </w:rPr>
              <w:t>Datetime</w:t>
            </w:r>
          </w:p>
        </w:tc>
        <w:tc>
          <w:tcPr>
            <w:tcW w:w="1890" w:type="dxa"/>
            <w:vAlign w:val="center"/>
          </w:tcPr>
          <w:p w14:paraId="107731A0" w14:textId="77777777" w:rsidR="00A020A5" w:rsidRDefault="00344920">
            <w:pPr>
              <w:jc w:val="center"/>
            </w:pPr>
            <w:r>
              <w:rPr>
                <w:rFonts w:hint="eastAsia"/>
              </w:rPr>
              <w:t>创建时间</w:t>
            </w:r>
          </w:p>
        </w:tc>
      </w:tr>
      <w:tr w:rsidR="00A020A5" w14:paraId="47F8888D" w14:textId="77777777">
        <w:tc>
          <w:tcPr>
            <w:tcW w:w="1890" w:type="dxa"/>
            <w:vAlign w:val="center"/>
          </w:tcPr>
          <w:p w14:paraId="63438A7F" w14:textId="77777777" w:rsidR="00A020A5" w:rsidRDefault="00344920">
            <w:pPr>
              <w:jc w:val="center"/>
            </w:pPr>
            <w:r>
              <w:rPr>
                <w:rFonts w:hint="eastAsia"/>
              </w:rPr>
              <w:t>Email</w:t>
            </w:r>
          </w:p>
        </w:tc>
        <w:tc>
          <w:tcPr>
            <w:tcW w:w="1890" w:type="dxa"/>
            <w:vAlign w:val="center"/>
          </w:tcPr>
          <w:p w14:paraId="31251DC1" w14:textId="77777777" w:rsidR="00A020A5" w:rsidRDefault="00344920">
            <w:pPr>
              <w:jc w:val="center"/>
            </w:pPr>
            <w:r>
              <w:rPr>
                <w:rFonts w:hint="eastAsia"/>
              </w:rPr>
              <w:t>Varchar</w:t>
            </w:r>
            <w:r>
              <w:rPr>
                <w:rFonts w:hint="eastAsia"/>
              </w:rPr>
              <w:t>（</w:t>
            </w:r>
            <w:r>
              <w:rPr>
                <w:rFonts w:hint="eastAsia"/>
              </w:rPr>
              <w:t>255</w:t>
            </w:r>
            <w:r>
              <w:rPr>
                <w:rFonts w:hint="eastAsia"/>
              </w:rPr>
              <w:t>）</w:t>
            </w:r>
          </w:p>
        </w:tc>
        <w:tc>
          <w:tcPr>
            <w:tcW w:w="1890" w:type="dxa"/>
            <w:vAlign w:val="center"/>
          </w:tcPr>
          <w:p w14:paraId="77F33300" w14:textId="77777777" w:rsidR="00A020A5" w:rsidRDefault="00344920">
            <w:pPr>
              <w:jc w:val="center"/>
            </w:pPr>
            <w:r>
              <w:rPr>
                <w:rFonts w:hint="eastAsia"/>
              </w:rPr>
              <w:t>邮箱</w:t>
            </w:r>
          </w:p>
        </w:tc>
      </w:tr>
      <w:tr w:rsidR="00A020A5" w14:paraId="3BBC1112" w14:textId="77777777">
        <w:tc>
          <w:tcPr>
            <w:tcW w:w="1890" w:type="dxa"/>
            <w:vAlign w:val="center"/>
          </w:tcPr>
          <w:p w14:paraId="249B6550" w14:textId="77777777" w:rsidR="00A020A5" w:rsidRDefault="00344920">
            <w:pPr>
              <w:jc w:val="center"/>
            </w:pPr>
            <w:r>
              <w:rPr>
                <w:rFonts w:hint="eastAsia"/>
              </w:rPr>
              <w:t>Gender</w:t>
            </w:r>
          </w:p>
        </w:tc>
        <w:tc>
          <w:tcPr>
            <w:tcW w:w="1890" w:type="dxa"/>
            <w:vAlign w:val="center"/>
          </w:tcPr>
          <w:p w14:paraId="788A6A9A" w14:textId="77777777" w:rsidR="00A020A5" w:rsidRDefault="00344920">
            <w:pPr>
              <w:jc w:val="center"/>
            </w:pPr>
            <w:r>
              <w:rPr>
                <w:rFonts w:hint="eastAsia"/>
              </w:rPr>
              <w:t>Int</w:t>
            </w:r>
          </w:p>
        </w:tc>
        <w:tc>
          <w:tcPr>
            <w:tcW w:w="1890" w:type="dxa"/>
            <w:vAlign w:val="center"/>
          </w:tcPr>
          <w:p w14:paraId="71288D27" w14:textId="77777777" w:rsidR="00A020A5" w:rsidRDefault="00344920">
            <w:pPr>
              <w:jc w:val="center"/>
            </w:pPr>
            <w:r>
              <w:rPr>
                <w:rFonts w:hint="eastAsia"/>
              </w:rPr>
              <w:t>性别</w:t>
            </w:r>
          </w:p>
        </w:tc>
      </w:tr>
      <w:tr w:rsidR="00A020A5" w14:paraId="3C04A8FC" w14:textId="77777777">
        <w:tc>
          <w:tcPr>
            <w:tcW w:w="1890" w:type="dxa"/>
            <w:vAlign w:val="center"/>
          </w:tcPr>
          <w:p w14:paraId="38E7BBC7" w14:textId="77777777" w:rsidR="00A020A5" w:rsidRDefault="00344920">
            <w:pPr>
              <w:jc w:val="center"/>
            </w:pPr>
            <w:r>
              <w:rPr>
                <w:rFonts w:hint="eastAsia"/>
              </w:rPr>
              <w:t>idCard</w:t>
            </w:r>
          </w:p>
        </w:tc>
        <w:tc>
          <w:tcPr>
            <w:tcW w:w="1890" w:type="dxa"/>
            <w:vAlign w:val="center"/>
          </w:tcPr>
          <w:p w14:paraId="2D1B8BC6" w14:textId="77777777" w:rsidR="00A020A5" w:rsidRDefault="00344920">
            <w:pPr>
              <w:jc w:val="center"/>
            </w:pPr>
            <w:r>
              <w:rPr>
                <w:rFonts w:hint="eastAsia"/>
              </w:rPr>
              <w:t>Varchar</w:t>
            </w:r>
            <w:r>
              <w:rPr>
                <w:rFonts w:hint="eastAsia"/>
              </w:rPr>
              <w:t>（</w:t>
            </w:r>
            <w:r>
              <w:rPr>
                <w:rFonts w:hint="eastAsia"/>
              </w:rPr>
              <w:t>255</w:t>
            </w:r>
            <w:r>
              <w:rPr>
                <w:rFonts w:hint="eastAsia"/>
              </w:rPr>
              <w:t>）</w:t>
            </w:r>
          </w:p>
        </w:tc>
        <w:tc>
          <w:tcPr>
            <w:tcW w:w="1890" w:type="dxa"/>
            <w:vAlign w:val="center"/>
          </w:tcPr>
          <w:p w14:paraId="14CDF38A" w14:textId="77777777" w:rsidR="00A020A5" w:rsidRDefault="00344920">
            <w:pPr>
              <w:jc w:val="center"/>
            </w:pPr>
            <w:r>
              <w:rPr>
                <w:rFonts w:hint="eastAsia"/>
              </w:rPr>
              <w:t>身份证</w:t>
            </w:r>
          </w:p>
        </w:tc>
      </w:tr>
      <w:tr w:rsidR="00A020A5" w14:paraId="229CEEE7" w14:textId="77777777">
        <w:tc>
          <w:tcPr>
            <w:tcW w:w="1890" w:type="dxa"/>
            <w:vAlign w:val="center"/>
          </w:tcPr>
          <w:p w14:paraId="19D399B3" w14:textId="77777777" w:rsidR="00A020A5" w:rsidRDefault="00344920">
            <w:pPr>
              <w:jc w:val="center"/>
            </w:pPr>
            <w:r>
              <w:rPr>
                <w:rFonts w:hint="eastAsia"/>
              </w:rPr>
              <w:t>isAdm</w:t>
            </w:r>
          </w:p>
        </w:tc>
        <w:tc>
          <w:tcPr>
            <w:tcW w:w="1890" w:type="dxa"/>
            <w:vAlign w:val="center"/>
          </w:tcPr>
          <w:p w14:paraId="65BC2CCF" w14:textId="77777777" w:rsidR="00A020A5" w:rsidRDefault="00344920">
            <w:pPr>
              <w:jc w:val="center"/>
            </w:pPr>
            <w:r>
              <w:rPr>
                <w:rFonts w:hint="eastAsia"/>
              </w:rPr>
              <w:t>Int</w:t>
            </w:r>
          </w:p>
        </w:tc>
        <w:tc>
          <w:tcPr>
            <w:tcW w:w="1890" w:type="dxa"/>
            <w:vAlign w:val="center"/>
          </w:tcPr>
          <w:p w14:paraId="7F0FF7A8" w14:textId="77777777" w:rsidR="00A020A5" w:rsidRDefault="00344920">
            <w:pPr>
              <w:jc w:val="center"/>
            </w:pPr>
            <w:r>
              <w:rPr>
                <w:rFonts w:hint="eastAsia"/>
              </w:rPr>
              <w:t>是否管理员</w:t>
            </w:r>
          </w:p>
        </w:tc>
      </w:tr>
      <w:tr w:rsidR="00A020A5" w14:paraId="174EAB44" w14:textId="77777777">
        <w:tc>
          <w:tcPr>
            <w:tcW w:w="1890" w:type="dxa"/>
            <w:vAlign w:val="center"/>
          </w:tcPr>
          <w:p w14:paraId="7985EBF5" w14:textId="77777777" w:rsidR="00A020A5" w:rsidRDefault="00344920">
            <w:pPr>
              <w:jc w:val="center"/>
            </w:pPr>
            <w:r>
              <w:rPr>
                <w:rFonts w:hint="eastAsia"/>
              </w:rPr>
              <w:t>isUse</w:t>
            </w:r>
          </w:p>
        </w:tc>
        <w:tc>
          <w:tcPr>
            <w:tcW w:w="1890" w:type="dxa"/>
            <w:vAlign w:val="center"/>
          </w:tcPr>
          <w:p w14:paraId="21BA0041" w14:textId="77777777" w:rsidR="00A020A5" w:rsidRDefault="00344920">
            <w:pPr>
              <w:jc w:val="center"/>
            </w:pPr>
            <w:r>
              <w:rPr>
                <w:rFonts w:hint="eastAsia"/>
              </w:rPr>
              <w:t>Int</w:t>
            </w:r>
          </w:p>
        </w:tc>
        <w:tc>
          <w:tcPr>
            <w:tcW w:w="1890" w:type="dxa"/>
            <w:vAlign w:val="center"/>
          </w:tcPr>
          <w:p w14:paraId="77A886F7" w14:textId="77777777" w:rsidR="00A020A5" w:rsidRDefault="00344920">
            <w:pPr>
              <w:jc w:val="center"/>
            </w:pPr>
            <w:r>
              <w:rPr>
                <w:rFonts w:hint="eastAsia"/>
              </w:rPr>
              <w:t>是否在使用（</w:t>
            </w:r>
            <w:r>
              <w:rPr>
                <w:rFonts w:hint="eastAsia"/>
              </w:rPr>
              <w:t>0</w:t>
            </w:r>
            <w:r>
              <w:rPr>
                <w:rFonts w:hint="eastAsia"/>
              </w:rPr>
              <w:t>：被停封</w:t>
            </w:r>
            <w:r>
              <w:rPr>
                <w:rFonts w:hint="eastAsia"/>
              </w:rPr>
              <w:t xml:space="preserve"> 1</w:t>
            </w:r>
            <w:r>
              <w:rPr>
                <w:rFonts w:hint="eastAsia"/>
              </w:rPr>
              <w:t>：正常）</w:t>
            </w:r>
          </w:p>
        </w:tc>
      </w:tr>
      <w:tr w:rsidR="00A020A5" w14:paraId="27387C63" w14:textId="77777777">
        <w:tc>
          <w:tcPr>
            <w:tcW w:w="1890" w:type="dxa"/>
            <w:vAlign w:val="center"/>
          </w:tcPr>
          <w:p w14:paraId="400D1B28" w14:textId="77777777" w:rsidR="00A020A5" w:rsidRDefault="00344920">
            <w:pPr>
              <w:jc w:val="center"/>
            </w:pPr>
            <w:r>
              <w:rPr>
                <w:rFonts w:hint="eastAsia"/>
              </w:rPr>
              <w:t>Password</w:t>
            </w:r>
          </w:p>
        </w:tc>
        <w:tc>
          <w:tcPr>
            <w:tcW w:w="1890" w:type="dxa"/>
            <w:vAlign w:val="center"/>
          </w:tcPr>
          <w:p w14:paraId="51D7A3FF" w14:textId="77777777" w:rsidR="00A020A5" w:rsidRDefault="00344920">
            <w:pPr>
              <w:jc w:val="center"/>
            </w:pPr>
            <w:r>
              <w:rPr>
                <w:rFonts w:hint="eastAsia"/>
              </w:rPr>
              <w:t>Varchar(255)</w:t>
            </w:r>
          </w:p>
        </w:tc>
        <w:tc>
          <w:tcPr>
            <w:tcW w:w="1890" w:type="dxa"/>
            <w:vAlign w:val="center"/>
          </w:tcPr>
          <w:p w14:paraId="58BB5F01" w14:textId="77777777" w:rsidR="00A020A5" w:rsidRDefault="00344920">
            <w:pPr>
              <w:jc w:val="center"/>
            </w:pPr>
            <w:r>
              <w:rPr>
                <w:rFonts w:hint="eastAsia"/>
              </w:rPr>
              <w:t>密码</w:t>
            </w:r>
          </w:p>
        </w:tc>
      </w:tr>
      <w:tr w:rsidR="00A020A5" w14:paraId="6794C992" w14:textId="77777777">
        <w:tc>
          <w:tcPr>
            <w:tcW w:w="1890" w:type="dxa"/>
            <w:vAlign w:val="center"/>
          </w:tcPr>
          <w:p w14:paraId="3D089F55" w14:textId="77777777" w:rsidR="00A020A5" w:rsidRDefault="00344920">
            <w:pPr>
              <w:jc w:val="center"/>
            </w:pPr>
            <w:r>
              <w:rPr>
                <w:rFonts w:hint="eastAsia"/>
              </w:rPr>
              <w:t>Phone</w:t>
            </w:r>
          </w:p>
        </w:tc>
        <w:tc>
          <w:tcPr>
            <w:tcW w:w="1890" w:type="dxa"/>
            <w:vAlign w:val="center"/>
          </w:tcPr>
          <w:p w14:paraId="0ED550A8" w14:textId="77777777" w:rsidR="00A020A5" w:rsidRDefault="00344920">
            <w:pPr>
              <w:jc w:val="center"/>
            </w:pPr>
            <w:r>
              <w:rPr>
                <w:rFonts w:hint="eastAsia"/>
              </w:rPr>
              <w:t>Varchar(255)</w:t>
            </w:r>
          </w:p>
        </w:tc>
        <w:tc>
          <w:tcPr>
            <w:tcW w:w="1890" w:type="dxa"/>
            <w:vAlign w:val="center"/>
          </w:tcPr>
          <w:p w14:paraId="2883E92A" w14:textId="77777777" w:rsidR="00A020A5" w:rsidRDefault="00344920">
            <w:pPr>
              <w:jc w:val="center"/>
            </w:pPr>
            <w:r>
              <w:rPr>
                <w:rFonts w:hint="eastAsia"/>
              </w:rPr>
              <w:t>手机号</w:t>
            </w:r>
          </w:p>
        </w:tc>
      </w:tr>
      <w:tr w:rsidR="00A020A5" w14:paraId="07577887" w14:textId="77777777">
        <w:tc>
          <w:tcPr>
            <w:tcW w:w="1890" w:type="dxa"/>
            <w:vAlign w:val="center"/>
          </w:tcPr>
          <w:p w14:paraId="5205D3A9" w14:textId="77777777" w:rsidR="00A020A5" w:rsidRDefault="00344920">
            <w:pPr>
              <w:jc w:val="center"/>
            </w:pPr>
            <w:r>
              <w:rPr>
                <w:rFonts w:hint="eastAsia"/>
              </w:rPr>
              <w:t>realName</w:t>
            </w:r>
          </w:p>
        </w:tc>
        <w:tc>
          <w:tcPr>
            <w:tcW w:w="1890" w:type="dxa"/>
            <w:vAlign w:val="center"/>
          </w:tcPr>
          <w:p w14:paraId="4495CA45" w14:textId="77777777" w:rsidR="00A020A5" w:rsidRDefault="00344920">
            <w:pPr>
              <w:jc w:val="center"/>
            </w:pPr>
            <w:r>
              <w:rPr>
                <w:rFonts w:hint="eastAsia"/>
              </w:rPr>
              <w:t>Varchar</w:t>
            </w:r>
            <w:r>
              <w:rPr>
                <w:rFonts w:hint="eastAsia"/>
              </w:rPr>
              <w:t>（</w:t>
            </w:r>
            <w:r>
              <w:rPr>
                <w:rFonts w:hint="eastAsia"/>
              </w:rPr>
              <w:t>255</w:t>
            </w:r>
            <w:r>
              <w:rPr>
                <w:rFonts w:hint="eastAsia"/>
              </w:rPr>
              <w:t>）</w:t>
            </w:r>
          </w:p>
        </w:tc>
        <w:tc>
          <w:tcPr>
            <w:tcW w:w="1890" w:type="dxa"/>
            <w:vAlign w:val="center"/>
          </w:tcPr>
          <w:p w14:paraId="417D84AB" w14:textId="77777777" w:rsidR="00A020A5" w:rsidRDefault="00344920">
            <w:pPr>
              <w:jc w:val="center"/>
            </w:pPr>
            <w:r>
              <w:rPr>
                <w:rFonts w:hint="eastAsia"/>
              </w:rPr>
              <w:t>真实姓名</w:t>
            </w:r>
          </w:p>
        </w:tc>
      </w:tr>
      <w:tr w:rsidR="00A020A5" w14:paraId="3C49AD90" w14:textId="77777777">
        <w:tc>
          <w:tcPr>
            <w:tcW w:w="1890" w:type="dxa"/>
            <w:vAlign w:val="center"/>
          </w:tcPr>
          <w:p w14:paraId="41B795CE" w14:textId="77777777" w:rsidR="00A020A5" w:rsidRDefault="00344920">
            <w:pPr>
              <w:jc w:val="center"/>
            </w:pPr>
            <w:r>
              <w:rPr>
                <w:rFonts w:hint="eastAsia"/>
              </w:rPr>
              <w:t>userName</w:t>
            </w:r>
          </w:p>
        </w:tc>
        <w:tc>
          <w:tcPr>
            <w:tcW w:w="1890" w:type="dxa"/>
            <w:vAlign w:val="center"/>
          </w:tcPr>
          <w:p w14:paraId="3AFAD39B" w14:textId="77777777" w:rsidR="00A020A5" w:rsidRDefault="00344920">
            <w:pPr>
              <w:jc w:val="center"/>
            </w:pPr>
            <w:r>
              <w:rPr>
                <w:rFonts w:hint="eastAsia"/>
              </w:rPr>
              <w:t>Varchar</w:t>
            </w:r>
            <w:r>
              <w:rPr>
                <w:rFonts w:hint="eastAsia"/>
              </w:rPr>
              <w:t>（</w:t>
            </w:r>
            <w:r>
              <w:rPr>
                <w:rFonts w:hint="eastAsia"/>
              </w:rPr>
              <w:t>255</w:t>
            </w:r>
            <w:r>
              <w:rPr>
                <w:rFonts w:hint="eastAsia"/>
              </w:rPr>
              <w:t>）</w:t>
            </w:r>
          </w:p>
        </w:tc>
        <w:tc>
          <w:tcPr>
            <w:tcW w:w="1890" w:type="dxa"/>
            <w:vAlign w:val="center"/>
          </w:tcPr>
          <w:p w14:paraId="4394BDFF" w14:textId="77777777" w:rsidR="00A020A5" w:rsidRDefault="00344920">
            <w:pPr>
              <w:jc w:val="center"/>
            </w:pPr>
            <w:r>
              <w:rPr>
                <w:rFonts w:hint="eastAsia"/>
              </w:rPr>
              <w:t>用户名（登录用）</w:t>
            </w:r>
          </w:p>
        </w:tc>
      </w:tr>
    </w:tbl>
    <w:p w14:paraId="7194438D" w14:textId="77777777" w:rsidR="00A020A5" w:rsidRDefault="00344920">
      <w:pPr>
        <w:pStyle w:val="4"/>
      </w:pPr>
      <w:r>
        <w:rPr>
          <w:rFonts w:hint="eastAsia"/>
        </w:rPr>
        <w:t>t_comic:</w:t>
      </w:r>
      <w:r>
        <w:rPr>
          <w:rFonts w:hint="eastAsia"/>
        </w:rPr>
        <w:t>用于存储漫画的基础信息</w:t>
      </w:r>
    </w:p>
    <w:p w14:paraId="5FF07B0C" w14:textId="77777777" w:rsidR="00A020A5" w:rsidRDefault="00344920">
      <w:pPr>
        <w:pStyle w:val="af3"/>
      </w:pPr>
      <w:r>
        <w:rPr>
          <w:rFonts w:hint="eastAsia"/>
        </w:rPr>
        <w:t>表</w:t>
      </w:r>
      <w:r>
        <w:rPr>
          <w:rFonts w:hint="eastAsia"/>
        </w:rPr>
        <w:t xml:space="preserve"> 3.2</w:t>
      </w:r>
      <w:r>
        <w:rPr>
          <w:rFonts w:hint="eastAsia"/>
        </w:rPr>
        <w:tab/>
      </w:r>
      <w:r>
        <w:rPr>
          <w:rFonts w:hint="eastAsia"/>
        </w:rPr>
        <w:t>数据库表</w:t>
      </w:r>
      <w:r>
        <w:rPr>
          <w:rFonts w:hint="eastAsia"/>
        </w:rPr>
        <w:t>t_comic</w:t>
      </w:r>
    </w:p>
    <w:tbl>
      <w:tblPr>
        <w:tblpPr w:leftFromText="5670" w:rightFromText="5670" w:bottomFromText="284" w:vertAnchor="text" w:tblpXSpec="center" w:tblpY="1"/>
        <w:tblOverlap w:val="never"/>
        <w:tblW w:w="5670" w:type="dxa"/>
        <w:tblBorders>
          <w:top w:val="single" w:sz="8" w:space="0" w:color="auto"/>
          <w:bottom w:val="single" w:sz="8" w:space="0" w:color="auto"/>
        </w:tblBorders>
        <w:tblLayout w:type="fixed"/>
        <w:tblLook w:val="04A0" w:firstRow="1" w:lastRow="0" w:firstColumn="1" w:lastColumn="0" w:noHBand="0" w:noVBand="1"/>
      </w:tblPr>
      <w:tblGrid>
        <w:gridCol w:w="1890"/>
        <w:gridCol w:w="1890"/>
        <w:gridCol w:w="1890"/>
      </w:tblGrid>
      <w:tr w:rsidR="00A020A5" w14:paraId="1ED08D02" w14:textId="77777777">
        <w:tc>
          <w:tcPr>
            <w:tcW w:w="1890" w:type="dxa"/>
            <w:tcBorders>
              <w:top w:val="single" w:sz="8" w:space="0" w:color="auto"/>
              <w:bottom w:val="single" w:sz="8" w:space="0" w:color="auto"/>
            </w:tcBorders>
            <w:vAlign w:val="center"/>
          </w:tcPr>
          <w:p w14:paraId="27AD5AE5" w14:textId="77777777" w:rsidR="00A020A5" w:rsidRDefault="00344920">
            <w:pPr>
              <w:jc w:val="center"/>
              <w:rPr>
                <w:b/>
                <w:bCs/>
              </w:rPr>
            </w:pPr>
            <w:r>
              <w:rPr>
                <w:rFonts w:hint="eastAsia"/>
                <w:b/>
                <w:bCs/>
              </w:rPr>
              <w:t>字段名称</w:t>
            </w:r>
          </w:p>
        </w:tc>
        <w:tc>
          <w:tcPr>
            <w:tcW w:w="1890" w:type="dxa"/>
            <w:tcBorders>
              <w:top w:val="single" w:sz="8" w:space="0" w:color="auto"/>
              <w:bottom w:val="single" w:sz="8" w:space="0" w:color="auto"/>
            </w:tcBorders>
            <w:vAlign w:val="center"/>
          </w:tcPr>
          <w:p w14:paraId="4084CD5F" w14:textId="77777777" w:rsidR="00A020A5" w:rsidRDefault="00344920">
            <w:pPr>
              <w:jc w:val="center"/>
              <w:rPr>
                <w:b/>
                <w:bCs/>
              </w:rPr>
            </w:pPr>
            <w:r>
              <w:rPr>
                <w:rFonts w:hint="eastAsia"/>
                <w:b/>
                <w:bCs/>
              </w:rPr>
              <w:t>字段类型</w:t>
            </w:r>
          </w:p>
        </w:tc>
        <w:tc>
          <w:tcPr>
            <w:tcW w:w="1890" w:type="dxa"/>
            <w:tcBorders>
              <w:top w:val="single" w:sz="8" w:space="0" w:color="auto"/>
              <w:bottom w:val="single" w:sz="8" w:space="0" w:color="auto"/>
            </w:tcBorders>
            <w:vAlign w:val="center"/>
          </w:tcPr>
          <w:p w14:paraId="41C7889B" w14:textId="77777777" w:rsidR="00A020A5" w:rsidRDefault="00344920">
            <w:pPr>
              <w:jc w:val="center"/>
              <w:rPr>
                <w:b/>
                <w:bCs/>
              </w:rPr>
            </w:pPr>
            <w:r>
              <w:rPr>
                <w:rFonts w:hint="eastAsia"/>
                <w:b/>
                <w:bCs/>
              </w:rPr>
              <w:t>备注</w:t>
            </w:r>
          </w:p>
        </w:tc>
      </w:tr>
      <w:tr w:rsidR="00A020A5" w14:paraId="259A3DBF" w14:textId="77777777">
        <w:tc>
          <w:tcPr>
            <w:tcW w:w="1890" w:type="dxa"/>
            <w:tcBorders>
              <w:top w:val="single" w:sz="8" w:space="0" w:color="auto"/>
            </w:tcBorders>
            <w:vAlign w:val="center"/>
          </w:tcPr>
          <w:p w14:paraId="41BE5261" w14:textId="77777777" w:rsidR="00A020A5" w:rsidRDefault="00344920">
            <w:pPr>
              <w:jc w:val="center"/>
            </w:pPr>
            <w:r>
              <w:rPr>
                <w:rFonts w:hint="eastAsia"/>
              </w:rPr>
              <w:t>Id</w:t>
            </w:r>
          </w:p>
        </w:tc>
        <w:tc>
          <w:tcPr>
            <w:tcW w:w="1890" w:type="dxa"/>
            <w:tcBorders>
              <w:top w:val="single" w:sz="8" w:space="0" w:color="auto"/>
            </w:tcBorders>
            <w:vAlign w:val="center"/>
          </w:tcPr>
          <w:p w14:paraId="3D6B261C" w14:textId="77777777" w:rsidR="00A020A5" w:rsidRDefault="00344920">
            <w:pPr>
              <w:jc w:val="center"/>
            </w:pPr>
            <w:r>
              <w:rPr>
                <w:rFonts w:hint="eastAsia"/>
              </w:rPr>
              <w:t>Bigint</w:t>
            </w:r>
          </w:p>
        </w:tc>
        <w:tc>
          <w:tcPr>
            <w:tcW w:w="1890" w:type="dxa"/>
            <w:tcBorders>
              <w:top w:val="single" w:sz="8" w:space="0" w:color="auto"/>
            </w:tcBorders>
            <w:vAlign w:val="center"/>
          </w:tcPr>
          <w:p w14:paraId="52A1D5F7" w14:textId="77777777" w:rsidR="00A020A5" w:rsidRDefault="00344920">
            <w:pPr>
              <w:jc w:val="center"/>
            </w:pPr>
            <w:r>
              <w:rPr>
                <w:rFonts w:hint="eastAsia"/>
              </w:rPr>
              <w:t>漫画</w:t>
            </w:r>
            <w:r>
              <w:rPr>
                <w:rFonts w:hint="eastAsia"/>
              </w:rPr>
              <w:t>id</w:t>
            </w:r>
          </w:p>
        </w:tc>
      </w:tr>
      <w:tr w:rsidR="00A020A5" w14:paraId="64C4E0D5" w14:textId="77777777">
        <w:tc>
          <w:tcPr>
            <w:tcW w:w="1890" w:type="dxa"/>
            <w:vAlign w:val="center"/>
          </w:tcPr>
          <w:p w14:paraId="293F9A23" w14:textId="77777777" w:rsidR="00A020A5" w:rsidRDefault="00344920">
            <w:pPr>
              <w:jc w:val="center"/>
            </w:pPr>
            <w:r>
              <w:rPr>
                <w:rFonts w:hint="eastAsia"/>
              </w:rPr>
              <w:t>Address</w:t>
            </w:r>
          </w:p>
        </w:tc>
        <w:tc>
          <w:tcPr>
            <w:tcW w:w="1890" w:type="dxa"/>
            <w:vAlign w:val="center"/>
          </w:tcPr>
          <w:p w14:paraId="0808EAB7" w14:textId="77777777" w:rsidR="00A020A5" w:rsidRDefault="00344920">
            <w:pPr>
              <w:jc w:val="center"/>
            </w:pPr>
            <w:r>
              <w:rPr>
                <w:rFonts w:hint="eastAsia"/>
              </w:rPr>
              <w:t>Varchar</w:t>
            </w:r>
            <w:r>
              <w:rPr>
                <w:rFonts w:hint="eastAsia"/>
              </w:rPr>
              <w:t>（</w:t>
            </w:r>
            <w:r>
              <w:rPr>
                <w:rFonts w:hint="eastAsia"/>
              </w:rPr>
              <w:t>255</w:t>
            </w:r>
            <w:r>
              <w:rPr>
                <w:rFonts w:hint="eastAsia"/>
              </w:rPr>
              <w:t>）</w:t>
            </w:r>
          </w:p>
        </w:tc>
        <w:tc>
          <w:tcPr>
            <w:tcW w:w="1890" w:type="dxa"/>
            <w:vAlign w:val="center"/>
          </w:tcPr>
          <w:p w14:paraId="59211238" w14:textId="77777777" w:rsidR="00A020A5" w:rsidRDefault="00344920">
            <w:pPr>
              <w:jc w:val="center"/>
            </w:pPr>
            <w:r>
              <w:rPr>
                <w:rFonts w:hint="eastAsia"/>
              </w:rPr>
              <w:t>地区</w:t>
            </w:r>
          </w:p>
        </w:tc>
      </w:tr>
      <w:tr w:rsidR="00A020A5" w14:paraId="1BA12E36" w14:textId="77777777">
        <w:tc>
          <w:tcPr>
            <w:tcW w:w="1890" w:type="dxa"/>
            <w:vAlign w:val="center"/>
          </w:tcPr>
          <w:p w14:paraId="6FF23A32" w14:textId="77777777" w:rsidR="00A020A5" w:rsidRDefault="00344920">
            <w:pPr>
              <w:jc w:val="center"/>
            </w:pPr>
            <w:r>
              <w:rPr>
                <w:rFonts w:hint="eastAsia"/>
              </w:rPr>
              <w:t>Author</w:t>
            </w:r>
          </w:p>
        </w:tc>
        <w:tc>
          <w:tcPr>
            <w:tcW w:w="1890" w:type="dxa"/>
            <w:vAlign w:val="center"/>
          </w:tcPr>
          <w:p w14:paraId="3AAF82CE" w14:textId="77777777" w:rsidR="00A020A5" w:rsidRDefault="00344920">
            <w:pPr>
              <w:jc w:val="center"/>
            </w:pPr>
            <w:r>
              <w:rPr>
                <w:rFonts w:hint="eastAsia"/>
              </w:rPr>
              <w:t>Varchar</w:t>
            </w:r>
            <w:r>
              <w:rPr>
                <w:rFonts w:hint="eastAsia"/>
              </w:rPr>
              <w:t>（</w:t>
            </w:r>
            <w:r>
              <w:rPr>
                <w:rFonts w:hint="eastAsia"/>
              </w:rPr>
              <w:t>255</w:t>
            </w:r>
            <w:r>
              <w:rPr>
                <w:rFonts w:hint="eastAsia"/>
              </w:rPr>
              <w:t>）</w:t>
            </w:r>
          </w:p>
        </w:tc>
        <w:tc>
          <w:tcPr>
            <w:tcW w:w="1890" w:type="dxa"/>
            <w:vAlign w:val="center"/>
          </w:tcPr>
          <w:p w14:paraId="7A39EF60" w14:textId="77777777" w:rsidR="00A020A5" w:rsidRDefault="00344920">
            <w:pPr>
              <w:jc w:val="center"/>
            </w:pPr>
            <w:r>
              <w:rPr>
                <w:rFonts w:hint="eastAsia"/>
              </w:rPr>
              <w:t>作者</w:t>
            </w:r>
          </w:p>
        </w:tc>
      </w:tr>
      <w:tr w:rsidR="00A020A5" w14:paraId="06D3CBB1" w14:textId="77777777">
        <w:tc>
          <w:tcPr>
            <w:tcW w:w="1890" w:type="dxa"/>
            <w:vAlign w:val="center"/>
          </w:tcPr>
          <w:p w14:paraId="11769CAB" w14:textId="77777777" w:rsidR="00A020A5" w:rsidRDefault="00344920">
            <w:pPr>
              <w:jc w:val="center"/>
            </w:pPr>
            <w:r>
              <w:rPr>
                <w:rFonts w:hint="eastAsia"/>
              </w:rPr>
              <w:t>Classfiy</w:t>
            </w:r>
          </w:p>
        </w:tc>
        <w:tc>
          <w:tcPr>
            <w:tcW w:w="1890" w:type="dxa"/>
            <w:vAlign w:val="center"/>
          </w:tcPr>
          <w:p w14:paraId="0E6517CD" w14:textId="77777777" w:rsidR="00A020A5" w:rsidRDefault="00344920">
            <w:pPr>
              <w:jc w:val="center"/>
            </w:pPr>
            <w:r>
              <w:rPr>
                <w:rFonts w:hint="eastAsia"/>
              </w:rPr>
              <w:t>Varchar</w:t>
            </w:r>
            <w:r>
              <w:rPr>
                <w:rFonts w:hint="eastAsia"/>
              </w:rPr>
              <w:t>（</w:t>
            </w:r>
            <w:r>
              <w:rPr>
                <w:rFonts w:hint="eastAsia"/>
              </w:rPr>
              <w:t>255</w:t>
            </w:r>
            <w:r>
              <w:rPr>
                <w:rFonts w:hint="eastAsia"/>
              </w:rPr>
              <w:t>）</w:t>
            </w:r>
          </w:p>
        </w:tc>
        <w:tc>
          <w:tcPr>
            <w:tcW w:w="1890" w:type="dxa"/>
            <w:vAlign w:val="center"/>
          </w:tcPr>
          <w:p w14:paraId="574ED87B" w14:textId="77777777" w:rsidR="00A020A5" w:rsidRDefault="00344920">
            <w:pPr>
              <w:jc w:val="center"/>
            </w:pPr>
            <w:r>
              <w:rPr>
                <w:rFonts w:hint="eastAsia"/>
              </w:rPr>
              <w:t>类别</w:t>
            </w:r>
          </w:p>
        </w:tc>
      </w:tr>
      <w:tr w:rsidR="00A020A5" w14:paraId="2507C027" w14:textId="77777777">
        <w:tc>
          <w:tcPr>
            <w:tcW w:w="1890" w:type="dxa"/>
            <w:vAlign w:val="center"/>
          </w:tcPr>
          <w:p w14:paraId="0639F316" w14:textId="77777777" w:rsidR="00A020A5" w:rsidRDefault="00344920">
            <w:pPr>
              <w:jc w:val="center"/>
            </w:pPr>
            <w:r>
              <w:rPr>
                <w:rFonts w:hint="eastAsia"/>
              </w:rPr>
              <w:t>Create_time</w:t>
            </w:r>
          </w:p>
        </w:tc>
        <w:tc>
          <w:tcPr>
            <w:tcW w:w="1890" w:type="dxa"/>
            <w:vAlign w:val="center"/>
          </w:tcPr>
          <w:p w14:paraId="782F45CA" w14:textId="77777777" w:rsidR="00A020A5" w:rsidRDefault="00344920">
            <w:pPr>
              <w:jc w:val="center"/>
            </w:pPr>
            <w:r>
              <w:rPr>
                <w:rFonts w:hint="eastAsia"/>
              </w:rPr>
              <w:t>Datetime</w:t>
            </w:r>
          </w:p>
        </w:tc>
        <w:tc>
          <w:tcPr>
            <w:tcW w:w="1890" w:type="dxa"/>
            <w:vAlign w:val="center"/>
          </w:tcPr>
          <w:p w14:paraId="48955C6E" w14:textId="77777777" w:rsidR="00A020A5" w:rsidRDefault="00344920">
            <w:pPr>
              <w:jc w:val="center"/>
            </w:pPr>
            <w:r>
              <w:rPr>
                <w:rFonts w:hint="eastAsia"/>
              </w:rPr>
              <w:t>创建日期</w:t>
            </w:r>
          </w:p>
        </w:tc>
      </w:tr>
      <w:tr w:rsidR="00A020A5" w14:paraId="40F07FF2" w14:textId="77777777">
        <w:tc>
          <w:tcPr>
            <w:tcW w:w="1890" w:type="dxa"/>
            <w:vAlign w:val="center"/>
          </w:tcPr>
          <w:p w14:paraId="356369FE" w14:textId="77777777" w:rsidR="00A020A5" w:rsidRDefault="00344920">
            <w:pPr>
              <w:jc w:val="center"/>
            </w:pPr>
            <w:r>
              <w:rPr>
                <w:rFonts w:hint="eastAsia"/>
              </w:rPr>
              <w:t>Description</w:t>
            </w:r>
          </w:p>
        </w:tc>
        <w:tc>
          <w:tcPr>
            <w:tcW w:w="1890" w:type="dxa"/>
            <w:vAlign w:val="center"/>
          </w:tcPr>
          <w:p w14:paraId="41E5F63D" w14:textId="77777777" w:rsidR="00A020A5" w:rsidRDefault="00344920">
            <w:pPr>
              <w:jc w:val="center"/>
            </w:pPr>
            <w:r>
              <w:rPr>
                <w:rFonts w:hint="eastAsia"/>
              </w:rPr>
              <w:t>Text</w:t>
            </w:r>
          </w:p>
        </w:tc>
        <w:tc>
          <w:tcPr>
            <w:tcW w:w="1890" w:type="dxa"/>
            <w:vAlign w:val="center"/>
          </w:tcPr>
          <w:p w14:paraId="2E244825" w14:textId="77777777" w:rsidR="00A020A5" w:rsidRDefault="00344920">
            <w:pPr>
              <w:jc w:val="center"/>
            </w:pPr>
            <w:r>
              <w:rPr>
                <w:rFonts w:hint="eastAsia"/>
              </w:rPr>
              <w:t>简介</w:t>
            </w:r>
          </w:p>
        </w:tc>
      </w:tr>
      <w:tr w:rsidR="00A020A5" w14:paraId="5EB9DECC" w14:textId="77777777">
        <w:tc>
          <w:tcPr>
            <w:tcW w:w="1890" w:type="dxa"/>
            <w:vAlign w:val="center"/>
          </w:tcPr>
          <w:p w14:paraId="65692BD9" w14:textId="77777777" w:rsidR="00A020A5" w:rsidRDefault="00344920">
            <w:pPr>
              <w:jc w:val="center"/>
            </w:pPr>
            <w:r>
              <w:rPr>
                <w:rFonts w:hint="eastAsia"/>
              </w:rPr>
              <w:t>Progress</w:t>
            </w:r>
          </w:p>
        </w:tc>
        <w:tc>
          <w:tcPr>
            <w:tcW w:w="1890" w:type="dxa"/>
            <w:vAlign w:val="center"/>
          </w:tcPr>
          <w:p w14:paraId="0EC401DF" w14:textId="77777777" w:rsidR="00A020A5" w:rsidRDefault="00344920">
            <w:pPr>
              <w:jc w:val="center"/>
            </w:pPr>
            <w:r>
              <w:rPr>
                <w:rFonts w:hint="eastAsia"/>
              </w:rPr>
              <w:t>Varchar(255)</w:t>
            </w:r>
          </w:p>
        </w:tc>
        <w:tc>
          <w:tcPr>
            <w:tcW w:w="1890" w:type="dxa"/>
            <w:vAlign w:val="center"/>
          </w:tcPr>
          <w:p w14:paraId="108879EB" w14:textId="77777777" w:rsidR="00A020A5" w:rsidRDefault="00344920">
            <w:pPr>
              <w:jc w:val="center"/>
            </w:pPr>
            <w:r>
              <w:rPr>
                <w:rFonts w:hint="eastAsia"/>
              </w:rPr>
              <w:t>漫画进度</w:t>
            </w:r>
          </w:p>
        </w:tc>
      </w:tr>
      <w:tr w:rsidR="00A020A5" w14:paraId="21F896B2" w14:textId="77777777">
        <w:tc>
          <w:tcPr>
            <w:tcW w:w="1890" w:type="dxa"/>
            <w:vAlign w:val="center"/>
          </w:tcPr>
          <w:p w14:paraId="1BA51B51" w14:textId="77777777" w:rsidR="00A020A5" w:rsidRDefault="00344920">
            <w:pPr>
              <w:jc w:val="center"/>
            </w:pPr>
            <w:r>
              <w:rPr>
                <w:rFonts w:hint="eastAsia"/>
              </w:rPr>
              <w:t>Publishing_house</w:t>
            </w:r>
          </w:p>
        </w:tc>
        <w:tc>
          <w:tcPr>
            <w:tcW w:w="1890" w:type="dxa"/>
            <w:vAlign w:val="center"/>
          </w:tcPr>
          <w:p w14:paraId="2815B8C9" w14:textId="77777777" w:rsidR="00A020A5" w:rsidRDefault="00344920">
            <w:pPr>
              <w:jc w:val="center"/>
            </w:pPr>
            <w:r>
              <w:rPr>
                <w:rFonts w:hint="eastAsia"/>
              </w:rPr>
              <w:t>Varchar(255)</w:t>
            </w:r>
          </w:p>
        </w:tc>
        <w:tc>
          <w:tcPr>
            <w:tcW w:w="1890" w:type="dxa"/>
            <w:vAlign w:val="center"/>
          </w:tcPr>
          <w:p w14:paraId="645EBFFF" w14:textId="77777777" w:rsidR="00A020A5" w:rsidRDefault="00344920">
            <w:pPr>
              <w:jc w:val="center"/>
            </w:pPr>
            <w:r>
              <w:rPr>
                <w:rFonts w:hint="eastAsia"/>
              </w:rPr>
              <w:t>出版社</w:t>
            </w:r>
          </w:p>
        </w:tc>
      </w:tr>
      <w:tr w:rsidR="00A020A5" w14:paraId="1A2C12E1" w14:textId="77777777">
        <w:tc>
          <w:tcPr>
            <w:tcW w:w="1890" w:type="dxa"/>
            <w:vAlign w:val="center"/>
          </w:tcPr>
          <w:p w14:paraId="58B9E435" w14:textId="77777777" w:rsidR="00A020A5" w:rsidRDefault="00344920">
            <w:pPr>
              <w:jc w:val="center"/>
            </w:pPr>
            <w:r>
              <w:rPr>
                <w:rFonts w:hint="eastAsia"/>
              </w:rPr>
              <w:t>Title</w:t>
            </w:r>
          </w:p>
        </w:tc>
        <w:tc>
          <w:tcPr>
            <w:tcW w:w="1890" w:type="dxa"/>
            <w:vAlign w:val="center"/>
          </w:tcPr>
          <w:p w14:paraId="6E74B246" w14:textId="77777777" w:rsidR="00A020A5" w:rsidRDefault="00344920">
            <w:pPr>
              <w:jc w:val="center"/>
            </w:pPr>
            <w:r>
              <w:rPr>
                <w:rFonts w:hint="eastAsia"/>
              </w:rPr>
              <w:t>Varchar(255)</w:t>
            </w:r>
          </w:p>
        </w:tc>
        <w:tc>
          <w:tcPr>
            <w:tcW w:w="1890" w:type="dxa"/>
            <w:vAlign w:val="center"/>
          </w:tcPr>
          <w:p w14:paraId="0DE80C49" w14:textId="77777777" w:rsidR="00A020A5" w:rsidRDefault="00344920">
            <w:pPr>
              <w:jc w:val="center"/>
            </w:pPr>
            <w:r>
              <w:rPr>
                <w:rFonts w:hint="eastAsia"/>
              </w:rPr>
              <w:t>标题</w:t>
            </w:r>
          </w:p>
        </w:tc>
      </w:tr>
      <w:tr w:rsidR="00A020A5" w14:paraId="1FF3E7DF" w14:textId="77777777">
        <w:tc>
          <w:tcPr>
            <w:tcW w:w="1890" w:type="dxa"/>
            <w:vAlign w:val="center"/>
          </w:tcPr>
          <w:p w14:paraId="27DD0AB8" w14:textId="77777777" w:rsidR="00A020A5" w:rsidRDefault="00344920">
            <w:pPr>
              <w:jc w:val="center"/>
            </w:pPr>
            <w:r>
              <w:rPr>
                <w:rFonts w:hint="eastAsia"/>
              </w:rPr>
              <w:t>Title_img_url</w:t>
            </w:r>
          </w:p>
        </w:tc>
        <w:tc>
          <w:tcPr>
            <w:tcW w:w="1890" w:type="dxa"/>
            <w:vAlign w:val="center"/>
          </w:tcPr>
          <w:p w14:paraId="65F10B89" w14:textId="77777777" w:rsidR="00A020A5" w:rsidRDefault="00344920">
            <w:pPr>
              <w:jc w:val="center"/>
            </w:pPr>
            <w:r>
              <w:rPr>
                <w:rFonts w:hint="eastAsia"/>
              </w:rPr>
              <w:t>Varchar(255)</w:t>
            </w:r>
          </w:p>
        </w:tc>
        <w:tc>
          <w:tcPr>
            <w:tcW w:w="1890" w:type="dxa"/>
            <w:vAlign w:val="center"/>
          </w:tcPr>
          <w:p w14:paraId="6B5466AD" w14:textId="77777777" w:rsidR="00A020A5" w:rsidRDefault="00344920">
            <w:pPr>
              <w:jc w:val="center"/>
            </w:pPr>
            <w:r>
              <w:rPr>
                <w:rFonts w:hint="eastAsia"/>
              </w:rPr>
              <w:t>漫画封面</w:t>
            </w:r>
          </w:p>
        </w:tc>
      </w:tr>
      <w:tr w:rsidR="00A020A5" w14:paraId="632130CA" w14:textId="77777777">
        <w:tc>
          <w:tcPr>
            <w:tcW w:w="1890" w:type="dxa"/>
            <w:vAlign w:val="center"/>
          </w:tcPr>
          <w:p w14:paraId="6B131493" w14:textId="77777777" w:rsidR="00A020A5" w:rsidRDefault="00344920">
            <w:pPr>
              <w:jc w:val="center"/>
            </w:pPr>
            <w:r>
              <w:rPr>
                <w:rFonts w:hint="eastAsia"/>
              </w:rPr>
              <w:t>Update_time</w:t>
            </w:r>
          </w:p>
        </w:tc>
        <w:tc>
          <w:tcPr>
            <w:tcW w:w="1890" w:type="dxa"/>
            <w:vAlign w:val="center"/>
          </w:tcPr>
          <w:p w14:paraId="56093EF1" w14:textId="77777777" w:rsidR="00A020A5" w:rsidRDefault="00344920">
            <w:pPr>
              <w:jc w:val="center"/>
            </w:pPr>
            <w:r>
              <w:rPr>
                <w:rFonts w:hint="eastAsia"/>
              </w:rPr>
              <w:t>Datetime</w:t>
            </w:r>
          </w:p>
        </w:tc>
        <w:tc>
          <w:tcPr>
            <w:tcW w:w="1890" w:type="dxa"/>
            <w:vAlign w:val="center"/>
          </w:tcPr>
          <w:p w14:paraId="3BC080FD" w14:textId="77777777" w:rsidR="00A020A5" w:rsidRDefault="00344920">
            <w:pPr>
              <w:jc w:val="center"/>
            </w:pPr>
            <w:r>
              <w:rPr>
                <w:rFonts w:hint="eastAsia"/>
              </w:rPr>
              <w:t>更新时间</w:t>
            </w:r>
          </w:p>
        </w:tc>
      </w:tr>
    </w:tbl>
    <w:p w14:paraId="0B59AF25" w14:textId="77777777" w:rsidR="00A020A5" w:rsidRDefault="00344920">
      <w:pPr>
        <w:pStyle w:val="4"/>
      </w:pPr>
      <w:r>
        <w:rPr>
          <w:rFonts w:hint="eastAsia"/>
        </w:rPr>
        <w:lastRenderedPageBreak/>
        <w:t>t_comic_detail:</w:t>
      </w:r>
      <w:r>
        <w:rPr>
          <w:rFonts w:hint="eastAsia"/>
        </w:rPr>
        <w:t>用于存储漫画每一话的信息</w:t>
      </w:r>
    </w:p>
    <w:p w14:paraId="0AA0D84A" w14:textId="77777777" w:rsidR="00A020A5" w:rsidRDefault="00344920">
      <w:pPr>
        <w:pStyle w:val="af3"/>
      </w:pPr>
      <w:r>
        <w:rPr>
          <w:rFonts w:hint="eastAsia"/>
        </w:rPr>
        <w:t>表</w:t>
      </w:r>
      <w:r>
        <w:rPr>
          <w:rFonts w:hint="eastAsia"/>
        </w:rPr>
        <w:t xml:space="preserve"> 3.3</w:t>
      </w:r>
      <w:r>
        <w:rPr>
          <w:rFonts w:hint="eastAsia"/>
        </w:rPr>
        <w:tab/>
      </w:r>
      <w:r>
        <w:rPr>
          <w:rFonts w:hint="eastAsia"/>
        </w:rPr>
        <w:t>数据库表</w:t>
      </w:r>
      <w:r>
        <w:rPr>
          <w:rFonts w:hint="eastAsia"/>
        </w:rPr>
        <w:t>t_comic_detail</w:t>
      </w:r>
    </w:p>
    <w:tbl>
      <w:tblPr>
        <w:tblpPr w:leftFromText="5670" w:rightFromText="5670" w:bottomFromText="284" w:vertAnchor="text" w:tblpXSpec="center" w:tblpY="1"/>
        <w:tblOverlap w:val="never"/>
        <w:tblW w:w="5670" w:type="dxa"/>
        <w:tblBorders>
          <w:top w:val="single" w:sz="8" w:space="0" w:color="auto"/>
          <w:bottom w:val="single" w:sz="8" w:space="0" w:color="auto"/>
        </w:tblBorders>
        <w:tblLayout w:type="fixed"/>
        <w:tblLook w:val="04A0" w:firstRow="1" w:lastRow="0" w:firstColumn="1" w:lastColumn="0" w:noHBand="0" w:noVBand="1"/>
      </w:tblPr>
      <w:tblGrid>
        <w:gridCol w:w="1890"/>
        <w:gridCol w:w="1890"/>
        <w:gridCol w:w="1890"/>
      </w:tblGrid>
      <w:tr w:rsidR="00A020A5" w14:paraId="705CBEEA" w14:textId="77777777">
        <w:tc>
          <w:tcPr>
            <w:tcW w:w="1890" w:type="dxa"/>
            <w:tcBorders>
              <w:top w:val="single" w:sz="8" w:space="0" w:color="auto"/>
              <w:bottom w:val="single" w:sz="8" w:space="0" w:color="auto"/>
            </w:tcBorders>
            <w:vAlign w:val="center"/>
          </w:tcPr>
          <w:p w14:paraId="57964B0D" w14:textId="77777777" w:rsidR="00A020A5" w:rsidRDefault="00344920">
            <w:pPr>
              <w:jc w:val="center"/>
              <w:rPr>
                <w:b/>
                <w:bCs/>
              </w:rPr>
            </w:pPr>
            <w:r>
              <w:rPr>
                <w:rFonts w:hint="eastAsia"/>
                <w:b/>
                <w:bCs/>
              </w:rPr>
              <w:t>字段名称</w:t>
            </w:r>
          </w:p>
        </w:tc>
        <w:tc>
          <w:tcPr>
            <w:tcW w:w="1890" w:type="dxa"/>
            <w:tcBorders>
              <w:top w:val="single" w:sz="8" w:space="0" w:color="auto"/>
              <w:bottom w:val="single" w:sz="8" w:space="0" w:color="auto"/>
            </w:tcBorders>
            <w:vAlign w:val="center"/>
          </w:tcPr>
          <w:p w14:paraId="3BCA0618" w14:textId="77777777" w:rsidR="00A020A5" w:rsidRDefault="00344920">
            <w:pPr>
              <w:jc w:val="center"/>
              <w:rPr>
                <w:b/>
                <w:bCs/>
              </w:rPr>
            </w:pPr>
            <w:r>
              <w:rPr>
                <w:rFonts w:hint="eastAsia"/>
                <w:b/>
                <w:bCs/>
              </w:rPr>
              <w:t>字段类型</w:t>
            </w:r>
          </w:p>
        </w:tc>
        <w:tc>
          <w:tcPr>
            <w:tcW w:w="1890" w:type="dxa"/>
            <w:tcBorders>
              <w:top w:val="single" w:sz="8" w:space="0" w:color="auto"/>
              <w:bottom w:val="single" w:sz="8" w:space="0" w:color="auto"/>
            </w:tcBorders>
            <w:vAlign w:val="center"/>
          </w:tcPr>
          <w:p w14:paraId="50588E6D" w14:textId="77777777" w:rsidR="00A020A5" w:rsidRDefault="00344920">
            <w:pPr>
              <w:jc w:val="center"/>
              <w:rPr>
                <w:b/>
                <w:bCs/>
              </w:rPr>
            </w:pPr>
            <w:r>
              <w:rPr>
                <w:rFonts w:hint="eastAsia"/>
                <w:b/>
                <w:bCs/>
              </w:rPr>
              <w:t>备注</w:t>
            </w:r>
          </w:p>
        </w:tc>
      </w:tr>
      <w:tr w:rsidR="00A020A5" w14:paraId="431EC7EC" w14:textId="77777777">
        <w:tc>
          <w:tcPr>
            <w:tcW w:w="1890" w:type="dxa"/>
            <w:tcBorders>
              <w:top w:val="single" w:sz="8" w:space="0" w:color="auto"/>
            </w:tcBorders>
            <w:vAlign w:val="center"/>
          </w:tcPr>
          <w:p w14:paraId="3115169D" w14:textId="77777777" w:rsidR="00A020A5" w:rsidRDefault="00344920">
            <w:pPr>
              <w:jc w:val="center"/>
            </w:pPr>
            <w:r>
              <w:rPr>
                <w:rFonts w:hint="eastAsia"/>
              </w:rPr>
              <w:t>Id</w:t>
            </w:r>
          </w:p>
        </w:tc>
        <w:tc>
          <w:tcPr>
            <w:tcW w:w="1890" w:type="dxa"/>
            <w:tcBorders>
              <w:top w:val="single" w:sz="8" w:space="0" w:color="auto"/>
            </w:tcBorders>
            <w:vAlign w:val="center"/>
          </w:tcPr>
          <w:p w14:paraId="11114567" w14:textId="77777777" w:rsidR="00A020A5" w:rsidRDefault="00344920">
            <w:pPr>
              <w:jc w:val="center"/>
            </w:pPr>
            <w:r>
              <w:rPr>
                <w:rFonts w:hint="eastAsia"/>
              </w:rPr>
              <w:t>Bigint</w:t>
            </w:r>
          </w:p>
        </w:tc>
        <w:tc>
          <w:tcPr>
            <w:tcW w:w="1890" w:type="dxa"/>
            <w:tcBorders>
              <w:top w:val="single" w:sz="8" w:space="0" w:color="auto"/>
            </w:tcBorders>
            <w:vAlign w:val="center"/>
          </w:tcPr>
          <w:p w14:paraId="5EA03504" w14:textId="77777777" w:rsidR="00A020A5" w:rsidRDefault="00344920">
            <w:pPr>
              <w:jc w:val="center"/>
            </w:pPr>
            <w:r>
              <w:rPr>
                <w:rFonts w:hint="eastAsia"/>
              </w:rPr>
              <w:t>漫画每话</w:t>
            </w:r>
            <w:r>
              <w:rPr>
                <w:rFonts w:hint="eastAsia"/>
              </w:rPr>
              <w:t>id</w:t>
            </w:r>
          </w:p>
        </w:tc>
      </w:tr>
      <w:tr w:rsidR="00A020A5" w14:paraId="466C179B" w14:textId="77777777">
        <w:tc>
          <w:tcPr>
            <w:tcW w:w="1890" w:type="dxa"/>
            <w:vAlign w:val="center"/>
          </w:tcPr>
          <w:p w14:paraId="0EE8910A" w14:textId="77777777" w:rsidR="00A020A5" w:rsidRDefault="00344920">
            <w:pPr>
              <w:jc w:val="center"/>
            </w:pPr>
            <w:r>
              <w:rPr>
                <w:rFonts w:hint="eastAsia"/>
              </w:rPr>
              <w:t>Name</w:t>
            </w:r>
          </w:p>
        </w:tc>
        <w:tc>
          <w:tcPr>
            <w:tcW w:w="1890" w:type="dxa"/>
            <w:vAlign w:val="center"/>
          </w:tcPr>
          <w:p w14:paraId="0B10DA1E" w14:textId="77777777" w:rsidR="00A020A5" w:rsidRDefault="00344920">
            <w:pPr>
              <w:jc w:val="center"/>
            </w:pPr>
            <w:r>
              <w:rPr>
                <w:rFonts w:hint="eastAsia"/>
              </w:rPr>
              <w:t>Varchar</w:t>
            </w:r>
            <w:r>
              <w:rPr>
                <w:rFonts w:hint="eastAsia"/>
              </w:rPr>
              <w:t>（</w:t>
            </w:r>
            <w:r>
              <w:rPr>
                <w:rFonts w:hint="eastAsia"/>
              </w:rPr>
              <w:t>255</w:t>
            </w:r>
            <w:r>
              <w:rPr>
                <w:rFonts w:hint="eastAsia"/>
              </w:rPr>
              <w:t>）</w:t>
            </w:r>
          </w:p>
        </w:tc>
        <w:tc>
          <w:tcPr>
            <w:tcW w:w="1890" w:type="dxa"/>
            <w:vAlign w:val="center"/>
          </w:tcPr>
          <w:p w14:paraId="208C6E31" w14:textId="77777777" w:rsidR="00A020A5" w:rsidRDefault="00344920">
            <w:pPr>
              <w:jc w:val="center"/>
            </w:pPr>
            <w:r>
              <w:rPr>
                <w:rFonts w:hint="eastAsia"/>
              </w:rPr>
              <w:t>每话名称</w:t>
            </w:r>
          </w:p>
        </w:tc>
      </w:tr>
      <w:tr w:rsidR="00A020A5" w14:paraId="3E9F9EA0" w14:textId="77777777">
        <w:tc>
          <w:tcPr>
            <w:tcW w:w="1890" w:type="dxa"/>
            <w:vAlign w:val="center"/>
          </w:tcPr>
          <w:p w14:paraId="3BD26BED" w14:textId="77777777" w:rsidR="00A020A5" w:rsidRDefault="00344920">
            <w:pPr>
              <w:jc w:val="center"/>
            </w:pPr>
            <w:r>
              <w:rPr>
                <w:rFonts w:hint="eastAsia"/>
              </w:rPr>
              <w:t>Urls</w:t>
            </w:r>
          </w:p>
        </w:tc>
        <w:tc>
          <w:tcPr>
            <w:tcW w:w="1890" w:type="dxa"/>
            <w:vAlign w:val="center"/>
          </w:tcPr>
          <w:p w14:paraId="12833C0A" w14:textId="77777777" w:rsidR="00A020A5" w:rsidRDefault="00344920">
            <w:pPr>
              <w:jc w:val="center"/>
            </w:pPr>
            <w:r>
              <w:rPr>
                <w:rFonts w:hint="eastAsia"/>
              </w:rPr>
              <w:t>Varchar</w:t>
            </w:r>
            <w:r>
              <w:rPr>
                <w:rFonts w:hint="eastAsia"/>
              </w:rPr>
              <w:t>（</w:t>
            </w:r>
            <w:r>
              <w:rPr>
                <w:rFonts w:hint="eastAsia"/>
              </w:rPr>
              <w:t>255</w:t>
            </w:r>
            <w:r>
              <w:rPr>
                <w:rFonts w:hint="eastAsia"/>
              </w:rPr>
              <w:t>）</w:t>
            </w:r>
          </w:p>
        </w:tc>
        <w:tc>
          <w:tcPr>
            <w:tcW w:w="1890" w:type="dxa"/>
            <w:vAlign w:val="center"/>
          </w:tcPr>
          <w:p w14:paraId="4FA31669" w14:textId="77777777" w:rsidR="00A020A5" w:rsidRDefault="00344920">
            <w:pPr>
              <w:jc w:val="center"/>
            </w:pPr>
            <w:r>
              <w:rPr>
                <w:rFonts w:hint="eastAsia"/>
              </w:rPr>
              <w:t>每话图片图床链接集</w:t>
            </w:r>
          </w:p>
        </w:tc>
      </w:tr>
      <w:tr w:rsidR="00A020A5" w14:paraId="3FDDF9D4" w14:textId="77777777">
        <w:tc>
          <w:tcPr>
            <w:tcW w:w="1890" w:type="dxa"/>
            <w:vAlign w:val="center"/>
          </w:tcPr>
          <w:p w14:paraId="0C9529DC" w14:textId="77777777" w:rsidR="00A020A5" w:rsidRDefault="00344920">
            <w:pPr>
              <w:jc w:val="center"/>
            </w:pPr>
            <w:r>
              <w:rPr>
                <w:rFonts w:hint="eastAsia"/>
              </w:rPr>
              <w:t>Create_time</w:t>
            </w:r>
          </w:p>
        </w:tc>
        <w:tc>
          <w:tcPr>
            <w:tcW w:w="1890" w:type="dxa"/>
            <w:vAlign w:val="center"/>
          </w:tcPr>
          <w:p w14:paraId="51738635" w14:textId="77777777" w:rsidR="00A020A5" w:rsidRDefault="00344920">
            <w:pPr>
              <w:jc w:val="center"/>
            </w:pPr>
            <w:r>
              <w:rPr>
                <w:rFonts w:hint="eastAsia"/>
              </w:rPr>
              <w:t>Datetime</w:t>
            </w:r>
          </w:p>
        </w:tc>
        <w:tc>
          <w:tcPr>
            <w:tcW w:w="1890" w:type="dxa"/>
            <w:vAlign w:val="center"/>
          </w:tcPr>
          <w:p w14:paraId="57F07C50" w14:textId="77777777" w:rsidR="00A020A5" w:rsidRDefault="00344920">
            <w:pPr>
              <w:jc w:val="center"/>
            </w:pPr>
            <w:r>
              <w:rPr>
                <w:rFonts w:hint="eastAsia"/>
              </w:rPr>
              <w:t>创建日期</w:t>
            </w:r>
          </w:p>
        </w:tc>
      </w:tr>
      <w:tr w:rsidR="00A020A5" w14:paraId="6F66ED33" w14:textId="77777777">
        <w:tc>
          <w:tcPr>
            <w:tcW w:w="1890" w:type="dxa"/>
            <w:vAlign w:val="center"/>
          </w:tcPr>
          <w:p w14:paraId="41C62204" w14:textId="77777777" w:rsidR="00A020A5" w:rsidRDefault="00344920">
            <w:pPr>
              <w:jc w:val="center"/>
            </w:pPr>
            <w:r>
              <w:rPr>
                <w:rFonts w:hint="eastAsia"/>
              </w:rPr>
              <w:t>Comic_id</w:t>
            </w:r>
          </w:p>
        </w:tc>
        <w:tc>
          <w:tcPr>
            <w:tcW w:w="1890" w:type="dxa"/>
            <w:vAlign w:val="center"/>
          </w:tcPr>
          <w:p w14:paraId="6913D1C9" w14:textId="77777777" w:rsidR="00A020A5" w:rsidRDefault="00344920">
            <w:pPr>
              <w:jc w:val="center"/>
            </w:pPr>
            <w:r>
              <w:rPr>
                <w:rFonts w:hint="eastAsia"/>
              </w:rPr>
              <w:t>Bigint</w:t>
            </w:r>
          </w:p>
        </w:tc>
        <w:tc>
          <w:tcPr>
            <w:tcW w:w="1890" w:type="dxa"/>
            <w:vAlign w:val="center"/>
          </w:tcPr>
          <w:p w14:paraId="38640029" w14:textId="77777777" w:rsidR="00A020A5" w:rsidRDefault="00344920">
            <w:pPr>
              <w:jc w:val="center"/>
            </w:pPr>
            <w:r>
              <w:rPr>
                <w:rFonts w:hint="eastAsia"/>
              </w:rPr>
              <w:t>外键到主表</w:t>
            </w:r>
            <w:r>
              <w:rPr>
                <w:rFonts w:hint="eastAsia"/>
              </w:rPr>
              <w:t>t_comic</w:t>
            </w:r>
          </w:p>
        </w:tc>
      </w:tr>
    </w:tbl>
    <w:p w14:paraId="5AA6A23B" w14:textId="77777777" w:rsidR="00A020A5" w:rsidRDefault="00344920">
      <w:pPr>
        <w:pStyle w:val="4"/>
      </w:pPr>
      <w:r>
        <w:rPr>
          <w:rFonts w:hint="eastAsia"/>
        </w:rPr>
        <w:t>t_up_comic:</w:t>
      </w:r>
      <w:r>
        <w:rPr>
          <w:rFonts w:hint="eastAsia"/>
        </w:rPr>
        <w:t>用于存储用户与其投稿漫画之间的联系</w:t>
      </w:r>
    </w:p>
    <w:p w14:paraId="45AA9011" w14:textId="77777777" w:rsidR="00A020A5" w:rsidRDefault="00344920">
      <w:pPr>
        <w:pStyle w:val="af3"/>
      </w:pPr>
      <w:r>
        <w:rPr>
          <w:rFonts w:hint="eastAsia"/>
        </w:rPr>
        <w:t>表</w:t>
      </w:r>
      <w:r>
        <w:rPr>
          <w:rFonts w:hint="eastAsia"/>
        </w:rPr>
        <w:t xml:space="preserve"> 3.4</w:t>
      </w:r>
      <w:r>
        <w:rPr>
          <w:rFonts w:hint="eastAsia"/>
        </w:rPr>
        <w:tab/>
      </w:r>
      <w:r>
        <w:rPr>
          <w:rFonts w:hint="eastAsia"/>
        </w:rPr>
        <w:t>数据库表</w:t>
      </w:r>
      <w:r>
        <w:rPr>
          <w:rFonts w:hint="eastAsia"/>
        </w:rPr>
        <w:t>t_up_comic</w:t>
      </w:r>
    </w:p>
    <w:tbl>
      <w:tblPr>
        <w:tblpPr w:leftFromText="5670" w:rightFromText="5670" w:bottomFromText="284" w:vertAnchor="text" w:tblpXSpec="center" w:tblpY="1"/>
        <w:tblOverlap w:val="never"/>
        <w:tblW w:w="5670" w:type="dxa"/>
        <w:tblBorders>
          <w:top w:val="single" w:sz="8" w:space="0" w:color="auto"/>
          <w:bottom w:val="single" w:sz="8" w:space="0" w:color="auto"/>
        </w:tblBorders>
        <w:tblLayout w:type="fixed"/>
        <w:tblLook w:val="04A0" w:firstRow="1" w:lastRow="0" w:firstColumn="1" w:lastColumn="0" w:noHBand="0" w:noVBand="1"/>
      </w:tblPr>
      <w:tblGrid>
        <w:gridCol w:w="1890"/>
        <w:gridCol w:w="1890"/>
        <w:gridCol w:w="1890"/>
      </w:tblGrid>
      <w:tr w:rsidR="00A020A5" w14:paraId="628F0476" w14:textId="77777777">
        <w:tc>
          <w:tcPr>
            <w:tcW w:w="1890" w:type="dxa"/>
            <w:tcBorders>
              <w:top w:val="single" w:sz="8" w:space="0" w:color="auto"/>
              <w:bottom w:val="single" w:sz="8" w:space="0" w:color="auto"/>
            </w:tcBorders>
            <w:vAlign w:val="center"/>
          </w:tcPr>
          <w:p w14:paraId="3B65C5D3" w14:textId="77777777" w:rsidR="00A020A5" w:rsidRDefault="00344920">
            <w:pPr>
              <w:jc w:val="center"/>
              <w:rPr>
                <w:b/>
                <w:bCs/>
              </w:rPr>
            </w:pPr>
            <w:r>
              <w:rPr>
                <w:rFonts w:hint="eastAsia"/>
                <w:b/>
                <w:bCs/>
              </w:rPr>
              <w:t>字段名称</w:t>
            </w:r>
          </w:p>
        </w:tc>
        <w:tc>
          <w:tcPr>
            <w:tcW w:w="1890" w:type="dxa"/>
            <w:tcBorders>
              <w:top w:val="single" w:sz="8" w:space="0" w:color="auto"/>
              <w:bottom w:val="single" w:sz="8" w:space="0" w:color="auto"/>
            </w:tcBorders>
            <w:vAlign w:val="center"/>
          </w:tcPr>
          <w:p w14:paraId="4A630DD6" w14:textId="77777777" w:rsidR="00A020A5" w:rsidRDefault="00344920">
            <w:pPr>
              <w:jc w:val="center"/>
              <w:rPr>
                <w:b/>
                <w:bCs/>
              </w:rPr>
            </w:pPr>
            <w:r>
              <w:rPr>
                <w:rFonts w:hint="eastAsia"/>
                <w:b/>
                <w:bCs/>
              </w:rPr>
              <w:t>字段类型</w:t>
            </w:r>
          </w:p>
        </w:tc>
        <w:tc>
          <w:tcPr>
            <w:tcW w:w="1890" w:type="dxa"/>
            <w:tcBorders>
              <w:top w:val="single" w:sz="8" w:space="0" w:color="auto"/>
              <w:bottom w:val="single" w:sz="8" w:space="0" w:color="auto"/>
            </w:tcBorders>
            <w:vAlign w:val="center"/>
          </w:tcPr>
          <w:p w14:paraId="5516B0F2" w14:textId="77777777" w:rsidR="00A020A5" w:rsidRDefault="00344920">
            <w:pPr>
              <w:jc w:val="center"/>
              <w:rPr>
                <w:b/>
                <w:bCs/>
              </w:rPr>
            </w:pPr>
            <w:r>
              <w:rPr>
                <w:rFonts w:hint="eastAsia"/>
                <w:b/>
                <w:bCs/>
              </w:rPr>
              <w:t>备注</w:t>
            </w:r>
          </w:p>
        </w:tc>
      </w:tr>
      <w:tr w:rsidR="00A020A5" w14:paraId="205EDE83" w14:textId="77777777">
        <w:tc>
          <w:tcPr>
            <w:tcW w:w="1890" w:type="dxa"/>
            <w:tcBorders>
              <w:top w:val="single" w:sz="8" w:space="0" w:color="auto"/>
            </w:tcBorders>
            <w:vAlign w:val="center"/>
          </w:tcPr>
          <w:p w14:paraId="23AB06D3" w14:textId="77777777" w:rsidR="00A020A5" w:rsidRDefault="00344920">
            <w:pPr>
              <w:jc w:val="center"/>
            </w:pPr>
            <w:r>
              <w:rPr>
                <w:rFonts w:hint="eastAsia"/>
              </w:rPr>
              <w:t>Id</w:t>
            </w:r>
          </w:p>
        </w:tc>
        <w:tc>
          <w:tcPr>
            <w:tcW w:w="1890" w:type="dxa"/>
            <w:tcBorders>
              <w:top w:val="single" w:sz="8" w:space="0" w:color="auto"/>
            </w:tcBorders>
            <w:vAlign w:val="center"/>
          </w:tcPr>
          <w:p w14:paraId="73318BF7" w14:textId="77777777" w:rsidR="00A020A5" w:rsidRDefault="00344920">
            <w:pPr>
              <w:jc w:val="center"/>
            </w:pPr>
            <w:r>
              <w:rPr>
                <w:rFonts w:hint="eastAsia"/>
              </w:rPr>
              <w:t>Bigint</w:t>
            </w:r>
          </w:p>
        </w:tc>
        <w:tc>
          <w:tcPr>
            <w:tcW w:w="1890" w:type="dxa"/>
            <w:tcBorders>
              <w:top w:val="single" w:sz="8" w:space="0" w:color="auto"/>
            </w:tcBorders>
            <w:vAlign w:val="center"/>
          </w:tcPr>
          <w:p w14:paraId="4ED36F3A" w14:textId="77777777" w:rsidR="00A020A5" w:rsidRDefault="00344920">
            <w:pPr>
              <w:jc w:val="center"/>
            </w:pPr>
            <w:r>
              <w:rPr>
                <w:rFonts w:hint="eastAsia"/>
              </w:rPr>
              <w:t>投稿表</w:t>
            </w:r>
            <w:r>
              <w:rPr>
                <w:rFonts w:hint="eastAsia"/>
              </w:rPr>
              <w:t>id</w:t>
            </w:r>
          </w:p>
        </w:tc>
      </w:tr>
      <w:tr w:rsidR="00A020A5" w14:paraId="77B9D3BD" w14:textId="77777777">
        <w:tc>
          <w:tcPr>
            <w:tcW w:w="1890" w:type="dxa"/>
            <w:vAlign w:val="center"/>
          </w:tcPr>
          <w:p w14:paraId="728B0447" w14:textId="77777777" w:rsidR="00A020A5" w:rsidRDefault="00344920">
            <w:pPr>
              <w:jc w:val="center"/>
            </w:pPr>
            <w:r>
              <w:rPr>
                <w:rFonts w:hint="eastAsia"/>
              </w:rPr>
              <w:t>Comic_id</w:t>
            </w:r>
          </w:p>
        </w:tc>
        <w:tc>
          <w:tcPr>
            <w:tcW w:w="1890" w:type="dxa"/>
            <w:vAlign w:val="center"/>
          </w:tcPr>
          <w:p w14:paraId="5A301CF0" w14:textId="77777777" w:rsidR="00A020A5" w:rsidRDefault="00344920">
            <w:pPr>
              <w:jc w:val="center"/>
            </w:pPr>
            <w:r>
              <w:rPr>
                <w:rFonts w:hint="eastAsia"/>
              </w:rPr>
              <w:t>Bigint</w:t>
            </w:r>
          </w:p>
        </w:tc>
        <w:tc>
          <w:tcPr>
            <w:tcW w:w="1890" w:type="dxa"/>
            <w:vAlign w:val="center"/>
          </w:tcPr>
          <w:p w14:paraId="02D31ADA" w14:textId="77777777" w:rsidR="00A020A5" w:rsidRDefault="00344920">
            <w:pPr>
              <w:jc w:val="center"/>
            </w:pPr>
            <w:r>
              <w:rPr>
                <w:rFonts w:hint="eastAsia"/>
              </w:rPr>
              <w:t>漫画</w:t>
            </w:r>
            <w:r>
              <w:rPr>
                <w:rFonts w:hint="eastAsia"/>
              </w:rPr>
              <w:t>id</w:t>
            </w:r>
          </w:p>
        </w:tc>
      </w:tr>
      <w:tr w:rsidR="00A020A5" w14:paraId="7BB059AE" w14:textId="77777777">
        <w:tc>
          <w:tcPr>
            <w:tcW w:w="1890" w:type="dxa"/>
            <w:vAlign w:val="center"/>
          </w:tcPr>
          <w:p w14:paraId="2EFD02DC" w14:textId="77777777" w:rsidR="00A020A5" w:rsidRDefault="00344920">
            <w:pPr>
              <w:jc w:val="center"/>
            </w:pPr>
            <w:r>
              <w:rPr>
                <w:rFonts w:hint="eastAsia"/>
              </w:rPr>
              <w:t>User_id</w:t>
            </w:r>
          </w:p>
        </w:tc>
        <w:tc>
          <w:tcPr>
            <w:tcW w:w="1890" w:type="dxa"/>
            <w:vAlign w:val="center"/>
          </w:tcPr>
          <w:p w14:paraId="3B636C71" w14:textId="77777777" w:rsidR="00A020A5" w:rsidRDefault="00344920">
            <w:pPr>
              <w:jc w:val="center"/>
            </w:pPr>
            <w:r>
              <w:rPr>
                <w:rFonts w:hint="eastAsia"/>
              </w:rPr>
              <w:t>Bigint</w:t>
            </w:r>
          </w:p>
        </w:tc>
        <w:tc>
          <w:tcPr>
            <w:tcW w:w="1890" w:type="dxa"/>
            <w:vAlign w:val="center"/>
          </w:tcPr>
          <w:p w14:paraId="7043FF91" w14:textId="77777777" w:rsidR="00A020A5" w:rsidRDefault="00344920">
            <w:pPr>
              <w:jc w:val="center"/>
            </w:pPr>
            <w:r>
              <w:rPr>
                <w:rFonts w:hint="eastAsia"/>
              </w:rPr>
              <w:t>用户</w:t>
            </w:r>
            <w:r>
              <w:rPr>
                <w:rFonts w:hint="eastAsia"/>
              </w:rPr>
              <w:t>id</w:t>
            </w:r>
          </w:p>
        </w:tc>
      </w:tr>
    </w:tbl>
    <w:p w14:paraId="376D59BA" w14:textId="77777777" w:rsidR="00A020A5" w:rsidRDefault="00344920">
      <w:pPr>
        <w:pStyle w:val="4"/>
      </w:pPr>
      <w:r>
        <w:rPr>
          <w:rFonts w:hint="eastAsia"/>
        </w:rPr>
        <w:t>t_comic_collect:</w:t>
      </w:r>
      <w:r>
        <w:rPr>
          <w:rFonts w:hint="eastAsia"/>
        </w:rPr>
        <w:t>用于存储用户与其收藏的漫画之间的联系，表结构与</w:t>
      </w:r>
      <w:r>
        <w:rPr>
          <w:rFonts w:hint="eastAsia"/>
        </w:rPr>
        <w:t>t_up_comic</w:t>
      </w:r>
      <w:r>
        <w:rPr>
          <w:rFonts w:hint="eastAsia"/>
        </w:rPr>
        <w:t>类似故不再详细赘述</w:t>
      </w:r>
    </w:p>
    <w:p w14:paraId="79181599" w14:textId="77777777" w:rsidR="00A020A5" w:rsidRDefault="00344920">
      <w:pPr>
        <w:pStyle w:val="4"/>
      </w:pPr>
      <w:r>
        <w:rPr>
          <w:rFonts w:hint="eastAsia"/>
        </w:rPr>
        <w:t>t_comic_history:</w:t>
      </w:r>
      <w:r>
        <w:rPr>
          <w:rFonts w:hint="eastAsia"/>
        </w:rPr>
        <w:t>用于记录用户浏览过的漫画，方便用户下次阅读时能够快速找到</w:t>
      </w:r>
    </w:p>
    <w:p w14:paraId="2C019767" w14:textId="77777777" w:rsidR="00A020A5" w:rsidRDefault="00344920">
      <w:pPr>
        <w:pStyle w:val="af3"/>
      </w:pPr>
      <w:r>
        <w:rPr>
          <w:rFonts w:hint="eastAsia"/>
        </w:rPr>
        <w:t>表</w:t>
      </w:r>
      <w:r>
        <w:rPr>
          <w:rFonts w:hint="eastAsia"/>
        </w:rPr>
        <w:t xml:space="preserve"> 3.5</w:t>
      </w:r>
      <w:r>
        <w:rPr>
          <w:rFonts w:hint="eastAsia"/>
        </w:rPr>
        <w:tab/>
      </w:r>
      <w:r>
        <w:rPr>
          <w:rFonts w:hint="eastAsia"/>
        </w:rPr>
        <w:t>数据库表</w:t>
      </w:r>
      <w:r>
        <w:rPr>
          <w:rFonts w:hint="eastAsia"/>
        </w:rPr>
        <w:t>t_comic_history</w:t>
      </w:r>
    </w:p>
    <w:tbl>
      <w:tblPr>
        <w:tblpPr w:leftFromText="5670" w:rightFromText="5670" w:bottomFromText="284" w:vertAnchor="text" w:tblpXSpec="center" w:tblpY="1"/>
        <w:tblOverlap w:val="never"/>
        <w:tblW w:w="5670" w:type="dxa"/>
        <w:tblBorders>
          <w:top w:val="single" w:sz="8" w:space="0" w:color="auto"/>
          <w:bottom w:val="single" w:sz="8" w:space="0" w:color="auto"/>
        </w:tblBorders>
        <w:tblLayout w:type="fixed"/>
        <w:tblLook w:val="04A0" w:firstRow="1" w:lastRow="0" w:firstColumn="1" w:lastColumn="0" w:noHBand="0" w:noVBand="1"/>
      </w:tblPr>
      <w:tblGrid>
        <w:gridCol w:w="1890"/>
        <w:gridCol w:w="1890"/>
        <w:gridCol w:w="1890"/>
      </w:tblGrid>
      <w:tr w:rsidR="00A020A5" w14:paraId="44861FA3" w14:textId="77777777">
        <w:tc>
          <w:tcPr>
            <w:tcW w:w="1890" w:type="dxa"/>
            <w:tcBorders>
              <w:top w:val="single" w:sz="8" w:space="0" w:color="auto"/>
              <w:bottom w:val="single" w:sz="8" w:space="0" w:color="auto"/>
            </w:tcBorders>
            <w:vAlign w:val="center"/>
          </w:tcPr>
          <w:p w14:paraId="541A17F8" w14:textId="77777777" w:rsidR="00A020A5" w:rsidRDefault="00344920">
            <w:pPr>
              <w:jc w:val="center"/>
              <w:rPr>
                <w:b/>
                <w:bCs/>
              </w:rPr>
            </w:pPr>
            <w:r>
              <w:rPr>
                <w:rFonts w:hint="eastAsia"/>
                <w:b/>
                <w:bCs/>
              </w:rPr>
              <w:t>字段名称</w:t>
            </w:r>
          </w:p>
        </w:tc>
        <w:tc>
          <w:tcPr>
            <w:tcW w:w="1890" w:type="dxa"/>
            <w:tcBorders>
              <w:top w:val="single" w:sz="8" w:space="0" w:color="auto"/>
              <w:bottom w:val="single" w:sz="8" w:space="0" w:color="auto"/>
            </w:tcBorders>
            <w:vAlign w:val="center"/>
          </w:tcPr>
          <w:p w14:paraId="08165EDD" w14:textId="77777777" w:rsidR="00A020A5" w:rsidRDefault="00344920">
            <w:pPr>
              <w:jc w:val="center"/>
              <w:rPr>
                <w:b/>
                <w:bCs/>
              </w:rPr>
            </w:pPr>
            <w:r>
              <w:rPr>
                <w:rFonts w:hint="eastAsia"/>
                <w:b/>
                <w:bCs/>
              </w:rPr>
              <w:t>字段类型</w:t>
            </w:r>
          </w:p>
        </w:tc>
        <w:tc>
          <w:tcPr>
            <w:tcW w:w="1890" w:type="dxa"/>
            <w:tcBorders>
              <w:top w:val="single" w:sz="8" w:space="0" w:color="auto"/>
              <w:bottom w:val="single" w:sz="8" w:space="0" w:color="auto"/>
            </w:tcBorders>
            <w:vAlign w:val="center"/>
          </w:tcPr>
          <w:p w14:paraId="5D41E8A0" w14:textId="77777777" w:rsidR="00A020A5" w:rsidRDefault="00344920">
            <w:pPr>
              <w:jc w:val="center"/>
              <w:rPr>
                <w:b/>
                <w:bCs/>
              </w:rPr>
            </w:pPr>
            <w:r>
              <w:rPr>
                <w:rFonts w:hint="eastAsia"/>
                <w:b/>
                <w:bCs/>
              </w:rPr>
              <w:t>备注</w:t>
            </w:r>
          </w:p>
        </w:tc>
      </w:tr>
      <w:tr w:rsidR="00A020A5" w14:paraId="6E3ABD81" w14:textId="77777777">
        <w:tc>
          <w:tcPr>
            <w:tcW w:w="1890" w:type="dxa"/>
            <w:tcBorders>
              <w:top w:val="single" w:sz="8" w:space="0" w:color="auto"/>
            </w:tcBorders>
            <w:vAlign w:val="center"/>
          </w:tcPr>
          <w:p w14:paraId="68787E10" w14:textId="77777777" w:rsidR="00A020A5" w:rsidRDefault="00344920">
            <w:pPr>
              <w:jc w:val="center"/>
            </w:pPr>
            <w:r>
              <w:rPr>
                <w:rFonts w:hint="eastAsia"/>
              </w:rPr>
              <w:t>Id</w:t>
            </w:r>
          </w:p>
        </w:tc>
        <w:tc>
          <w:tcPr>
            <w:tcW w:w="1890" w:type="dxa"/>
            <w:tcBorders>
              <w:top w:val="single" w:sz="8" w:space="0" w:color="auto"/>
            </w:tcBorders>
            <w:vAlign w:val="center"/>
          </w:tcPr>
          <w:p w14:paraId="71892172" w14:textId="77777777" w:rsidR="00A020A5" w:rsidRDefault="00344920">
            <w:pPr>
              <w:jc w:val="center"/>
            </w:pPr>
            <w:r>
              <w:rPr>
                <w:rFonts w:hint="eastAsia"/>
              </w:rPr>
              <w:t>Bigint</w:t>
            </w:r>
          </w:p>
        </w:tc>
        <w:tc>
          <w:tcPr>
            <w:tcW w:w="1890" w:type="dxa"/>
            <w:tcBorders>
              <w:top w:val="single" w:sz="8" w:space="0" w:color="auto"/>
            </w:tcBorders>
            <w:vAlign w:val="center"/>
          </w:tcPr>
          <w:p w14:paraId="34D5195C" w14:textId="77777777" w:rsidR="00A020A5" w:rsidRDefault="00344920">
            <w:pPr>
              <w:jc w:val="center"/>
            </w:pPr>
            <w:r>
              <w:rPr>
                <w:rFonts w:hint="eastAsia"/>
              </w:rPr>
              <w:t>历史表</w:t>
            </w:r>
            <w:r>
              <w:rPr>
                <w:rFonts w:hint="eastAsia"/>
              </w:rPr>
              <w:t>id</w:t>
            </w:r>
          </w:p>
        </w:tc>
      </w:tr>
      <w:tr w:rsidR="00A020A5" w14:paraId="0042963B" w14:textId="77777777">
        <w:tc>
          <w:tcPr>
            <w:tcW w:w="1890" w:type="dxa"/>
            <w:vAlign w:val="center"/>
          </w:tcPr>
          <w:p w14:paraId="5E84EAF5" w14:textId="77777777" w:rsidR="00A020A5" w:rsidRDefault="00344920">
            <w:pPr>
              <w:jc w:val="center"/>
            </w:pPr>
            <w:r>
              <w:rPr>
                <w:rFonts w:hint="eastAsia"/>
              </w:rPr>
              <w:t>Comic_id</w:t>
            </w:r>
          </w:p>
        </w:tc>
        <w:tc>
          <w:tcPr>
            <w:tcW w:w="1890" w:type="dxa"/>
            <w:vAlign w:val="center"/>
          </w:tcPr>
          <w:p w14:paraId="2C36A4D4" w14:textId="77777777" w:rsidR="00A020A5" w:rsidRDefault="00344920">
            <w:pPr>
              <w:jc w:val="center"/>
            </w:pPr>
            <w:r>
              <w:rPr>
                <w:rFonts w:hint="eastAsia"/>
              </w:rPr>
              <w:t>Bigint</w:t>
            </w:r>
          </w:p>
        </w:tc>
        <w:tc>
          <w:tcPr>
            <w:tcW w:w="1890" w:type="dxa"/>
            <w:vAlign w:val="center"/>
          </w:tcPr>
          <w:p w14:paraId="475E1B1A" w14:textId="77777777" w:rsidR="00A020A5" w:rsidRDefault="00344920">
            <w:pPr>
              <w:jc w:val="center"/>
            </w:pPr>
            <w:r>
              <w:rPr>
                <w:rFonts w:hint="eastAsia"/>
              </w:rPr>
              <w:t>漫画</w:t>
            </w:r>
            <w:r>
              <w:rPr>
                <w:rFonts w:hint="eastAsia"/>
              </w:rPr>
              <w:t>id</w:t>
            </w:r>
          </w:p>
        </w:tc>
      </w:tr>
      <w:tr w:rsidR="00A020A5" w14:paraId="244A33B5" w14:textId="77777777">
        <w:tc>
          <w:tcPr>
            <w:tcW w:w="1890" w:type="dxa"/>
            <w:vAlign w:val="center"/>
          </w:tcPr>
          <w:p w14:paraId="158A0A7C" w14:textId="77777777" w:rsidR="00A020A5" w:rsidRDefault="00344920">
            <w:pPr>
              <w:jc w:val="center"/>
            </w:pPr>
            <w:r>
              <w:rPr>
                <w:rFonts w:hint="eastAsia"/>
              </w:rPr>
              <w:t>User_id</w:t>
            </w:r>
          </w:p>
        </w:tc>
        <w:tc>
          <w:tcPr>
            <w:tcW w:w="1890" w:type="dxa"/>
            <w:vAlign w:val="center"/>
          </w:tcPr>
          <w:p w14:paraId="6BC1019A" w14:textId="77777777" w:rsidR="00A020A5" w:rsidRDefault="00344920">
            <w:pPr>
              <w:jc w:val="center"/>
            </w:pPr>
            <w:r>
              <w:rPr>
                <w:rFonts w:hint="eastAsia"/>
              </w:rPr>
              <w:t>Bigint</w:t>
            </w:r>
          </w:p>
        </w:tc>
        <w:tc>
          <w:tcPr>
            <w:tcW w:w="1890" w:type="dxa"/>
            <w:vAlign w:val="center"/>
          </w:tcPr>
          <w:p w14:paraId="66674EE2" w14:textId="77777777" w:rsidR="00A020A5" w:rsidRDefault="00344920">
            <w:pPr>
              <w:jc w:val="center"/>
            </w:pPr>
            <w:r>
              <w:rPr>
                <w:rFonts w:hint="eastAsia"/>
              </w:rPr>
              <w:t>用户</w:t>
            </w:r>
            <w:r>
              <w:rPr>
                <w:rFonts w:hint="eastAsia"/>
              </w:rPr>
              <w:t>id</w:t>
            </w:r>
          </w:p>
        </w:tc>
      </w:tr>
      <w:tr w:rsidR="00A020A5" w14:paraId="67ADA96C" w14:textId="77777777">
        <w:tc>
          <w:tcPr>
            <w:tcW w:w="1890" w:type="dxa"/>
            <w:vAlign w:val="center"/>
          </w:tcPr>
          <w:p w14:paraId="4DAE670B" w14:textId="77777777" w:rsidR="00A020A5" w:rsidRDefault="00344920">
            <w:pPr>
              <w:jc w:val="center"/>
            </w:pPr>
            <w:r>
              <w:rPr>
                <w:rFonts w:hint="eastAsia"/>
              </w:rPr>
              <w:t>Comic_detail_id</w:t>
            </w:r>
          </w:p>
        </w:tc>
        <w:tc>
          <w:tcPr>
            <w:tcW w:w="1890" w:type="dxa"/>
            <w:vAlign w:val="center"/>
          </w:tcPr>
          <w:p w14:paraId="36B3E4FE" w14:textId="77777777" w:rsidR="00A020A5" w:rsidRDefault="00344920">
            <w:pPr>
              <w:jc w:val="center"/>
            </w:pPr>
            <w:r>
              <w:rPr>
                <w:rFonts w:hint="eastAsia"/>
              </w:rPr>
              <w:t>Bigint</w:t>
            </w:r>
          </w:p>
        </w:tc>
        <w:tc>
          <w:tcPr>
            <w:tcW w:w="1890" w:type="dxa"/>
            <w:vAlign w:val="center"/>
          </w:tcPr>
          <w:p w14:paraId="2E64AF81" w14:textId="77777777" w:rsidR="00A020A5" w:rsidRDefault="00344920">
            <w:pPr>
              <w:jc w:val="center"/>
            </w:pPr>
            <w:r>
              <w:rPr>
                <w:rFonts w:hint="eastAsia"/>
              </w:rPr>
              <w:t>漫画话数</w:t>
            </w:r>
            <w:r>
              <w:rPr>
                <w:rFonts w:hint="eastAsia"/>
              </w:rPr>
              <w:t>id</w:t>
            </w:r>
          </w:p>
        </w:tc>
      </w:tr>
      <w:tr w:rsidR="00A020A5" w14:paraId="3B0E4B19" w14:textId="77777777">
        <w:tc>
          <w:tcPr>
            <w:tcW w:w="1890" w:type="dxa"/>
            <w:vAlign w:val="center"/>
          </w:tcPr>
          <w:p w14:paraId="0C4991F8" w14:textId="77777777" w:rsidR="00A020A5" w:rsidRDefault="00344920">
            <w:pPr>
              <w:jc w:val="center"/>
            </w:pPr>
            <w:r>
              <w:rPr>
                <w:rFonts w:hint="eastAsia"/>
              </w:rPr>
              <w:t>Create_time</w:t>
            </w:r>
          </w:p>
        </w:tc>
        <w:tc>
          <w:tcPr>
            <w:tcW w:w="1890" w:type="dxa"/>
            <w:vAlign w:val="center"/>
          </w:tcPr>
          <w:p w14:paraId="7D7182A0" w14:textId="77777777" w:rsidR="00A020A5" w:rsidRDefault="00344920">
            <w:pPr>
              <w:jc w:val="center"/>
            </w:pPr>
            <w:r>
              <w:rPr>
                <w:rFonts w:hint="eastAsia"/>
              </w:rPr>
              <w:t>Datetime</w:t>
            </w:r>
          </w:p>
        </w:tc>
        <w:tc>
          <w:tcPr>
            <w:tcW w:w="1890" w:type="dxa"/>
            <w:vAlign w:val="center"/>
          </w:tcPr>
          <w:p w14:paraId="06AD226C" w14:textId="77777777" w:rsidR="00A020A5" w:rsidRDefault="00344920">
            <w:pPr>
              <w:jc w:val="center"/>
            </w:pPr>
            <w:r>
              <w:rPr>
                <w:rFonts w:hint="eastAsia"/>
              </w:rPr>
              <w:t>创建时间</w:t>
            </w:r>
          </w:p>
        </w:tc>
      </w:tr>
      <w:tr w:rsidR="00A020A5" w14:paraId="0BC2A022" w14:textId="77777777">
        <w:tc>
          <w:tcPr>
            <w:tcW w:w="1890" w:type="dxa"/>
            <w:vAlign w:val="center"/>
          </w:tcPr>
          <w:p w14:paraId="2E63CAF6" w14:textId="77777777" w:rsidR="00A020A5" w:rsidRDefault="00344920">
            <w:pPr>
              <w:jc w:val="center"/>
            </w:pPr>
            <w:r>
              <w:rPr>
                <w:rFonts w:hint="eastAsia"/>
              </w:rPr>
              <w:t>Update_time</w:t>
            </w:r>
          </w:p>
        </w:tc>
        <w:tc>
          <w:tcPr>
            <w:tcW w:w="1890" w:type="dxa"/>
            <w:vAlign w:val="center"/>
          </w:tcPr>
          <w:p w14:paraId="456E00C8" w14:textId="77777777" w:rsidR="00A020A5" w:rsidRDefault="00344920">
            <w:pPr>
              <w:jc w:val="center"/>
            </w:pPr>
            <w:r>
              <w:rPr>
                <w:rFonts w:hint="eastAsia"/>
              </w:rPr>
              <w:t>Datetime</w:t>
            </w:r>
          </w:p>
        </w:tc>
        <w:tc>
          <w:tcPr>
            <w:tcW w:w="1890" w:type="dxa"/>
            <w:vAlign w:val="center"/>
          </w:tcPr>
          <w:p w14:paraId="2820C216" w14:textId="77777777" w:rsidR="00A020A5" w:rsidRDefault="00344920">
            <w:pPr>
              <w:jc w:val="center"/>
            </w:pPr>
            <w:r>
              <w:rPr>
                <w:rFonts w:hint="eastAsia"/>
              </w:rPr>
              <w:t>更新时间</w:t>
            </w:r>
          </w:p>
        </w:tc>
      </w:tr>
    </w:tbl>
    <w:p w14:paraId="4485FF89" w14:textId="77777777" w:rsidR="00A020A5" w:rsidRDefault="00A020A5">
      <w:pPr>
        <w:pStyle w:val="a2"/>
        <w:ind w:firstLine="480"/>
      </w:pPr>
    </w:p>
    <w:p w14:paraId="63A8F3AC" w14:textId="77777777" w:rsidR="00A020A5" w:rsidRDefault="00344920">
      <w:pPr>
        <w:pStyle w:val="4"/>
      </w:pPr>
      <w:r>
        <w:rPr>
          <w:rFonts w:hint="eastAsia"/>
        </w:rPr>
        <w:lastRenderedPageBreak/>
        <w:t>t_classfiy_info:</w:t>
      </w:r>
      <w:r>
        <w:rPr>
          <w:rFonts w:hint="eastAsia"/>
        </w:rPr>
        <w:t>用于存储漫画类别，方便日后的扩充</w:t>
      </w:r>
    </w:p>
    <w:p w14:paraId="63990392" w14:textId="77777777" w:rsidR="00A020A5" w:rsidRDefault="00344920">
      <w:pPr>
        <w:pStyle w:val="af3"/>
      </w:pPr>
      <w:r>
        <w:rPr>
          <w:rFonts w:hint="eastAsia"/>
        </w:rPr>
        <w:t>表</w:t>
      </w:r>
      <w:r>
        <w:rPr>
          <w:rFonts w:hint="eastAsia"/>
        </w:rPr>
        <w:t xml:space="preserve"> 3.6</w:t>
      </w:r>
      <w:r>
        <w:rPr>
          <w:rFonts w:hint="eastAsia"/>
        </w:rPr>
        <w:tab/>
      </w:r>
      <w:r>
        <w:rPr>
          <w:rFonts w:hint="eastAsia"/>
        </w:rPr>
        <w:t>数据库表</w:t>
      </w:r>
      <w:r>
        <w:rPr>
          <w:rFonts w:hint="eastAsia"/>
        </w:rPr>
        <w:t>t_classfiy_info</w:t>
      </w:r>
    </w:p>
    <w:tbl>
      <w:tblPr>
        <w:tblpPr w:leftFromText="5670" w:rightFromText="5670" w:bottomFromText="284" w:vertAnchor="text" w:tblpXSpec="center" w:tblpY="1"/>
        <w:tblOverlap w:val="never"/>
        <w:tblW w:w="5670" w:type="dxa"/>
        <w:tblBorders>
          <w:top w:val="single" w:sz="8" w:space="0" w:color="auto"/>
          <w:bottom w:val="single" w:sz="8" w:space="0" w:color="auto"/>
        </w:tblBorders>
        <w:tblLayout w:type="fixed"/>
        <w:tblLook w:val="04A0" w:firstRow="1" w:lastRow="0" w:firstColumn="1" w:lastColumn="0" w:noHBand="0" w:noVBand="1"/>
      </w:tblPr>
      <w:tblGrid>
        <w:gridCol w:w="1890"/>
        <w:gridCol w:w="1890"/>
        <w:gridCol w:w="1890"/>
      </w:tblGrid>
      <w:tr w:rsidR="00A020A5" w14:paraId="13F8C6F3" w14:textId="77777777">
        <w:tc>
          <w:tcPr>
            <w:tcW w:w="1890" w:type="dxa"/>
            <w:tcBorders>
              <w:top w:val="single" w:sz="8" w:space="0" w:color="auto"/>
              <w:bottom w:val="single" w:sz="8" w:space="0" w:color="auto"/>
            </w:tcBorders>
            <w:vAlign w:val="center"/>
          </w:tcPr>
          <w:p w14:paraId="002ADC13" w14:textId="77777777" w:rsidR="00A020A5" w:rsidRDefault="00344920">
            <w:pPr>
              <w:jc w:val="center"/>
              <w:rPr>
                <w:b/>
                <w:bCs/>
              </w:rPr>
            </w:pPr>
            <w:r>
              <w:rPr>
                <w:rFonts w:hint="eastAsia"/>
                <w:b/>
                <w:bCs/>
              </w:rPr>
              <w:t>字段名称</w:t>
            </w:r>
          </w:p>
        </w:tc>
        <w:tc>
          <w:tcPr>
            <w:tcW w:w="1890" w:type="dxa"/>
            <w:tcBorders>
              <w:top w:val="single" w:sz="8" w:space="0" w:color="auto"/>
              <w:bottom w:val="single" w:sz="8" w:space="0" w:color="auto"/>
            </w:tcBorders>
            <w:vAlign w:val="center"/>
          </w:tcPr>
          <w:p w14:paraId="074964D3" w14:textId="77777777" w:rsidR="00A020A5" w:rsidRDefault="00344920">
            <w:pPr>
              <w:jc w:val="center"/>
              <w:rPr>
                <w:b/>
                <w:bCs/>
              </w:rPr>
            </w:pPr>
            <w:r>
              <w:rPr>
                <w:rFonts w:hint="eastAsia"/>
                <w:b/>
                <w:bCs/>
              </w:rPr>
              <w:t>字段类型</w:t>
            </w:r>
          </w:p>
        </w:tc>
        <w:tc>
          <w:tcPr>
            <w:tcW w:w="1890" w:type="dxa"/>
            <w:tcBorders>
              <w:top w:val="single" w:sz="8" w:space="0" w:color="auto"/>
              <w:bottom w:val="single" w:sz="8" w:space="0" w:color="auto"/>
            </w:tcBorders>
            <w:vAlign w:val="center"/>
          </w:tcPr>
          <w:p w14:paraId="25ADB4AB" w14:textId="77777777" w:rsidR="00A020A5" w:rsidRDefault="00344920">
            <w:pPr>
              <w:jc w:val="center"/>
              <w:rPr>
                <w:b/>
                <w:bCs/>
              </w:rPr>
            </w:pPr>
            <w:r>
              <w:rPr>
                <w:rFonts w:hint="eastAsia"/>
                <w:b/>
                <w:bCs/>
              </w:rPr>
              <w:t>备注</w:t>
            </w:r>
          </w:p>
        </w:tc>
      </w:tr>
      <w:tr w:rsidR="00A020A5" w14:paraId="5644174A" w14:textId="77777777">
        <w:tc>
          <w:tcPr>
            <w:tcW w:w="1890" w:type="dxa"/>
            <w:tcBorders>
              <w:top w:val="single" w:sz="8" w:space="0" w:color="auto"/>
            </w:tcBorders>
            <w:vAlign w:val="center"/>
          </w:tcPr>
          <w:p w14:paraId="49F523C4" w14:textId="77777777" w:rsidR="00A020A5" w:rsidRDefault="00344920">
            <w:pPr>
              <w:jc w:val="center"/>
            </w:pPr>
            <w:r>
              <w:rPr>
                <w:rFonts w:hint="eastAsia"/>
              </w:rPr>
              <w:t>Id</w:t>
            </w:r>
          </w:p>
        </w:tc>
        <w:tc>
          <w:tcPr>
            <w:tcW w:w="1890" w:type="dxa"/>
            <w:tcBorders>
              <w:top w:val="single" w:sz="8" w:space="0" w:color="auto"/>
            </w:tcBorders>
            <w:vAlign w:val="center"/>
          </w:tcPr>
          <w:p w14:paraId="5C6A0356" w14:textId="77777777" w:rsidR="00A020A5" w:rsidRDefault="00344920">
            <w:pPr>
              <w:jc w:val="center"/>
            </w:pPr>
            <w:r>
              <w:rPr>
                <w:rFonts w:hint="eastAsia"/>
              </w:rPr>
              <w:t>Bigint</w:t>
            </w:r>
          </w:p>
        </w:tc>
        <w:tc>
          <w:tcPr>
            <w:tcW w:w="1890" w:type="dxa"/>
            <w:tcBorders>
              <w:top w:val="single" w:sz="8" w:space="0" w:color="auto"/>
            </w:tcBorders>
            <w:vAlign w:val="center"/>
          </w:tcPr>
          <w:p w14:paraId="6A0ED667" w14:textId="77777777" w:rsidR="00A020A5" w:rsidRDefault="00344920">
            <w:pPr>
              <w:jc w:val="center"/>
            </w:pPr>
            <w:r>
              <w:rPr>
                <w:rFonts w:hint="eastAsia"/>
              </w:rPr>
              <w:t>漫画类别</w:t>
            </w:r>
            <w:r>
              <w:rPr>
                <w:rFonts w:hint="eastAsia"/>
              </w:rPr>
              <w:t>id</w:t>
            </w:r>
          </w:p>
        </w:tc>
      </w:tr>
      <w:tr w:rsidR="00A020A5" w14:paraId="307DD28C" w14:textId="77777777">
        <w:tc>
          <w:tcPr>
            <w:tcW w:w="1890" w:type="dxa"/>
            <w:vAlign w:val="center"/>
          </w:tcPr>
          <w:p w14:paraId="0D3E64FA" w14:textId="77777777" w:rsidR="00A020A5" w:rsidRDefault="00344920">
            <w:pPr>
              <w:jc w:val="center"/>
            </w:pPr>
            <w:r>
              <w:rPr>
                <w:rFonts w:hint="eastAsia"/>
              </w:rPr>
              <w:t>Classfiy_name</w:t>
            </w:r>
          </w:p>
        </w:tc>
        <w:tc>
          <w:tcPr>
            <w:tcW w:w="1890" w:type="dxa"/>
            <w:vAlign w:val="center"/>
          </w:tcPr>
          <w:p w14:paraId="2DB47E4C" w14:textId="77777777" w:rsidR="00A020A5" w:rsidRDefault="00344920">
            <w:pPr>
              <w:jc w:val="center"/>
            </w:pPr>
            <w:r>
              <w:rPr>
                <w:rFonts w:hint="eastAsia"/>
              </w:rPr>
              <w:t>Varchar(255)</w:t>
            </w:r>
          </w:p>
        </w:tc>
        <w:tc>
          <w:tcPr>
            <w:tcW w:w="1890" w:type="dxa"/>
            <w:vAlign w:val="center"/>
          </w:tcPr>
          <w:p w14:paraId="005DFB49" w14:textId="77777777" w:rsidR="00A020A5" w:rsidRDefault="00344920">
            <w:pPr>
              <w:jc w:val="center"/>
            </w:pPr>
            <w:r>
              <w:rPr>
                <w:rFonts w:hint="eastAsia"/>
              </w:rPr>
              <w:t>漫画类别名</w:t>
            </w:r>
          </w:p>
        </w:tc>
      </w:tr>
    </w:tbl>
    <w:p w14:paraId="66031315" w14:textId="77777777" w:rsidR="00A020A5" w:rsidRDefault="00344920">
      <w:pPr>
        <w:pStyle w:val="4"/>
      </w:pPr>
      <w:r>
        <w:rPr>
          <w:rFonts w:hint="eastAsia"/>
        </w:rPr>
        <w:t>t_address_info:</w:t>
      </w:r>
      <w:r>
        <w:rPr>
          <w:rFonts w:hint="eastAsia"/>
        </w:rPr>
        <w:t>用于存储漫画的地区，方便日后的扩充，库表结构与</w:t>
      </w:r>
      <w:r>
        <w:rPr>
          <w:rFonts w:hint="eastAsia"/>
        </w:rPr>
        <w:t>t_classfiy_info</w:t>
      </w:r>
      <w:r>
        <w:rPr>
          <w:rFonts w:hint="eastAsia"/>
        </w:rPr>
        <w:t>类似故不再赘述</w:t>
      </w:r>
    </w:p>
    <w:p w14:paraId="1F000D22" w14:textId="77777777" w:rsidR="00A020A5" w:rsidRDefault="00344920">
      <w:pPr>
        <w:pStyle w:val="4"/>
      </w:pPr>
      <w:r>
        <w:rPr>
          <w:rFonts w:hint="eastAsia"/>
        </w:rPr>
        <w:t>T_progress_info:</w:t>
      </w:r>
      <w:r>
        <w:rPr>
          <w:rFonts w:hint="eastAsia"/>
        </w:rPr>
        <w:t>用于存储漫画的进度，方便日后的扩充，库表结构与</w:t>
      </w:r>
      <w:r>
        <w:rPr>
          <w:rFonts w:hint="eastAsia"/>
        </w:rPr>
        <w:t>t_classfiy_info</w:t>
      </w:r>
      <w:r>
        <w:rPr>
          <w:rFonts w:hint="eastAsia"/>
        </w:rPr>
        <w:t>类似故不再赘述</w:t>
      </w:r>
    </w:p>
    <w:p w14:paraId="60049888" w14:textId="77777777" w:rsidR="00A020A5" w:rsidRDefault="002C1189">
      <w:pPr>
        <w:pStyle w:val="af1"/>
      </w:pPr>
      <w:r>
        <w:pict w14:anchorId="278CAA2E">
          <v:shape id="_x0000_i1028" type="#_x0000_t75" style="width:461.45pt;height:337.3pt">
            <v:imagedata r:id="rId14" o:title=""/>
          </v:shape>
        </w:pict>
      </w:r>
    </w:p>
    <w:p w14:paraId="2B5C88AD" w14:textId="77777777" w:rsidR="00A020A5" w:rsidRDefault="00344920">
      <w:pPr>
        <w:pStyle w:val="af2"/>
      </w:pPr>
      <w:r>
        <w:rPr>
          <w:rFonts w:hint="eastAsia"/>
        </w:rPr>
        <w:t>图</w:t>
      </w:r>
      <w:r>
        <w:rPr>
          <w:rFonts w:hint="eastAsia"/>
        </w:rPr>
        <w:t xml:space="preserve"> 3</w:t>
      </w:r>
      <w:r>
        <w:t>.</w:t>
      </w:r>
      <w:r>
        <w:fldChar w:fldCharType="begin"/>
      </w:r>
      <w:r>
        <w:instrText xml:space="preserve"> 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r>
        <w:rPr>
          <w:rFonts w:hint="eastAsia"/>
        </w:rPr>
        <w:tab/>
      </w:r>
      <w:r>
        <w:rPr>
          <w:rFonts w:hint="eastAsia"/>
        </w:rPr>
        <w:t>数据库整体</w:t>
      </w:r>
      <w:r>
        <w:rPr>
          <w:rFonts w:hint="eastAsia"/>
        </w:rPr>
        <w:t>ER</w:t>
      </w:r>
      <w:r>
        <w:rPr>
          <w:rFonts w:hint="eastAsia"/>
        </w:rPr>
        <w:t>图</w:t>
      </w:r>
    </w:p>
    <w:p w14:paraId="17F42493" w14:textId="77777777" w:rsidR="00A020A5" w:rsidRDefault="00A020A5">
      <w:pPr>
        <w:pStyle w:val="a2"/>
        <w:ind w:firstLine="480"/>
      </w:pPr>
    </w:p>
    <w:p w14:paraId="0C2BD912" w14:textId="77777777" w:rsidR="00A020A5" w:rsidRPr="006E7E51" w:rsidRDefault="00344920">
      <w:pPr>
        <w:pStyle w:val="a1"/>
        <w:rPr>
          <w:color w:val="000000"/>
        </w:rPr>
      </w:pPr>
      <w:r w:rsidRPr="006E7E51">
        <w:rPr>
          <w:rFonts w:hint="eastAsia"/>
          <w:color w:val="000000"/>
        </w:rPr>
        <w:t>系统详细设计与编码实现</w:t>
      </w:r>
    </w:p>
    <w:p w14:paraId="09334DD3" w14:textId="77777777" w:rsidR="00A020A5" w:rsidRPr="006E7E51" w:rsidRDefault="00344920">
      <w:pPr>
        <w:pStyle w:val="a1"/>
        <w:rPr>
          <w:color w:val="000000"/>
        </w:rPr>
      </w:pPr>
      <w:r w:rsidRPr="006E7E51">
        <w:rPr>
          <w:rFonts w:hint="eastAsia"/>
          <w:color w:val="000000"/>
        </w:rPr>
        <w:t>系统详细设计与编码实现</w:t>
      </w:r>
    </w:p>
    <w:p w14:paraId="103D59AB" w14:textId="77777777" w:rsidR="00A020A5" w:rsidRDefault="00344920">
      <w:pPr>
        <w:pStyle w:val="1"/>
      </w:pPr>
      <w:bookmarkStart w:id="26" w:name="_Toc24823"/>
      <w:r>
        <w:rPr>
          <w:rFonts w:hint="eastAsia"/>
        </w:rPr>
        <w:lastRenderedPageBreak/>
        <w:t>系统详细设计与编码实现</w:t>
      </w:r>
      <w:bookmarkEnd w:id="26"/>
    </w:p>
    <w:p w14:paraId="1CA5A993" w14:textId="77777777" w:rsidR="00A020A5" w:rsidRDefault="00344920">
      <w:pPr>
        <w:pStyle w:val="2"/>
      </w:pPr>
      <w:bookmarkStart w:id="27" w:name="_Toc31949"/>
      <w:bookmarkStart w:id="28" w:name="_Toc105354213"/>
      <w:r>
        <w:rPr>
          <w:rFonts w:hint="eastAsia"/>
        </w:rPr>
        <w:t>程序结构</w:t>
      </w:r>
      <w:bookmarkEnd w:id="27"/>
    </w:p>
    <w:p w14:paraId="1A672593" w14:textId="77777777" w:rsidR="00A020A5" w:rsidRDefault="00344920">
      <w:pPr>
        <w:pStyle w:val="a1"/>
      </w:pPr>
      <w:r>
        <w:rPr>
          <w:rFonts w:hint="eastAsia"/>
        </w:rPr>
        <w:t>本系统后端采用三层架构，即</w:t>
      </w:r>
      <w:r>
        <w:rPr>
          <w:rFonts w:hint="eastAsia"/>
        </w:rPr>
        <w:t>dao</w:t>
      </w:r>
      <w:r>
        <w:rPr>
          <w:rFonts w:hint="eastAsia"/>
        </w:rPr>
        <w:t>层，</w:t>
      </w:r>
      <w:r>
        <w:rPr>
          <w:rFonts w:hint="eastAsia"/>
        </w:rPr>
        <w:t>service</w:t>
      </w:r>
      <w:r>
        <w:rPr>
          <w:rFonts w:hint="eastAsia"/>
        </w:rPr>
        <w:t>层以及</w:t>
      </w:r>
      <w:r>
        <w:rPr>
          <w:rFonts w:hint="eastAsia"/>
        </w:rPr>
        <w:t>controller</w:t>
      </w:r>
      <w:r>
        <w:rPr>
          <w:rFonts w:hint="eastAsia"/>
        </w:rPr>
        <w:t>层。在</w:t>
      </w:r>
      <w:r>
        <w:rPr>
          <w:rFonts w:hint="eastAsia"/>
        </w:rPr>
        <w:t>dao</w:t>
      </w:r>
      <w:r>
        <w:rPr>
          <w:rFonts w:hint="eastAsia"/>
        </w:rPr>
        <w:t>层中实现对数据库最简单的增删改查功能，并将数据库的数据封装为</w:t>
      </w:r>
      <w:r>
        <w:rPr>
          <w:rFonts w:hint="eastAsia"/>
        </w:rPr>
        <w:t>Java</w:t>
      </w:r>
      <w:r>
        <w:rPr>
          <w:rFonts w:hint="eastAsia"/>
        </w:rPr>
        <w:t>对象。在此层中本人使用了</w:t>
      </w:r>
      <w:r>
        <w:rPr>
          <w:rFonts w:hint="eastAsia"/>
        </w:rPr>
        <w:t>Spring</w:t>
      </w:r>
      <w:r>
        <w:rPr>
          <w:rFonts w:hint="eastAsia"/>
        </w:rPr>
        <w:t>家族中的</w:t>
      </w:r>
      <w:r>
        <w:rPr>
          <w:rFonts w:hint="eastAsia"/>
        </w:rPr>
        <w:t>Spring Data JPA</w:t>
      </w:r>
      <w:r>
        <w:rPr>
          <w:rFonts w:hint="eastAsia"/>
        </w:rPr>
        <w:t>这一持久化框架对数据库进行操作。通过继承</w:t>
      </w:r>
      <w:r>
        <w:rPr>
          <w:rFonts w:hint="eastAsia"/>
        </w:rPr>
        <w:t>JpaRepository</w:t>
      </w:r>
      <w:r>
        <w:rPr>
          <w:rFonts w:hint="eastAsia"/>
        </w:rPr>
        <w:t>接口，使我在开发过程当中几乎不需要再去书写</w:t>
      </w:r>
      <w:r>
        <w:rPr>
          <w:rFonts w:hint="eastAsia"/>
        </w:rPr>
        <w:t>Sql</w:t>
      </w:r>
      <w:r>
        <w:rPr>
          <w:rFonts w:hint="eastAsia"/>
        </w:rPr>
        <w:t>语句。通过框架，我们只需要在定义方法名的时候根据框架格式进行书写，比如说</w:t>
      </w:r>
      <w:r>
        <w:rPr>
          <w:rFonts w:hint="eastAsia"/>
        </w:rPr>
        <w:t>findById</w:t>
      </w:r>
      <w:r>
        <w:rPr>
          <w:rFonts w:hint="eastAsia"/>
        </w:rPr>
        <w:t>，即可实现相应功能，大大提高了系统的开发效率；在</w:t>
      </w:r>
      <w:r>
        <w:rPr>
          <w:rFonts w:hint="eastAsia"/>
        </w:rPr>
        <w:t>service</w:t>
      </w:r>
      <w:r>
        <w:rPr>
          <w:rFonts w:hint="eastAsia"/>
        </w:rPr>
        <w:t>层当中对</w:t>
      </w:r>
      <w:r>
        <w:rPr>
          <w:rFonts w:hint="eastAsia"/>
        </w:rPr>
        <w:t>dao</w:t>
      </w:r>
      <w:r>
        <w:rPr>
          <w:rFonts w:hint="eastAsia"/>
        </w:rPr>
        <w:t>层获取到的数据进行处理；在</w:t>
      </w:r>
      <w:r>
        <w:rPr>
          <w:rFonts w:hint="eastAsia"/>
        </w:rPr>
        <w:t>controller</w:t>
      </w:r>
      <w:r>
        <w:rPr>
          <w:rFonts w:hint="eastAsia"/>
        </w:rPr>
        <w:t>层当中实现对页面具体请求的处理。在</w:t>
      </w:r>
      <w:r>
        <w:rPr>
          <w:rFonts w:hint="eastAsia"/>
        </w:rPr>
        <w:t>Spring Boot</w:t>
      </w:r>
      <w:r>
        <w:rPr>
          <w:rFonts w:hint="eastAsia"/>
        </w:rPr>
        <w:t>当中我们可以通过添加不同的注解实现对应不同的功能。比如，仅仅通过在类或者方法上添加</w:t>
      </w:r>
      <w:r>
        <w:rPr>
          <w:rFonts w:hint="eastAsia"/>
        </w:rPr>
        <w:t>RequestMapping</w:t>
      </w:r>
      <w:r>
        <w:rPr>
          <w:rFonts w:hint="eastAsia"/>
        </w:rPr>
        <w:t>注解，使得前台页面跳转的链接将会被对应的方法获取到，以便我们进行数据的处理。不在像以前还需对其进行配置文件的书写。通过在类上添加</w:t>
      </w:r>
      <w:r>
        <w:rPr>
          <w:rFonts w:hint="eastAsia"/>
        </w:rPr>
        <w:t>RestController</w:t>
      </w:r>
      <w:r>
        <w:rPr>
          <w:rFonts w:hint="eastAsia"/>
        </w:rPr>
        <w:t>注解，或者在方法上添加</w:t>
      </w:r>
      <w:r>
        <w:rPr>
          <w:rFonts w:hint="eastAsia"/>
        </w:rPr>
        <w:t>ResponseBody</w:t>
      </w:r>
      <w:r>
        <w:rPr>
          <w:rFonts w:hint="eastAsia"/>
        </w:rPr>
        <w:t>注解即可轻松实现对对象数据直接以</w:t>
      </w:r>
      <w:r>
        <w:rPr>
          <w:rFonts w:hint="eastAsia"/>
        </w:rPr>
        <w:t>Json</w:t>
      </w:r>
      <w:r>
        <w:rPr>
          <w:rFonts w:hint="eastAsia"/>
        </w:rPr>
        <w:t>或者</w:t>
      </w:r>
      <w:r>
        <w:rPr>
          <w:rFonts w:hint="eastAsia"/>
        </w:rPr>
        <w:t>xml</w:t>
      </w:r>
      <w:r>
        <w:rPr>
          <w:rFonts w:hint="eastAsia"/>
        </w:rPr>
        <w:t>形式写入</w:t>
      </w:r>
      <w:r>
        <w:rPr>
          <w:rFonts w:hint="eastAsia"/>
        </w:rPr>
        <w:t>HTTP</w:t>
      </w:r>
      <w:r>
        <w:rPr>
          <w:rFonts w:hint="eastAsia"/>
        </w:rPr>
        <w:t>相应中，不再像以前的传统</w:t>
      </w:r>
      <w:r>
        <w:rPr>
          <w:rFonts w:hint="eastAsia"/>
        </w:rPr>
        <w:t>Spring MVC</w:t>
      </w:r>
      <w:r>
        <w:rPr>
          <w:rFonts w:hint="eastAsia"/>
        </w:rPr>
        <w:t>应用那样需要返回一整个视图，实现了前后端的分离。一方面减轻了系统开发的复杂程度，实现让一人专注于后端的开发，另一个只需要关注与前端的页面就好。在另一个方面，后端也不需要像以前一样返回一整个页面的数据，可以只需要返回页面中某一功能所需要的数据，并且是可以</w:t>
      </w:r>
      <w:r>
        <w:rPr>
          <w:rFonts w:hint="eastAsia"/>
        </w:rPr>
        <w:t>Json</w:t>
      </w:r>
      <w:r>
        <w:rPr>
          <w:rFonts w:hint="eastAsia"/>
        </w:rPr>
        <w:t>格式传输回的，大大改善了前端页面用户的使用体验。</w:t>
      </w:r>
    </w:p>
    <w:p w14:paraId="02194296" w14:textId="77777777" w:rsidR="00A020A5" w:rsidRDefault="002C1189">
      <w:pPr>
        <w:pStyle w:val="af1"/>
      </w:pPr>
      <w:r>
        <w:lastRenderedPageBreak/>
        <w:pict w14:anchorId="5A696666">
          <v:shape id="_x0000_i1029" type="#_x0000_t75" style="width:244.5pt;height:498.55pt">
            <v:imagedata r:id="rId15" o:title=""/>
          </v:shape>
        </w:pict>
      </w:r>
    </w:p>
    <w:p w14:paraId="1E1C213A" w14:textId="77777777" w:rsidR="00A020A5" w:rsidRDefault="00344920">
      <w:pPr>
        <w:pStyle w:val="af2"/>
      </w:pPr>
      <w:r>
        <w:rPr>
          <w:rFonts w:hint="eastAsia"/>
        </w:rPr>
        <w:t>图</w:t>
      </w:r>
      <w:r>
        <w:rPr>
          <w:rFonts w:hint="eastAsia"/>
        </w:rPr>
        <w:t xml:space="preserve"> 4</w:t>
      </w:r>
      <w:r>
        <w:t>.</w:t>
      </w:r>
      <w:r>
        <w:fldChar w:fldCharType="begin"/>
      </w:r>
      <w:r>
        <w:instrText xml:space="preserve"> 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r>
        <w:rPr>
          <w:rFonts w:hint="eastAsia"/>
        </w:rPr>
        <w:tab/>
      </w:r>
      <w:r>
        <w:rPr>
          <w:rFonts w:hint="eastAsia"/>
        </w:rPr>
        <w:t>系统整体架构</w:t>
      </w:r>
    </w:p>
    <w:p w14:paraId="38337268" w14:textId="77777777" w:rsidR="00A020A5" w:rsidRDefault="00A020A5">
      <w:pPr>
        <w:pStyle w:val="a1"/>
      </w:pPr>
    </w:p>
    <w:p w14:paraId="28B8E370" w14:textId="77777777" w:rsidR="00A020A5" w:rsidRDefault="00344920">
      <w:pPr>
        <w:pStyle w:val="2"/>
      </w:pPr>
      <w:bookmarkStart w:id="29" w:name="_Toc5725"/>
      <w:r>
        <w:rPr>
          <w:rFonts w:hint="eastAsia"/>
        </w:rPr>
        <w:t>系统注册功能的开发</w:t>
      </w:r>
      <w:bookmarkEnd w:id="29"/>
    </w:p>
    <w:p w14:paraId="57FA097E" w14:textId="77777777" w:rsidR="00A020A5" w:rsidRDefault="00344920">
      <w:pPr>
        <w:pStyle w:val="3"/>
      </w:pPr>
      <w:bookmarkStart w:id="30" w:name="_Toc31082"/>
      <w:r>
        <w:rPr>
          <w:rFonts w:hint="eastAsia"/>
        </w:rPr>
        <w:t>系统注册功能前端代码的设计</w:t>
      </w:r>
      <w:bookmarkEnd w:id="30"/>
    </w:p>
    <w:p w14:paraId="2E4AFD64" w14:textId="77777777" w:rsidR="00A020A5" w:rsidRDefault="00344920">
      <w:pPr>
        <w:pStyle w:val="a2"/>
        <w:ind w:firstLine="480"/>
      </w:pPr>
      <w:r>
        <w:rPr>
          <w:rFonts w:hint="eastAsia"/>
        </w:rPr>
        <w:t>系统的注册页面参考了</w:t>
      </w:r>
      <w:r>
        <w:rPr>
          <w:rFonts w:hint="eastAsia"/>
        </w:rPr>
        <w:t>BootStrap</w:t>
      </w:r>
      <w:r>
        <w:rPr>
          <w:rFonts w:hint="eastAsia"/>
        </w:rPr>
        <w:t>提供的登录案例进行改造，整体主要以一个</w:t>
      </w:r>
      <w:r>
        <w:rPr>
          <w:rFonts w:hint="eastAsia"/>
        </w:rPr>
        <w:t>form</w:t>
      </w:r>
      <w:r>
        <w:rPr>
          <w:rFonts w:hint="eastAsia"/>
        </w:rPr>
        <w:t>表单为主，在填写完成之后通过点击注册按钮以</w:t>
      </w:r>
      <w:r>
        <w:rPr>
          <w:rFonts w:hint="eastAsia"/>
        </w:rPr>
        <w:t>post</w:t>
      </w:r>
      <w:r>
        <w:rPr>
          <w:rFonts w:hint="eastAsia"/>
        </w:rPr>
        <w:t>的方式提交将表单内数据传入后端。在后端进行数据的校验工作，如果存在错误，将会再次返回到这个页面，由于整个页面的体量较小，不存在大量数据的传递，因此在设计之初也就没有进行前后端的分离，通</w:t>
      </w:r>
      <w:r>
        <w:rPr>
          <w:rFonts w:hint="eastAsia"/>
        </w:rPr>
        <w:lastRenderedPageBreak/>
        <w:t>过传统</w:t>
      </w:r>
      <w:r>
        <w:rPr>
          <w:rFonts w:hint="eastAsia"/>
        </w:rPr>
        <w:t>Spring MVC</w:t>
      </w:r>
      <w:r>
        <w:rPr>
          <w:rFonts w:hint="eastAsia"/>
        </w:rPr>
        <w:t>将整个视图进行返回。返回时通过</w:t>
      </w:r>
      <w:r>
        <w:rPr>
          <w:rFonts w:hint="eastAsia"/>
        </w:rPr>
        <w:t>Thymeleaf</w:t>
      </w:r>
      <w:r>
        <w:rPr>
          <w:rFonts w:hint="eastAsia"/>
        </w:rPr>
        <w:t>模板引擎对页面进行渲染。比如在最后一段当中进行了</w:t>
      </w:r>
      <w:r>
        <w:rPr>
          <w:rFonts w:hint="eastAsia"/>
        </w:rPr>
        <w:t>if</w:t>
      </w:r>
      <w:r>
        <w:rPr>
          <w:rFonts w:hint="eastAsia"/>
        </w:rPr>
        <w:t>表达式的判断，如果后端输出的数据当中带有</w:t>
      </w:r>
      <w:r>
        <w:rPr>
          <w:rFonts w:hint="eastAsia"/>
        </w:rPr>
        <w:t>errorMsg</w:t>
      </w:r>
      <w:r>
        <w:rPr>
          <w:rFonts w:hint="eastAsia"/>
        </w:rPr>
        <w:t>的话，就会显示</w:t>
      </w:r>
      <w:r>
        <w:rPr>
          <w:rFonts w:hint="eastAsia"/>
        </w:rPr>
        <w:t>div</w:t>
      </w:r>
      <w:r>
        <w:rPr>
          <w:rFonts w:hint="eastAsia"/>
        </w:rPr>
        <w:t>标签中的信息。此外，通过</w:t>
      </w:r>
      <w:r>
        <w:rPr>
          <w:rFonts w:hint="eastAsia"/>
        </w:rPr>
        <w:t>BootStrap</w:t>
      </w:r>
      <w:r>
        <w:rPr>
          <w:rFonts w:hint="eastAsia"/>
        </w:rPr>
        <w:t>框架，只需在</w:t>
      </w:r>
      <w:r>
        <w:rPr>
          <w:rFonts w:hint="eastAsia"/>
        </w:rPr>
        <w:t>class</w:t>
      </w:r>
      <w:r>
        <w:rPr>
          <w:rFonts w:hint="eastAsia"/>
        </w:rPr>
        <w:t>中输入对应的参数，比如</w:t>
      </w:r>
      <w:r>
        <w:rPr>
          <w:rFonts w:hint="eastAsia"/>
        </w:rPr>
        <w:t>glyphicon-user</w:t>
      </w:r>
      <w:r>
        <w:rPr>
          <w:rFonts w:hint="eastAsia"/>
        </w:rPr>
        <w:t>，就可以实现在</w:t>
      </w:r>
      <w:r>
        <w:rPr>
          <w:rFonts w:hint="eastAsia"/>
        </w:rPr>
        <w:t>input</w:t>
      </w:r>
      <w:r>
        <w:rPr>
          <w:rFonts w:hint="eastAsia"/>
        </w:rPr>
        <w:t>输入框中添加相应的图片。而</w:t>
      </w:r>
      <w:r>
        <w:rPr>
          <w:rFonts w:hint="eastAsia"/>
        </w:rPr>
        <w:t xml:space="preserve">Glyphicons Halflings </w:t>
      </w:r>
      <w:r>
        <w:rPr>
          <w:rFonts w:hint="eastAsia"/>
        </w:rPr>
        <w:t>一般是收费的，但是他们的作者允许</w:t>
      </w:r>
      <w:r>
        <w:rPr>
          <w:rFonts w:hint="eastAsia"/>
        </w:rPr>
        <w:t xml:space="preserve"> Bootstrap </w:t>
      </w:r>
      <w:r>
        <w:rPr>
          <w:rFonts w:hint="eastAsia"/>
        </w:rPr>
        <w:t>免费使用。</w:t>
      </w:r>
    </w:p>
    <w:p w14:paraId="0DE7BE45" w14:textId="77777777" w:rsidR="00A020A5" w:rsidRDefault="00344920">
      <w:pPr>
        <w:pStyle w:val="af5"/>
        <w:ind w:leftChars="174" w:left="471" w:hangingChars="25" w:hanging="53"/>
      </w:pPr>
      <w:commentRangeStart w:id="31"/>
      <w:r>
        <w:t>&lt;form class="form-signin" th:action="@{/user/regist}" action="/user/regist" method="post" &gt;</w:t>
      </w:r>
    </w:p>
    <w:p w14:paraId="0E7B27D9" w14:textId="77777777" w:rsidR="00A020A5" w:rsidRDefault="00344920">
      <w:pPr>
        <w:pStyle w:val="af5"/>
        <w:ind w:firstLineChars="0"/>
      </w:pPr>
      <w:r>
        <w:t xml:space="preserve">        &lt;h3 class="form-signin-heading"&gt;</w:t>
      </w:r>
      <w:r>
        <w:t>注册账号</w:t>
      </w:r>
      <w:r>
        <w:t>&lt;/h3&gt;</w:t>
      </w:r>
    </w:p>
    <w:p w14:paraId="25B46DF3" w14:textId="77777777" w:rsidR="00A020A5" w:rsidRDefault="00344920">
      <w:pPr>
        <w:pStyle w:val="af5"/>
        <w:ind w:firstLineChars="0"/>
      </w:pPr>
      <w:r>
        <w:t xml:space="preserve">        &lt;div class="form-group has-feedback"&gt;</w:t>
      </w:r>
    </w:p>
    <w:p w14:paraId="15EACD02" w14:textId="77777777" w:rsidR="00A020A5" w:rsidRDefault="00344920">
      <w:pPr>
        <w:pStyle w:val="af5"/>
        <w:ind w:leftChars="174" w:left="471" w:hangingChars="25" w:hanging="53"/>
      </w:pPr>
      <w:r>
        <w:t xml:space="preserve">         &lt;label for="inputUsername" class="sr-only control-label"&gt;</w:t>
      </w:r>
      <w:r>
        <w:t>用户名</w:t>
      </w:r>
      <w:r>
        <w:t>&lt;/label&gt;</w:t>
      </w:r>
    </w:p>
    <w:p w14:paraId="6BC7955F" w14:textId="77777777" w:rsidR="00A020A5" w:rsidRDefault="00344920">
      <w:pPr>
        <w:pStyle w:val="af5"/>
        <w:ind w:leftChars="174" w:left="471" w:hangingChars="25" w:hanging="53"/>
      </w:pPr>
      <w:r>
        <w:t xml:space="preserve">         &lt;input type="text" id="inputUsername" name="userName" </w:t>
      </w:r>
      <w:r>
        <w:rPr>
          <w:rFonts w:hint="eastAsia"/>
        </w:rPr>
        <w:tab/>
        <w:t xml:space="preserve"> </w:t>
      </w:r>
      <w:r>
        <w:t>class="form-control " placeholder="</w:t>
      </w:r>
      <w:r>
        <w:t>用户名</w:t>
      </w:r>
      <w:r>
        <w:t>" required="" autofocus=""&gt;</w:t>
      </w:r>
    </w:p>
    <w:p w14:paraId="62BA60EF" w14:textId="77777777" w:rsidR="00A020A5" w:rsidRDefault="00344920">
      <w:pPr>
        <w:pStyle w:val="af5"/>
        <w:ind w:leftChars="174" w:left="471" w:hangingChars="25" w:hanging="53"/>
      </w:pPr>
      <w:r>
        <w:t xml:space="preserve">         &lt;span class="glyphicon glyphicon-user form-control-feedback" aria-hidden="true" &gt;&lt;/span&gt;</w:t>
      </w:r>
    </w:p>
    <w:p w14:paraId="2325A1BE" w14:textId="77777777" w:rsidR="00A020A5" w:rsidRDefault="00344920">
      <w:pPr>
        <w:pStyle w:val="af5"/>
        <w:ind w:firstLineChars="0"/>
      </w:pPr>
      <w:r>
        <w:t xml:space="preserve">        &lt;/div&gt;</w:t>
      </w:r>
    </w:p>
    <w:p w14:paraId="75BAC598" w14:textId="77777777" w:rsidR="00A020A5" w:rsidRDefault="00344920">
      <w:pPr>
        <w:pStyle w:val="af5"/>
        <w:ind w:left="840" w:firstLineChars="0"/>
      </w:pPr>
      <w:r>
        <w:rPr>
          <w:rFonts w:hint="eastAsia"/>
        </w:rPr>
        <w:t>&lt;!-- ................... --&gt;</w:t>
      </w:r>
    </w:p>
    <w:p w14:paraId="193B54AD" w14:textId="77777777" w:rsidR="00A020A5" w:rsidRDefault="00344920">
      <w:pPr>
        <w:pStyle w:val="af5"/>
        <w:ind w:leftChars="174" w:left="471" w:hangingChars="25" w:hanging="53"/>
      </w:pPr>
      <w:r>
        <w:t xml:space="preserve">        &lt;div class="alert alert-danger" role="alert" th:if = "${errorMsg != null}"  th:text="${errorMsg}"&gt;&lt;/div&gt;</w:t>
      </w:r>
    </w:p>
    <w:p w14:paraId="142C3F73" w14:textId="77777777" w:rsidR="00A020A5" w:rsidRDefault="00344920">
      <w:pPr>
        <w:pStyle w:val="af5"/>
        <w:ind w:leftChars="174" w:left="471" w:hangingChars="25" w:hanging="53"/>
      </w:pPr>
      <w:r>
        <w:t xml:space="preserve">        &lt;button class="btn btn-lg btn-primary btn-block" type="submit"&gt;</w:t>
      </w:r>
      <w:r>
        <w:t>注册</w:t>
      </w:r>
      <w:r>
        <w:t>&lt;/button&gt;&lt;br&gt;</w:t>
      </w:r>
    </w:p>
    <w:p w14:paraId="008AE703" w14:textId="77777777" w:rsidR="00A020A5" w:rsidRDefault="00344920">
      <w:pPr>
        <w:pStyle w:val="af5"/>
        <w:ind w:firstLineChars="0"/>
      </w:pPr>
      <w:r>
        <w:t xml:space="preserve">        &lt;a th:href="@{/user/toLogin}"&gt;</w:t>
      </w:r>
      <w:r>
        <w:t>已有账户，点击登录</w:t>
      </w:r>
      <w:r>
        <w:t>&lt;/a&gt;</w:t>
      </w:r>
    </w:p>
    <w:p w14:paraId="6BCD1576" w14:textId="77777777" w:rsidR="00A020A5" w:rsidRDefault="00344920">
      <w:pPr>
        <w:pStyle w:val="af5"/>
        <w:ind w:firstLineChars="0"/>
      </w:pPr>
      <w:r>
        <w:t xml:space="preserve"> &lt;/form&gt;</w:t>
      </w:r>
      <w:commentRangeEnd w:id="31"/>
      <w:r w:rsidR="005908EF">
        <w:rPr>
          <w:rStyle w:val="ac"/>
          <w:rFonts w:ascii="Times New Roman" w:hAnsi="Times New Roman" w:cs="Times New Roman"/>
        </w:rPr>
        <w:commentReference w:id="31"/>
      </w:r>
    </w:p>
    <w:p w14:paraId="35BD32A0" w14:textId="77777777" w:rsidR="00A020A5" w:rsidRDefault="002C1189">
      <w:pPr>
        <w:pStyle w:val="af1"/>
      </w:pPr>
      <w:r>
        <w:pict w14:anchorId="188A4008">
          <v:shape id="_x0000_i1030" type="#_x0000_t75" style="width:460.8pt;height:225.3pt">
            <v:imagedata r:id="rId16" o:title=""/>
          </v:shape>
        </w:pict>
      </w:r>
    </w:p>
    <w:p w14:paraId="364BF293" w14:textId="77777777" w:rsidR="00A020A5" w:rsidRDefault="00344920">
      <w:pPr>
        <w:pStyle w:val="af2"/>
      </w:pPr>
      <w:r>
        <w:rPr>
          <w:rFonts w:hint="eastAsia"/>
        </w:rPr>
        <w:t>图</w:t>
      </w:r>
      <w:r>
        <w:rPr>
          <w:rFonts w:hint="eastAsia"/>
        </w:rPr>
        <w:t xml:space="preserve"> 4</w:t>
      </w:r>
      <w:r>
        <w:t>.</w:t>
      </w:r>
      <w:r>
        <w:rPr>
          <w:rFonts w:hint="eastAsia"/>
        </w:rPr>
        <w:t>2</w:t>
      </w:r>
      <w:r>
        <w:rPr>
          <w:rFonts w:hint="eastAsia"/>
        </w:rPr>
        <w:tab/>
      </w:r>
      <w:r>
        <w:rPr>
          <w:rFonts w:hint="eastAsia"/>
        </w:rPr>
        <w:t>注册界面</w:t>
      </w:r>
    </w:p>
    <w:p w14:paraId="1AA5D210" w14:textId="77777777" w:rsidR="00A020A5" w:rsidRDefault="00344920">
      <w:pPr>
        <w:pStyle w:val="3"/>
      </w:pPr>
      <w:bookmarkStart w:id="32" w:name="_Toc7226"/>
      <w:r>
        <w:rPr>
          <w:rFonts w:hint="eastAsia"/>
        </w:rPr>
        <w:t>系统注册功能后端具体业务实现</w:t>
      </w:r>
      <w:bookmarkEnd w:id="32"/>
    </w:p>
    <w:p w14:paraId="66786F6D" w14:textId="77777777" w:rsidR="00A020A5" w:rsidRDefault="00344920">
      <w:pPr>
        <w:pStyle w:val="a2"/>
        <w:ind w:firstLine="480"/>
      </w:pPr>
      <w:r>
        <w:rPr>
          <w:rFonts w:hint="eastAsia"/>
        </w:rPr>
        <w:t>后端注册方法整体在</w:t>
      </w:r>
      <w:r>
        <w:rPr>
          <w:rFonts w:hint="eastAsia"/>
        </w:rPr>
        <w:t>LoginController</w:t>
      </w:r>
      <w:r>
        <w:rPr>
          <w:rFonts w:hint="eastAsia"/>
        </w:rPr>
        <w:t>类当中，通过在类和方法上添加</w:t>
      </w:r>
      <w:commentRangeStart w:id="33"/>
      <w:r>
        <w:rPr>
          <w:rFonts w:hint="eastAsia"/>
        </w:rPr>
        <w:lastRenderedPageBreak/>
        <w:t>RequestMapping</w:t>
      </w:r>
      <w:r>
        <w:rPr>
          <w:rFonts w:hint="eastAsia"/>
        </w:rPr>
        <w:t>注解，当页面跳转到</w:t>
      </w:r>
      <w:r>
        <w:rPr>
          <w:rFonts w:hint="eastAsia"/>
        </w:rPr>
        <w:t>/user/regist</w:t>
      </w:r>
      <w:r>
        <w:rPr>
          <w:rFonts w:hint="eastAsia"/>
        </w:rPr>
        <w:t>时，将自动被此</w:t>
      </w:r>
      <w:r>
        <w:rPr>
          <w:rFonts w:hint="eastAsia"/>
        </w:rPr>
        <w:t>controller</w:t>
      </w:r>
      <w:r>
        <w:rPr>
          <w:rFonts w:hint="eastAsia"/>
        </w:rPr>
        <w:t>的该方法获取到，并执行其代码。另一方面，通过在类中属性上添加</w:t>
      </w:r>
      <w:r>
        <w:rPr>
          <w:rFonts w:hint="eastAsia"/>
        </w:rPr>
        <w:t>Autowired</w:t>
      </w:r>
      <w:r>
        <w:rPr>
          <w:rFonts w:hint="eastAsia"/>
        </w:rPr>
        <w:t>注解，通过</w:t>
      </w:r>
      <w:r>
        <w:rPr>
          <w:rFonts w:hint="eastAsia"/>
        </w:rPr>
        <w:t>Java</w:t>
      </w:r>
      <w:r>
        <w:rPr>
          <w:rFonts w:hint="eastAsia"/>
        </w:rPr>
        <w:t>的反射机制将属性的值进行依赖注入。类似于设计模式当中的工厂模式，不需要我们再对对象自己进行创建初始化，而是在项目启动时，先将这类型的对象初始化好后，存入</w:t>
      </w:r>
      <w:r>
        <w:rPr>
          <w:rFonts w:hint="eastAsia"/>
        </w:rPr>
        <w:t>IOC</w:t>
      </w:r>
      <w:r>
        <w:rPr>
          <w:rFonts w:hint="eastAsia"/>
        </w:rPr>
        <w:t>容器当中，当我们需要用到其中某个对象时，只需从容器拿取就好。而</w:t>
      </w:r>
      <w:r>
        <w:rPr>
          <w:rFonts w:hint="eastAsia"/>
        </w:rPr>
        <w:t>IOC</w:t>
      </w:r>
      <w:r>
        <w:rPr>
          <w:rFonts w:hint="eastAsia"/>
        </w:rPr>
        <w:t>就像是个</w:t>
      </w:r>
      <w:r>
        <w:rPr>
          <w:rFonts w:hint="eastAsia"/>
        </w:rPr>
        <w:t>map</w:t>
      </w:r>
      <w:r>
        <w:rPr>
          <w:rFonts w:hint="eastAsia"/>
        </w:rPr>
        <w:t>集合，只要我们给它一个</w:t>
      </w:r>
      <w:r>
        <w:rPr>
          <w:rFonts w:hint="eastAsia"/>
        </w:rPr>
        <w:t>Key</w:t>
      </w:r>
      <w:r>
        <w:rPr>
          <w:rFonts w:hint="eastAsia"/>
        </w:rPr>
        <w:t>值就会返回对应的对象给我们。至此省去了我们往后对于此类对象的创建问题。降低了程序之间的耦合性和开发难度，大大增加了项目的可维护性。在最后如果注册成功将跳转到登录页面，若注册失败则会仍返回注册界面。</w:t>
      </w:r>
      <w:commentRangeEnd w:id="33"/>
      <w:r w:rsidR="005908EF">
        <w:rPr>
          <w:rStyle w:val="ac"/>
        </w:rPr>
        <w:commentReference w:id="33"/>
      </w:r>
    </w:p>
    <w:p w14:paraId="35578A9B" w14:textId="77777777" w:rsidR="00A020A5" w:rsidRDefault="00344920">
      <w:pPr>
        <w:pStyle w:val="af5"/>
      </w:pPr>
      <w:r>
        <w:t>@Autowired</w:t>
      </w:r>
    </w:p>
    <w:p w14:paraId="7A6D2642" w14:textId="77777777" w:rsidR="00A020A5" w:rsidRDefault="00344920">
      <w:pPr>
        <w:pStyle w:val="af5"/>
      </w:pPr>
      <w:r>
        <w:t>private UserService userService;</w:t>
      </w:r>
    </w:p>
    <w:p w14:paraId="4861BCE5" w14:textId="77777777" w:rsidR="00A020A5" w:rsidRDefault="00A020A5">
      <w:pPr>
        <w:pStyle w:val="af5"/>
      </w:pPr>
    </w:p>
    <w:p w14:paraId="68986E09" w14:textId="77777777" w:rsidR="00A020A5" w:rsidRDefault="00344920">
      <w:pPr>
        <w:pStyle w:val="af5"/>
      </w:pPr>
      <w:r>
        <w:t>@RequestMapping("/regist")</w:t>
      </w:r>
    </w:p>
    <w:p w14:paraId="3AC24F19" w14:textId="77777777" w:rsidR="00A020A5" w:rsidRDefault="00344920">
      <w:pPr>
        <w:pStyle w:val="af5"/>
      </w:pPr>
      <w:r>
        <w:t>public String regist(Model model, String userName, String password, String realName, String idCard, String phone, String email) {</w:t>
      </w:r>
    </w:p>
    <w:p w14:paraId="4B614746" w14:textId="77777777" w:rsidR="00A020A5" w:rsidRDefault="00344920">
      <w:pPr>
        <w:pStyle w:val="af5"/>
      </w:pPr>
      <w:r>
        <w:tab/>
        <w:t>User user = userService.regist(model,userName, password, realName, idCard, phone, email);</w:t>
      </w:r>
    </w:p>
    <w:p w14:paraId="6DF8366C" w14:textId="77777777" w:rsidR="00A020A5" w:rsidRDefault="00344920">
      <w:pPr>
        <w:pStyle w:val="af5"/>
      </w:pPr>
      <w:r>
        <w:tab/>
        <w:t>Object errorMsg = model.getAttribute("errorMsg");</w:t>
      </w:r>
    </w:p>
    <w:p w14:paraId="664CBFF3" w14:textId="77777777" w:rsidR="00A020A5" w:rsidRDefault="00344920">
      <w:pPr>
        <w:pStyle w:val="af5"/>
      </w:pPr>
      <w:r>
        <w:tab/>
        <w:t>if (errorMsg != null) {</w:t>
      </w:r>
    </w:p>
    <w:p w14:paraId="296CAAB7" w14:textId="77777777" w:rsidR="00A020A5" w:rsidRDefault="00344920">
      <w:pPr>
        <w:pStyle w:val="af5"/>
      </w:pPr>
      <w:r>
        <w:tab/>
      </w:r>
      <w:r>
        <w:tab/>
        <w:t>return "/userPage/regist";</w:t>
      </w:r>
    </w:p>
    <w:p w14:paraId="48DDF55D" w14:textId="77777777" w:rsidR="00A020A5" w:rsidRDefault="00344920">
      <w:pPr>
        <w:pStyle w:val="af5"/>
      </w:pPr>
      <w:r>
        <w:tab/>
        <w:t>}</w:t>
      </w:r>
    </w:p>
    <w:p w14:paraId="061AC42F" w14:textId="77777777" w:rsidR="00A020A5" w:rsidRDefault="00344920">
      <w:pPr>
        <w:pStyle w:val="af5"/>
      </w:pPr>
      <w:r>
        <w:tab/>
        <w:t>return "index2";</w:t>
      </w:r>
    </w:p>
    <w:p w14:paraId="4BE4F8EB" w14:textId="77777777" w:rsidR="00A020A5" w:rsidRDefault="00344920">
      <w:pPr>
        <w:pStyle w:val="af5"/>
      </w:pPr>
      <w:r>
        <w:t>}</w:t>
      </w:r>
    </w:p>
    <w:p w14:paraId="2A2E31E7" w14:textId="77777777" w:rsidR="00A020A5" w:rsidRDefault="00344920">
      <w:pPr>
        <w:pStyle w:val="af5"/>
        <w:ind w:firstLineChars="0"/>
        <w:rPr>
          <w:rFonts w:ascii="Times New Roman" w:hAnsi="Times New Roman" w:cs="Times New Roman"/>
          <w:sz w:val="24"/>
          <w:szCs w:val="24"/>
        </w:rPr>
      </w:pPr>
      <w:commentRangeStart w:id="34"/>
      <w:r>
        <w:rPr>
          <w:rFonts w:ascii="Times New Roman" w:hAnsi="Times New Roman" w:cs="Times New Roman" w:hint="eastAsia"/>
          <w:sz w:val="24"/>
          <w:szCs w:val="24"/>
        </w:rPr>
        <w:t>在</w:t>
      </w:r>
      <w:r>
        <w:rPr>
          <w:rFonts w:ascii="Times New Roman" w:hAnsi="Times New Roman" w:cs="Times New Roman" w:hint="eastAsia"/>
          <w:sz w:val="24"/>
          <w:szCs w:val="24"/>
        </w:rPr>
        <w:t>userService</w:t>
      </w:r>
      <w:r>
        <w:rPr>
          <w:rFonts w:ascii="Times New Roman" w:hAnsi="Times New Roman" w:cs="Times New Roman" w:hint="eastAsia"/>
          <w:sz w:val="24"/>
          <w:szCs w:val="24"/>
        </w:rPr>
        <w:t>接口的</w:t>
      </w:r>
      <w:r>
        <w:rPr>
          <w:rFonts w:ascii="Times New Roman" w:hAnsi="Times New Roman" w:cs="Times New Roman" w:hint="eastAsia"/>
          <w:sz w:val="24"/>
          <w:szCs w:val="24"/>
        </w:rPr>
        <w:t>regist</w:t>
      </w:r>
      <w:r>
        <w:rPr>
          <w:rFonts w:ascii="Times New Roman" w:hAnsi="Times New Roman" w:cs="Times New Roman" w:hint="eastAsia"/>
          <w:sz w:val="24"/>
          <w:szCs w:val="24"/>
        </w:rPr>
        <w:t>方法具体实现了注册的功能，通过阿帕奇</w:t>
      </w:r>
      <w:r>
        <w:rPr>
          <w:rFonts w:ascii="Times New Roman" w:hAnsi="Times New Roman" w:cs="Times New Roman" w:hint="eastAsia"/>
          <w:sz w:val="24"/>
          <w:szCs w:val="24"/>
        </w:rPr>
        <w:t>lang3</w:t>
      </w:r>
      <w:r>
        <w:rPr>
          <w:rFonts w:ascii="Times New Roman" w:hAnsi="Times New Roman" w:cs="Times New Roman" w:hint="eastAsia"/>
          <w:sz w:val="24"/>
          <w:szCs w:val="24"/>
        </w:rPr>
        <w:t>包下的</w:t>
      </w:r>
      <w:r>
        <w:rPr>
          <w:rFonts w:ascii="Times New Roman" w:hAnsi="Times New Roman" w:cs="Times New Roman" w:hint="eastAsia"/>
          <w:sz w:val="24"/>
          <w:szCs w:val="24"/>
        </w:rPr>
        <w:t>StringUtils</w:t>
      </w:r>
      <w:r>
        <w:rPr>
          <w:rFonts w:ascii="Times New Roman" w:hAnsi="Times New Roman" w:cs="Times New Roman" w:hint="eastAsia"/>
          <w:sz w:val="24"/>
          <w:szCs w:val="24"/>
        </w:rPr>
        <w:t>类的</w:t>
      </w:r>
      <w:r>
        <w:rPr>
          <w:rFonts w:ascii="Times New Roman" w:hAnsi="Times New Roman" w:cs="Times New Roman" w:hint="eastAsia"/>
          <w:sz w:val="24"/>
          <w:szCs w:val="24"/>
        </w:rPr>
        <w:t>isBlank</w:t>
      </w:r>
      <w:r>
        <w:rPr>
          <w:rFonts w:ascii="Times New Roman" w:hAnsi="Times New Roman" w:cs="Times New Roman" w:hint="eastAsia"/>
          <w:sz w:val="24"/>
          <w:szCs w:val="24"/>
        </w:rPr>
        <w:t>方法对表单中的各个字段进行非空判断。</w:t>
      </w:r>
      <w:r>
        <w:rPr>
          <w:rFonts w:ascii="Times New Roman" w:hAnsi="Times New Roman" w:cs="Times New Roman" w:hint="eastAsia"/>
          <w:sz w:val="24"/>
          <w:szCs w:val="24"/>
        </w:rPr>
        <w:t>IsBlank</w:t>
      </w:r>
      <w:r>
        <w:rPr>
          <w:rFonts w:ascii="Times New Roman" w:hAnsi="Times New Roman" w:cs="Times New Roman" w:hint="eastAsia"/>
          <w:sz w:val="24"/>
          <w:szCs w:val="24"/>
        </w:rPr>
        <w:t>相比传统的</w:t>
      </w:r>
      <w:r>
        <w:rPr>
          <w:rFonts w:ascii="Times New Roman" w:hAnsi="Times New Roman" w:cs="Times New Roman" w:hint="eastAsia"/>
          <w:sz w:val="24"/>
          <w:szCs w:val="24"/>
        </w:rPr>
        <w:t>isEmpty</w:t>
      </w:r>
      <w:r>
        <w:rPr>
          <w:rFonts w:ascii="Times New Roman" w:hAnsi="Times New Roman" w:cs="Times New Roman" w:hint="eastAsia"/>
          <w:sz w:val="24"/>
          <w:szCs w:val="24"/>
        </w:rPr>
        <w:t>方法是在此基础上进行了为空（字符串为空格，制表符，</w:t>
      </w:r>
      <w:r>
        <w:rPr>
          <w:rFonts w:ascii="Times New Roman" w:hAnsi="Times New Roman" w:cs="Times New Roman" w:hint="eastAsia"/>
          <w:sz w:val="24"/>
          <w:szCs w:val="24"/>
        </w:rPr>
        <w:t>tab</w:t>
      </w:r>
      <w:r>
        <w:rPr>
          <w:rFonts w:ascii="Times New Roman" w:hAnsi="Times New Roman" w:cs="Times New Roman" w:hint="eastAsia"/>
          <w:sz w:val="24"/>
          <w:szCs w:val="24"/>
        </w:rPr>
        <w:t>的情况）的判断，是更加安全，更加常用的一个方法。若为空，则在</w:t>
      </w:r>
      <w:r>
        <w:rPr>
          <w:rFonts w:ascii="Times New Roman" w:hAnsi="Times New Roman" w:cs="Times New Roman" w:hint="eastAsia"/>
          <w:sz w:val="24"/>
          <w:szCs w:val="24"/>
        </w:rPr>
        <w:t>model</w:t>
      </w:r>
      <w:r>
        <w:rPr>
          <w:rFonts w:ascii="Times New Roman" w:hAnsi="Times New Roman" w:cs="Times New Roman" w:hint="eastAsia"/>
          <w:sz w:val="24"/>
          <w:szCs w:val="24"/>
        </w:rPr>
        <w:t>中传入属性</w:t>
      </w:r>
      <w:r>
        <w:rPr>
          <w:rFonts w:ascii="Times New Roman" w:hAnsi="Times New Roman" w:cs="Times New Roman" w:hint="eastAsia"/>
          <w:sz w:val="24"/>
          <w:szCs w:val="24"/>
        </w:rPr>
        <w:t>errorMsg</w:t>
      </w:r>
      <w:r>
        <w:rPr>
          <w:rFonts w:ascii="Times New Roman" w:hAnsi="Times New Roman" w:cs="Times New Roman" w:hint="eastAsia"/>
          <w:sz w:val="24"/>
          <w:szCs w:val="24"/>
        </w:rPr>
        <w:t>及其值。</w:t>
      </w:r>
      <w:commentRangeEnd w:id="34"/>
      <w:r w:rsidR="005908EF">
        <w:rPr>
          <w:rStyle w:val="ac"/>
          <w:rFonts w:ascii="Times New Roman" w:hAnsi="Times New Roman" w:cs="Times New Roman"/>
        </w:rPr>
        <w:commentReference w:id="34"/>
      </w:r>
    </w:p>
    <w:p w14:paraId="493D3F49" w14:textId="77777777" w:rsidR="00A020A5" w:rsidRDefault="00344920">
      <w:pPr>
        <w:pStyle w:val="af5"/>
      </w:pPr>
      <w:r>
        <w:t>if (StringUtils.isBlank(userName)||StringUtils.isBlank(password)||</w:t>
      </w:r>
    </w:p>
    <w:p w14:paraId="4DB1C197" w14:textId="77777777" w:rsidR="00A020A5" w:rsidRDefault="00344920">
      <w:pPr>
        <w:pStyle w:val="af5"/>
      </w:pPr>
      <w:r>
        <w:tab/>
        <w:t>StringUtils.isBlank(realName)||StringUtils.isBlank(idCard)||</w:t>
      </w:r>
    </w:p>
    <w:p w14:paraId="375C912D" w14:textId="77777777" w:rsidR="00A020A5" w:rsidRDefault="00344920">
      <w:pPr>
        <w:pStyle w:val="af5"/>
      </w:pPr>
      <w:r>
        <w:tab/>
      </w:r>
      <w:r>
        <w:tab/>
        <w:t>StringUtils.isBlank(phone)||StringUtils.isBlank(email)</w:t>
      </w:r>
    </w:p>
    <w:p w14:paraId="753A4496" w14:textId="77777777" w:rsidR="00A020A5" w:rsidRDefault="00344920">
      <w:pPr>
        <w:pStyle w:val="af5"/>
      </w:pPr>
      <w:r>
        <w:t>) {</w:t>
      </w:r>
    </w:p>
    <w:p w14:paraId="57661525" w14:textId="77777777" w:rsidR="00A020A5" w:rsidRDefault="00344920">
      <w:pPr>
        <w:pStyle w:val="af5"/>
      </w:pPr>
      <w:r>
        <w:tab/>
        <w:t>model.addAttribute("errorMsg","</w:t>
      </w:r>
      <w:r>
        <w:t>值为空</w:t>
      </w:r>
      <w:r>
        <w:t>");</w:t>
      </w:r>
    </w:p>
    <w:p w14:paraId="02460097" w14:textId="77777777" w:rsidR="00A020A5" w:rsidRDefault="00344920">
      <w:pPr>
        <w:pStyle w:val="af5"/>
      </w:pPr>
      <w:r>
        <w:tab/>
        <w:t>return null;</w:t>
      </w:r>
    </w:p>
    <w:p w14:paraId="529153A8" w14:textId="77777777" w:rsidR="00A020A5" w:rsidRDefault="00344920">
      <w:pPr>
        <w:pStyle w:val="af5"/>
      </w:pPr>
      <w:r>
        <w:t>}</w:t>
      </w:r>
    </w:p>
    <w:p w14:paraId="2C4333B8" w14:textId="77777777" w:rsidR="00A020A5" w:rsidRDefault="00344920">
      <w:pPr>
        <w:pStyle w:val="a1"/>
      </w:pPr>
      <w:r>
        <w:rPr>
          <w:rFonts w:hint="eastAsia"/>
        </w:rPr>
        <w:t>然后通过</w:t>
      </w:r>
      <w:r>
        <w:rPr>
          <w:rFonts w:hint="eastAsia"/>
        </w:rPr>
        <w:t>CheckUtil</w:t>
      </w:r>
      <w:r>
        <w:rPr>
          <w:rFonts w:hint="eastAsia"/>
        </w:rPr>
        <w:t>类中的</w:t>
      </w:r>
      <w:r>
        <w:rPr>
          <w:rFonts w:hint="eastAsia"/>
        </w:rPr>
        <w:t>IDCardValidate</w:t>
      </w:r>
      <w:r>
        <w:rPr>
          <w:rFonts w:hint="eastAsia"/>
        </w:rPr>
        <w:t>，</w:t>
      </w:r>
      <w:r>
        <w:rPr>
          <w:rFonts w:hint="eastAsia"/>
        </w:rPr>
        <w:t>isMobileNO</w:t>
      </w:r>
      <w:r>
        <w:rPr>
          <w:rFonts w:hint="eastAsia"/>
        </w:rPr>
        <w:t>方法分别对表单中的身份证号和手机号的合法性进行验证，由于这两个方法都是在网上找到的由其他人已经写好了的现有的方法，我就拷贝直接进行使用了，在此就不再进行过多的赘述。</w:t>
      </w:r>
    </w:p>
    <w:p w14:paraId="2923E29A" w14:textId="77777777" w:rsidR="00A020A5" w:rsidRDefault="00344920">
      <w:pPr>
        <w:pStyle w:val="a1"/>
      </w:pPr>
      <w:r>
        <w:rPr>
          <w:rFonts w:hint="eastAsia"/>
        </w:rPr>
        <w:t>接着通过用户名或身份证对</w:t>
      </w:r>
      <w:r>
        <w:rPr>
          <w:rFonts w:hint="eastAsia"/>
        </w:rPr>
        <w:t>user</w:t>
      </w:r>
      <w:r>
        <w:rPr>
          <w:rFonts w:hint="eastAsia"/>
        </w:rPr>
        <w:t>表中的数据进行查询，保证此次的注册操作中，注册的用户在这次之前没有注册过，避免用户重复注册。最后通过</w:t>
      </w:r>
      <w:r>
        <w:rPr>
          <w:rFonts w:hint="eastAsia"/>
        </w:rPr>
        <w:t>DigestUtils</w:t>
      </w:r>
      <w:r>
        <w:rPr>
          <w:rFonts w:hint="eastAsia"/>
        </w:rPr>
        <w:t>类中的方法对表单中的密码数据进行</w:t>
      </w:r>
      <w:r>
        <w:rPr>
          <w:rFonts w:hint="eastAsia"/>
        </w:rPr>
        <w:t>md5</w:t>
      </w:r>
      <w:r>
        <w:rPr>
          <w:rFonts w:hint="eastAsia"/>
        </w:rPr>
        <w:t>加密，避免数据库数据泄露后，可以直接获取到用户的密码，保证了用户数据的安全性。至此，在数据库中添加新的</w:t>
      </w:r>
      <w:r>
        <w:rPr>
          <w:rFonts w:hint="eastAsia"/>
        </w:rPr>
        <w:t>user</w:t>
      </w:r>
      <w:r>
        <w:rPr>
          <w:rFonts w:hint="eastAsia"/>
        </w:rPr>
        <w:t>数据，并将注册好后的的数据在</w:t>
      </w:r>
      <w:r>
        <w:rPr>
          <w:rFonts w:hint="eastAsia"/>
        </w:rPr>
        <w:t>User</w:t>
      </w:r>
      <w:r>
        <w:rPr>
          <w:rFonts w:hint="eastAsia"/>
        </w:rPr>
        <w:t>类中进行封装并返回。</w:t>
      </w:r>
    </w:p>
    <w:p w14:paraId="60B8EFBB" w14:textId="77777777" w:rsidR="00A020A5" w:rsidRDefault="00344920">
      <w:pPr>
        <w:pStyle w:val="af5"/>
      </w:pPr>
      <w:r>
        <w:lastRenderedPageBreak/>
        <w:t>//</w:t>
      </w:r>
      <w:r>
        <w:t>验证用户名是否存在</w:t>
      </w:r>
    </w:p>
    <w:p w14:paraId="31D1C535" w14:textId="77777777" w:rsidR="00A020A5" w:rsidRDefault="00344920">
      <w:pPr>
        <w:pStyle w:val="af5"/>
      </w:pPr>
      <w:r>
        <w:t>User isUser = userimpl.findByUserNameOrIdCard(userName, idCard);</w:t>
      </w:r>
    </w:p>
    <w:p w14:paraId="578747C9" w14:textId="77777777" w:rsidR="00A020A5" w:rsidRDefault="00344920">
      <w:pPr>
        <w:pStyle w:val="af5"/>
      </w:pPr>
      <w:r>
        <w:t>if (isUser != null) {</w:t>
      </w:r>
    </w:p>
    <w:p w14:paraId="7BD9D96F" w14:textId="77777777" w:rsidR="00A020A5" w:rsidRDefault="00344920">
      <w:pPr>
        <w:pStyle w:val="af5"/>
      </w:pPr>
      <w:r>
        <w:tab/>
        <w:t>model.addAttribute("errorMsg", "</w:t>
      </w:r>
      <w:r>
        <w:t>用户名或身份证号已存在</w:t>
      </w:r>
      <w:r>
        <w:t>");</w:t>
      </w:r>
    </w:p>
    <w:p w14:paraId="6F777B58" w14:textId="77777777" w:rsidR="00A020A5" w:rsidRDefault="00344920">
      <w:pPr>
        <w:pStyle w:val="af5"/>
      </w:pPr>
      <w:r>
        <w:tab/>
        <w:t>return null;</w:t>
      </w:r>
    </w:p>
    <w:p w14:paraId="55C3E145" w14:textId="77777777" w:rsidR="00A020A5" w:rsidRDefault="00344920">
      <w:pPr>
        <w:pStyle w:val="af5"/>
      </w:pPr>
      <w:r>
        <w:t>}</w:t>
      </w:r>
    </w:p>
    <w:p w14:paraId="56A5E91C" w14:textId="77777777" w:rsidR="00A020A5" w:rsidRDefault="00344920">
      <w:pPr>
        <w:pStyle w:val="af5"/>
      </w:pPr>
      <w:r>
        <w:t>//</w:t>
      </w:r>
      <w:r>
        <w:t>密码加密</w:t>
      </w:r>
    </w:p>
    <w:p w14:paraId="35ECB73B" w14:textId="77777777" w:rsidR="00A020A5" w:rsidRDefault="00344920">
      <w:pPr>
        <w:pStyle w:val="af5"/>
      </w:pPr>
      <w:r>
        <w:t>password = DigestUtils.md5DigestAsHex(password.getBytes());</w:t>
      </w:r>
    </w:p>
    <w:p w14:paraId="553E2707" w14:textId="77777777" w:rsidR="00A020A5" w:rsidRDefault="00344920">
      <w:pPr>
        <w:pStyle w:val="af5"/>
      </w:pPr>
      <w:r>
        <w:t>//String encodePwd;</w:t>
      </w:r>
    </w:p>
    <w:p w14:paraId="4C6C1427" w14:textId="77777777" w:rsidR="00A020A5" w:rsidRDefault="00344920">
      <w:pPr>
        <w:pStyle w:val="af5"/>
      </w:pPr>
      <w:r>
        <w:t>User user = new User(userName, password, realName, idCard, phone, email, 0);</w:t>
      </w:r>
    </w:p>
    <w:p w14:paraId="694E097C" w14:textId="77777777" w:rsidR="00A020A5" w:rsidRDefault="00344920">
      <w:pPr>
        <w:pStyle w:val="af5"/>
      </w:pPr>
      <w:r>
        <w:t>try {</w:t>
      </w:r>
    </w:p>
    <w:p w14:paraId="71CEDAC5" w14:textId="77777777" w:rsidR="00A020A5" w:rsidRDefault="00344920">
      <w:pPr>
        <w:pStyle w:val="af5"/>
      </w:pPr>
      <w:r>
        <w:tab/>
        <w:t>userimpl.save(user);</w:t>
      </w:r>
    </w:p>
    <w:p w14:paraId="27ABBA05" w14:textId="77777777" w:rsidR="00A020A5" w:rsidRDefault="00344920">
      <w:pPr>
        <w:pStyle w:val="af5"/>
      </w:pPr>
      <w:r>
        <w:t>} catch (Exception e) {</w:t>
      </w:r>
    </w:p>
    <w:p w14:paraId="020C0E70" w14:textId="77777777" w:rsidR="00A020A5" w:rsidRDefault="00344920">
      <w:pPr>
        <w:pStyle w:val="af5"/>
      </w:pPr>
      <w:r>
        <w:tab/>
        <w:t>model.addAttribute("errorMsg", e.getMessage());</w:t>
      </w:r>
    </w:p>
    <w:p w14:paraId="23929024" w14:textId="77777777" w:rsidR="00A020A5" w:rsidRDefault="00344920">
      <w:pPr>
        <w:pStyle w:val="af5"/>
      </w:pPr>
      <w:r>
        <w:t>}</w:t>
      </w:r>
    </w:p>
    <w:p w14:paraId="48B08A6C" w14:textId="77777777" w:rsidR="00A020A5" w:rsidRDefault="00344920">
      <w:pPr>
        <w:pStyle w:val="2"/>
      </w:pPr>
      <w:bookmarkStart w:id="35" w:name="_Toc32335"/>
      <w:r>
        <w:rPr>
          <w:rFonts w:hint="eastAsia"/>
        </w:rPr>
        <w:t>系统登录功能的开发</w:t>
      </w:r>
      <w:bookmarkEnd w:id="35"/>
    </w:p>
    <w:p w14:paraId="37BB3DCE" w14:textId="77777777" w:rsidR="00A020A5" w:rsidRDefault="00344920">
      <w:pPr>
        <w:pStyle w:val="3"/>
      </w:pPr>
      <w:bookmarkStart w:id="36" w:name="_Toc11568"/>
      <w:r>
        <w:rPr>
          <w:rFonts w:hint="eastAsia"/>
        </w:rPr>
        <w:t>系统登录功能前端代码的设计</w:t>
      </w:r>
      <w:bookmarkEnd w:id="36"/>
    </w:p>
    <w:p w14:paraId="253EE93F" w14:textId="77777777" w:rsidR="00A020A5" w:rsidRDefault="00344920">
      <w:pPr>
        <w:pStyle w:val="a1"/>
      </w:pPr>
      <w:r>
        <w:rPr>
          <w:rFonts w:hint="eastAsia"/>
        </w:rPr>
        <w:t>系统登录总体的前端设计思路与注册界面基本类似，同样是以一个</w:t>
      </w:r>
      <w:r>
        <w:rPr>
          <w:rFonts w:hint="eastAsia"/>
        </w:rPr>
        <w:t>form</w:t>
      </w:r>
      <w:r>
        <w:rPr>
          <w:rFonts w:hint="eastAsia"/>
        </w:rPr>
        <w:t>表单为主，不再过多赘述，仅以图片展示页面。</w:t>
      </w:r>
    </w:p>
    <w:p w14:paraId="7986CE74" w14:textId="77777777" w:rsidR="00A020A5" w:rsidRDefault="002C1189">
      <w:pPr>
        <w:pStyle w:val="af1"/>
      </w:pPr>
      <w:r>
        <w:pict w14:anchorId="0AC738BE">
          <v:shape id="_x0000_i1031" type="#_x0000_t75" style="width:460.8pt;height:230.7pt">
            <v:imagedata r:id="rId17" o:title=""/>
          </v:shape>
        </w:pict>
      </w:r>
    </w:p>
    <w:p w14:paraId="43AB3DAA" w14:textId="77777777" w:rsidR="00A020A5" w:rsidRDefault="00344920">
      <w:pPr>
        <w:pStyle w:val="af2"/>
      </w:pPr>
      <w:r>
        <w:rPr>
          <w:rFonts w:hint="eastAsia"/>
        </w:rPr>
        <w:t>图</w:t>
      </w:r>
      <w:r>
        <w:rPr>
          <w:rFonts w:hint="eastAsia"/>
        </w:rPr>
        <w:t xml:space="preserve"> 4</w:t>
      </w:r>
      <w:r>
        <w:t>.</w:t>
      </w:r>
      <w:r>
        <w:rPr>
          <w:rFonts w:hint="eastAsia"/>
        </w:rPr>
        <w:t>3</w:t>
      </w:r>
      <w:r>
        <w:rPr>
          <w:rFonts w:hint="eastAsia"/>
        </w:rPr>
        <w:tab/>
      </w:r>
      <w:r>
        <w:rPr>
          <w:rFonts w:hint="eastAsia"/>
        </w:rPr>
        <w:t>登录界面</w:t>
      </w:r>
    </w:p>
    <w:p w14:paraId="1B69709C" w14:textId="77777777" w:rsidR="00A020A5" w:rsidRDefault="00344920">
      <w:pPr>
        <w:pStyle w:val="3"/>
      </w:pPr>
      <w:bookmarkStart w:id="37" w:name="_Toc17182"/>
      <w:r>
        <w:rPr>
          <w:rFonts w:hint="eastAsia"/>
        </w:rPr>
        <w:t>系统登录功能后端具体业务实现</w:t>
      </w:r>
      <w:bookmarkEnd w:id="37"/>
    </w:p>
    <w:p w14:paraId="3711DFF2" w14:textId="77777777" w:rsidR="00A020A5" w:rsidRDefault="00344920">
      <w:pPr>
        <w:pStyle w:val="a2"/>
        <w:ind w:firstLine="480"/>
      </w:pPr>
      <w:commentRangeStart w:id="38"/>
      <w:r>
        <w:rPr>
          <w:rFonts w:hint="eastAsia"/>
        </w:rPr>
        <w:t>在登录功能中的部分与注册类似功能在此省略。</w:t>
      </w:r>
      <w:r>
        <w:rPr>
          <w:rFonts w:hint="eastAsia"/>
        </w:rPr>
        <w:t>Login</w:t>
      </w:r>
      <w:r>
        <w:rPr>
          <w:rFonts w:hint="eastAsia"/>
        </w:rPr>
        <w:t>方法中主要通过对登录表单</w:t>
      </w:r>
      <w:r>
        <w:rPr>
          <w:rFonts w:hint="eastAsia"/>
        </w:rPr>
        <w:lastRenderedPageBreak/>
        <w:t>中的密码也同样进行</w:t>
      </w:r>
      <w:r>
        <w:rPr>
          <w:rFonts w:hint="eastAsia"/>
        </w:rPr>
        <w:t>md5</w:t>
      </w:r>
      <w:r>
        <w:rPr>
          <w:rFonts w:hint="eastAsia"/>
        </w:rPr>
        <w:t>加密后与原数据库密码进行比对判断是否用户名和密码是否正确。然后将查询到</w:t>
      </w:r>
      <w:r>
        <w:rPr>
          <w:rFonts w:hint="eastAsia"/>
        </w:rPr>
        <w:t>user</w:t>
      </w:r>
      <w:r>
        <w:rPr>
          <w:rFonts w:hint="eastAsia"/>
        </w:rPr>
        <w:t>类中的</w:t>
      </w:r>
      <w:r>
        <w:rPr>
          <w:rFonts w:hint="eastAsia"/>
        </w:rPr>
        <w:t>userId</w:t>
      </w:r>
      <w:r>
        <w:rPr>
          <w:rFonts w:hint="eastAsia"/>
        </w:rPr>
        <w:t>添加到</w:t>
      </w:r>
      <w:r>
        <w:rPr>
          <w:rFonts w:hint="eastAsia"/>
        </w:rPr>
        <w:t>session</w:t>
      </w:r>
      <w:r>
        <w:rPr>
          <w:rFonts w:hint="eastAsia"/>
        </w:rPr>
        <w:t>中。使得</w:t>
      </w:r>
      <w:r>
        <w:rPr>
          <w:rFonts w:hint="eastAsia"/>
        </w:rPr>
        <w:t>userId</w:t>
      </w:r>
      <w:r>
        <w:rPr>
          <w:rFonts w:hint="eastAsia"/>
        </w:rPr>
        <w:t>保存在了服务器的会话当中，即使用户进行页面的跳转，会话中的变量也不会消失，方便日后在使用其他功能时，可以进行用户是否登录的判断。当会话中存在</w:t>
      </w:r>
      <w:r>
        <w:rPr>
          <w:rFonts w:hint="eastAsia"/>
        </w:rPr>
        <w:t>userId</w:t>
      </w:r>
      <w:r>
        <w:rPr>
          <w:rFonts w:hint="eastAsia"/>
        </w:rPr>
        <w:t>的数据时，说明该用户已经登录过了，可以使用接下来的功能，如果没有的话，则会将页面跳转到登录的界面。</w:t>
      </w:r>
      <w:commentRangeEnd w:id="38"/>
      <w:r w:rsidR="005908EF">
        <w:rPr>
          <w:rStyle w:val="ac"/>
        </w:rPr>
        <w:commentReference w:id="38"/>
      </w:r>
    </w:p>
    <w:p w14:paraId="43C9277F" w14:textId="77777777" w:rsidR="00A020A5" w:rsidRDefault="00344920">
      <w:pPr>
        <w:pStyle w:val="af5"/>
      </w:pPr>
      <w:r>
        <w:t>@RequestMapping("/login")</w:t>
      </w:r>
    </w:p>
    <w:p w14:paraId="16FD1226" w14:textId="77777777" w:rsidR="00A020A5" w:rsidRDefault="00344920">
      <w:pPr>
        <w:pStyle w:val="af5"/>
      </w:pPr>
      <w:r>
        <w:t>public String login(Model model,String username, String password) {</w:t>
      </w:r>
    </w:p>
    <w:p w14:paraId="05ADFB93" w14:textId="77777777" w:rsidR="00A020A5" w:rsidRDefault="00344920">
      <w:pPr>
        <w:pStyle w:val="af5"/>
      </w:pPr>
      <w:r>
        <w:tab/>
        <w:t>if (userService.login(username,password)) {</w:t>
      </w:r>
    </w:p>
    <w:p w14:paraId="7E98D99D" w14:textId="77777777" w:rsidR="00A020A5" w:rsidRDefault="00344920">
      <w:pPr>
        <w:pStyle w:val="af5"/>
      </w:pPr>
      <w:r>
        <w:tab/>
      </w:r>
      <w:r>
        <w:tab/>
        <w:t>HttpSession session = request.getSession();</w:t>
      </w:r>
    </w:p>
    <w:p w14:paraId="48E16A79" w14:textId="77777777" w:rsidR="00A020A5" w:rsidRDefault="00344920">
      <w:pPr>
        <w:pStyle w:val="af5"/>
      </w:pPr>
      <w:r>
        <w:tab/>
      </w:r>
      <w:r>
        <w:tab/>
        <w:t>User user = userService.findUserByUserName(username);</w:t>
      </w:r>
    </w:p>
    <w:p w14:paraId="0ABE8957" w14:textId="77777777" w:rsidR="00A020A5" w:rsidRDefault="00344920">
      <w:pPr>
        <w:pStyle w:val="af5"/>
      </w:pPr>
      <w:r>
        <w:tab/>
      </w:r>
      <w:r>
        <w:tab/>
        <w:t>session.setAttribute("userId",user.getId());</w:t>
      </w:r>
    </w:p>
    <w:p w14:paraId="4AA778DD" w14:textId="77777777" w:rsidR="00A020A5" w:rsidRDefault="00344920">
      <w:pPr>
        <w:pStyle w:val="af5"/>
      </w:pPr>
      <w:r>
        <w:tab/>
      </w:r>
      <w:r>
        <w:tab/>
        <w:t>return "redirect:/upload/toUploadManage";</w:t>
      </w:r>
    </w:p>
    <w:p w14:paraId="15D4A136" w14:textId="77777777" w:rsidR="00A020A5" w:rsidRDefault="00344920">
      <w:pPr>
        <w:pStyle w:val="af5"/>
      </w:pPr>
      <w:r>
        <w:tab/>
        <w:t>} else {</w:t>
      </w:r>
    </w:p>
    <w:p w14:paraId="19394FD0" w14:textId="77777777" w:rsidR="00A020A5" w:rsidRDefault="00344920">
      <w:pPr>
        <w:pStyle w:val="af5"/>
      </w:pPr>
      <w:r>
        <w:tab/>
      </w:r>
      <w:r>
        <w:tab/>
        <w:t>model.addAttribute("msgErrorFlag", false);</w:t>
      </w:r>
    </w:p>
    <w:p w14:paraId="46B7A512" w14:textId="77777777" w:rsidR="00A020A5" w:rsidRDefault="00344920">
      <w:pPr>
        <w:pStyle w:val="af5"/>
      </w:pPr>
      <w:r>
        <w:tab/>
      </w:r>
      <w:r>
        <w:tab/>
        <w:t>model.addAttribute("errorMsg", "</w:t>
      </w:r>
      <w:r>
        <w:t>用户名或密码出错</w:t>
      </w:r>
      <w:r>
        <w:t>");</w:t>
      </w:r>
    </w:p>
    <w:p w14:paraId="0E447A76" w14:textId="77777777" w:rsidR="00A020A5" w:rsidRDefault="00344920">
      <w:pPr>
        <w:pStyle w:val="af5"/>
      </w:pPr>
      <w:r>
        <w:tab/>
      </w:r>
      <w:r>
        <w:tab/>
        <w:t>return "index2";</w:t>
      </w:r>
    </w:p>
    <w:p w14:paraId="741AA8F3" w14:textId="77777777" w:rsidR="00A020A5" w:rsidRDefault="00344920">
      <w:pPr>
        <w:pStyle w:val="af5"/>
      </w:pPr>
      <w:r>
        <w:tab/>
        <w:t>}</w:t>
      </w:r>
    </w:p>
    <w:p w14:paraId="3DD0794C" w14:textId="77777777" w:rsidR="00A020A5" w:rsidRDefault="00344920">
      <w:pPr>
        <w:pStyle w:val="af5"/>
      </w:pPr>
      <w:r>
        <w:t>}</w:t>
      </w:r>
    </w:p>
    <w:p w14:paraId="01CA3EBE" w14:textId="77777777" w:rsidR="00A020A5" w:rsidRDefault="00344920">
      <w:pPr>
        <w:pStyle w:val="2"/>
      </w:pPr>
      <w:bookmarkStart w:id="39" w:name="_Toc29650"/>
      <w:r>
        <w:rPr>
          <w:rFonts w:hint="eastAsia"/>
        </w:rPr>
        <w:t>漫画投稿功能的开发</w:t>
      </w:r>
      <w:bookmarkEnd w:id="39"/>
    </w:p>
    <w:p w14:paraId="46D5A23D" w14:textId="77777777" w:rsidR="00A020A5" w:rsidRDefault="00344920">
      <w:pPr>
        <w:pStyle w:val="3"/>
      </w:pPr>
      <w:bookmarkStart w:id="40" w:name="_Toc15277"/>
      <w:r>
        <w:rPr>
          <w:rFonts w:hint="eastAsia"/>
        </w:rPr>
        <w:t>漫画投稿功能前端代码的设计</w:t>
      </w:r>
      <w:bookmarkEnd w:id="40"/>
    </w:p>
    <w:p w14:paraId="0CBDE63E" w14:textId="77777777" w:rsidR="00A020A5" w:rsidRDefault="00344920">
      <w:pPr>
        <w:pStyle w:val="a2"/>
        <w:ind w:firstLine="480"/>
      </w:pPr>
      <w:r>
        <w:rPr>
          <w:rFonts w:hint="eastAsia"/>
        </w:rPr>
        <w:t>首先就投稿整体的前端页面进行展示。</w:t>
      </w:r>
    </w:p>
    <w:p w14:paraId="6C36881A" w14:textId="77777777" w:rsidR="00A020A5" w:rsidRDefault="002C1189">
      <w:pPr>
        <w:pStyle w:val="af1"/>
      </w:pPr>
      <w:r>
        <w:pict w14:anchorId="17D88F97">
          <v:shape id="_x0000_i1032" type="#_x0000_t75" style="width:460.8pt;height:181.1pt">
            <v:imagedata r:id="rId18" o:title=""/>
          </v:shape>
        </w:pict>
      </w:r>
    </w:p>
    <w:p w14:paraId="03103467" w14:textId="77777777" w:rsidR="00A020A5" w:rsidRDefault="00344920">
      <w:pPr>
        <w:pStyle w:val="af2"/>
      </w:pPr>
      <w:r>
        <w:rPr>
          <w:rFonts w:hint="eastAsia"/>
        </w:rPr>
        <w:t>图</w:t>
      </w:r>
      <w:r>
        <w:rPr>
          <w:rFonts w:hint="eastAsia"/>
        </w:rPr>
        <w:t xml:space="preserve"> 4</w:t>
      </w:r>
      <w:r>
        <w:t>.</w:t>
      </w:r>
      <w:r>
        <w:rPr>
          <w:rFonts w:hint="eastAsia"/>
        </w:rPr>
        <w:t>4</w:t>
      </w:r>
      <w:r>
        <w:rPr>
          <w:rFonts w:hint="eastAsia"/>
        </w:rPr>
        <w:tab/>
      </w:r>
      <w:r>
        <w:rPr>
          <w:rFonts w:hint="eastAsia"/>
        </w:rPr>
        <w:t>漫画投稿界面</w:t>
      </w:r>
    </w:p>
    <w:p w14:paraId="1FB6F6B6" w14:textId="77777777" w:rsidR="00A020A5" w:rsidRDefault="00344920">
      <w:pPr>
        <w:pStyle w:val="a2"/>
        <w:ind w:firstLine="480"/>
      </w:pPr>
      <w:r>
        <w:rPr>
          <w:rFonts w:hint="eastAsia"/>
        </w:rPr>
        <w:t>整个投稿界面前端主要涉及四大功能。每一话的创建与删除并且可以通过输入框自定义每一话的名称；通过使用</w:t>
      </w:r>
      <w:r>
        <w:rPr>
          <w:rFonts w:hint="eastAsia"/>
        </w:rPr>
        <w:t>github</w:t>
      </w:r>
      <w:r>
        <w:rPr>
          <w:rFonts w:hint="eastAsia"/>
        </w:rPr>
        <w:t>上的</w:t>
      </w:r>
      <w:r>
        <w:rPr>
          <w:rFonts w:hint="eastAsia"/>
        </w:rPr>
        <w:t>Krajee</w:t>
      </w:r>
      <w:r>
        <w:rPr>
          <w:rFonts w:hint="eastAsia"/>
        </w:rPr>
        <w:t>插件实现前端多图片异步上传至后端然后回调返回上传结果数据；最后的保存，将上传漫画和基础信息两块的信息全部传入后端进行保存；如果是对已经投稿的漫画进行编辑则对漫画内容进行显示初始化。</w:t>
      </w:r>
    </w:p>
    <w:p w14:paraId="49236CCD" w14:textId="77777777" w:rsidR="00A020A5" w:rsidRDefault="00344920">
      <w:pPr>
        <w:pStyle w:val="4"/>
      </w:pPr>
      <w:r>
        <w:rPr>
          <w:rFonts w:hint="eastAsia"/>
        </w:rPr>
        <w:lastRenderedPageBreak/>
        <w:t>Krajee</w:t>
      </w:r>
      <w:r>
        <w:rPr>
          <w:rFonts w:hint="eastAsia"/>
        </w:rPr>
        <w:t>插件与文件上传</w:t>
      </w:r>
    </w:p>
    <w:p w14:paraId="6F11C64B" w14:textId="77777777" w:rsidR="00A020A5" w:rsidRDefault="00344920">
      <w:pPr>
        <w:pStyle w:val="a2"/>
        <w:ind w:firstLineChars="374" w:firstLine="898"/>
      </w:pPr>
      <w:r>
        <w:rPr>
          <w:rFonts w:hint="eastAsia"/>
        </w:rPr>
        <w:t>Krajee</w:t>
      </w:r>
      <w:r>
        <w:rPr>
          <w:rFonts w:hint="eastAsia"/>
        </w:rPr>
        <w:t>是一款在</w:t>
      </w:r>
      <w:r>
        <w:rPr>
          <w:rFonts w:hint="eastAsia"/>
        </w:rPr>
        <w:t>github</w:t>
      </w:r>
      <w:r>
        <w:rPr>
          <w:rFonts w:hint="eastAsia"/>
        </w:rPr>
        <w:t>上开源的，以</w:t>
      </w:r>
      <w:r>
        <w:rPr>
          <w:rFonts w:hint="eastAsia"/>
        </w:rPr>
        <w:t>BootStrap</w:t>
      </w:r>
      <w:r>
        <w:rPr>
          <w:rFonts w:hint="eastAsia"/>
        </w:rPr>
        <w:t>前端框架为基础制作的文件上传插件。插件本身提供了多种的主题样式供我们选择，并且提供了多样的属性参数供我们传入。提供了像是文件拖拽，生成预览图，显示文件上传进度，文件上传完毕后自动刷新预览区域等诸多功能。插件提供了图片全部上传完毕后的回调函数，我通过将后台图片上传至七牛云后，将每张图片的链接存入一个集合当中，然后统一以</w:t>
      </w:r>
      <w:r>
        <w:rPr>
          <w:rFonts w:hint="eastAsia"/>
        </w:rPr>
        <w:t>Json</w:t>
      </w:r>
      <w:r>
        <w:rPr>
          <w:rFonts w:hint="eastAsia"/>
        </w:rPr>
        <w:t>数据的方式传回，再回调后将对应</w:t>
      </w:r>
      <w:r>
        <w:rPr>
          <w:rFonts w:hint="eastAsia"/>
        </w:rPr>
        <w:t>html</w:t>
      </w:r>
      <w:r>
        <w:rPr>
          <w:rFonts w:hint="eastAsia"/>
        </w:rPr>
        <w:t>元素添加一</w:t>
      </w:r>
      <w:r>
        <w:rPr>
          <w:rFonts w:hint="eastAsia"/>
        </w:rPr>
        <w:t>uped_urls</w:t>
      </w:r>
      <w:r>
        <w:rPr>
          <w:rFonts w:hint="eastAsia"/>
        </w:rPr>
        <w:t>属性，并将</w:t>
      </w:r>
      <w:r>
        <w:rPr>
          <w:rFonts w:hint="eastAsia"/>
        </w:rPr>
        <w:t>Json</w:t>
      </w:r>
      <w:r>
        <w:rPr>
          <w:rFonts w:hint="eastAsia"/>
        </w:rPr>
        <w:t>结果集赋值于它。</w:t>
      </w:r>
    </w:p>
    <w:p w14:paraId="17F11293" w14:textId="77777777" w:rsidR="00A020A5" w:rsidRDefault="002C1189">
      <w:pPr>
        <w:pStyle w:val="af1"/>
      </w:pPr>
      <w:r>
        <w:pict w14:anchorId="6A096108">
          <v:shape id="_x0000_i1033" type="#_x0000_t75" style="width:461.45pt;height:172.8pt">
            <v:imagedata r:id="rId19" o:title=""/>
          </v:shape>
        </w:pict>
      </w:r>
    </w:p>
    <w:p w14:paraId="16625777" w14:textId="77777777" w:rsidR="00A020A5" w:rsidRDefault="00344920">
      <w:pPr>
        <w:pStyle w:val="af2"/>
      </w:pPr>
      <w:r>
        <w:rPr>
          <w:rFonts w:hint="eastAsia"/>
        </w:rPr>
        <w:t>图</w:t>
      </w:r>
      <w:r>
        <w:rPr>
          <w:rFonts w:hint="eastAsia"/>
        </w:rPr>
        <w:t xml:space="preserve"> 4</w:t>
      </w:r>
      <w:r>
        <w:t>.</w:t>
      </w:r>
      <w:r>
        <w:rPr>
          <w:rFonts w:hint="eastAsia"/>
        </w:rPr>
        <w:t>4</w:t>
      </w:r>
      <w:r>
        <w:rPr>
          <w:rFonts w:hint="eastAsia"/>
        </w:rPr>
        <w:tab/>
        <w:t>Krajee</w:t>
      </w:r>
      <w:r>
        <w:rPr>
          <w:rFonts w:hint="eastAsia"/>
        </w:rPr>
        <w:t>插件</w:t>
      </w:r>
    </w:p>
    <w:p w14:paraId="55C21D56" w14:textId="77777777" w:rsidR="00A020A5" w:rsidRDefault="00344920">
      <w:pPr>
        <w:pStyle w:val="a1"/>
      </w:pPr>
      <w:r>
        <w:rPr>
          <w:rFonts w:hint="eastAsia"/>
        </w:rPr>
        <w:t>以下代码将以注释的形式展示该插件主要参数的各项功能作用。</w:t>
      </w:r>
    </w:p>
    <w:p w14:paraId="12EC536C" w14:textId="77777777" w:rsidR="00A020A5" w:rsidRDefault="00344920">
      <w:pPr>
        <w:pStyle w:val="af5"/>
      </w:pPr>
      <w:r>
        <w:t>function initFileInput(name,urls) {</w:t>
      </w:r>
    </w:p>
    <w:p w14:paraId="0F490E49" w14:textId="77777777" w:rsidR="00A020A5" w:rsidRDefault="00344920">
      <w:pPr>
        <w:pStyle w:val="af5"/>
      </w:pPr>
      <w:r>
        <w:tab/>
        <w:t>var id= name.substring(11);</w:t>
      </w:r>
    </w:p>
    <w:p w14:paraId="00B5B4E8" w14:textId="77777777" w:rsidR="00A020A5" w:rsidRDefault="00344920">
      <w:pPr>
        <w:pStyle w:val="af5"/>
      </w:pPr>
      <w:r>
        <w:tab/>
        <w:t>var id="upload-"+id;</w:t>
      </w:r>
    </w:p>
    <w:p w14:paraId="55E9C61A" w14:textId="77777777" w:rsidR="00A020A5" w:rsidRDefault="00344920">
      <w:pPr>
        <w:pStyle w:val="af5"/>
      </w:pPr>
      <w:r>
        <w:tab/>
        <w:t>$("#"+name).fileinput({</w:t>
      </w:r>
    </w:p>
    <w:p w14:paraId="0461B887" w14:textId="77777777" w:rsidR="00A020A5" w:rsidRDefault="00344920">
      <w:pPr>
        <w:pStyle w:val="af5"/>
      </w:pPr>
      <w:r>
        <w:tab/>
      </w:r>
      <w:r>
        <w:tab/>
        <w:t>theme: 'fas',</w:t>
      </w:r>
      <w:r>
        <w:rPr>
          <w:rFonts w:hint="eastAsia"/>
        </w:rPr>
        <w:t>//</w:t>
      </w:r>
      <w:r>
        <w:rPr>
          <w:rFonts w:hint="eastAsia"/>
        </w:rPr>
        <w:t>设置主题</w:t>
      </w:r>
    </w:p>
    <w:p w14:paraId="33F0D342" w14:textId="77777777" w:rsidR="00A020A5" w:rsidRDefault="00344920">
      <w:pPr>
        <w:pStyle w:val="af5"/>
      </w:pPr>
      <w:r>
        <w:tab/>
      </w:r>
      <w:r>
        <w:tab/>
        <w:t>language: 'zh', //</w:t>
      </w:r>
      <w:r>
        <w:t>设置语言</w:t>
      </w:r>
    </w:p>
    <w:p w14:paraId="38E55801" w14:textId="77777777" w:rsidR="00A020A5" w:rsidRDefault="00344920">
      <w:pPr>
        <w:pStyle w:val="af5"/>
      </w:pPr>
      <w:r>
        <w:tab/>
      </w:r>
      <w:r>
        <w:tab/>
        <w:t>uploadUrl: "upFile", //</w:t>
      </w:r>
      <w:r>
        <w:t>上传的地址</w:t>
      </w:r>
    </w:p>
    <w:p w14:paraId="516DEDB6" w14:textId="77777777" w:rsidR="00A020A5" w:rsidRDefault="00344920">
      <w:pPr>
        <w:pStyle w:val="af5"/>
      </w:pPr>
      <w:r>
        <w:tab/>
      </w:r>
      <w:r>
        <w:tab/>
        <w:t>allowedFileExtensions: ['jpg','png'],//</w:t>
      </w:r>
      <w:r>
        <w:t>接收的文件后缀</w:t>
      </w:r>
    </w:p>
    <w:p w14:paraId="014546AC" w14:textId="77777777" w:rsidR="00A020A5" w:rsidRDefault="00344920">
      <w:pPr>
        <w:pStyle w:val="af5"/>
      </w:pPr>
      <w:r>
        <w:tab/>
      </w:r>
      <w:r>
        <w:tab/>
        <w:t>uploadAsync: false, //</w:t>
      </w:r>
      <w:r>
        <w:t>默认异步上传</w:t>
      </w:r>
    </w:p>
    <w:p w14:paraId="59B4E902" w14:textId="77777777" w:rsidR="00A020A5" w:rsidRDefault="00344920">
      <w:pPr>
        <w:pStyle w:val="af5"/>
      </w:pPr>
      <w:r>
        <w:tab/>
      </w:r>
      <w:r>
        <w:tab/>
        <w:t>showUpload: true, //</w:t>
      </w:r>
      <w:r>
        <w:t>是否显示上传按钮</w:t>
      </w:r>
    </w:p>
    <w:p w14:paraId="0C5BD83C" w14:textId="77777777" w:rsidR="00A020A5" w:rsidRDefault="00344920">
      <w:pPr>
        <w:pStyle w:val="af5"/>
      </w:pPr>
      <w:r>
        <w:tab/>
      </w:r>
      <w:r>
        <w:tab/>
        <w:t>showRemove: true, //</w:t>
      </w:r>
      <w:r>
        <w:t>显示移除按钮</w:t>
      </w:r>
    </w:p>
    <w:p w14:paraId="3A8320F5" w14:textId="77777777" w:rsidR="00A020A5" w:rsidRDefault="00344920">
      <w:pPr>
        <w:pStyle w:val="af5"/>
      </w:pPr>
      <w:r>
        <w:tab/>
      </w:r>
      <w:r>
        <w:tab/>
        <w:t>showPreview: true, //</w:t>
      </w:r>
      <w:r>
        <w:t>是否显示预览</w:t>
      </w:r>
    </w:p>
    <w:p w14:paraId="53942275" w14:textId="77777777" w:rsidR="00A020A5" w:rsidRDefault="00344920">
      <w:pPr>
        <w:pStyle w:val="af5"/>
      </w:pPr>
      <w:r>
        <w:tab/>
      </w:r>
      <w:r>
        <w:tab/>
        <w:t>showCancel:true,   //</w:t>
      </w:r>
      <w:r>
        <w:t>是否显示文件上传取消按钮。默认为</w:t>
      </w:r>
      <w:r>
        <w:t>true</w:t>
      </w:r>
      <w:r>
        <w:t>。只有在</w:t>
      </w:r>
      <w:r>
        <w:t>AJAX</w:t>
      </w:r>
    </w:p>
    <w:p w14:paraId="74FAB8F8" w14:textId="77777777" w:rsidR="00A020A5" w:rsidRDefault="00344920">
      <w:pPr>
        <w:pStyle w:val="af5"/>
        <w:ind w:left="840"/>
      </w:pPr>
      <w:r>
        <w:t>上传过程中，才会启用和显示</w:t>
      </w:r>
    </w:p>
    <w:p w14:paraId="5196F376" w14:textId="77777777" w:rsidR="00A020A5" w:rsidRDefault="00344920">
      <w:pPr>
        <w:pStyle w:val="af5"/>
      </w:pPr>
      <w:r>
        <w:tab/>
      </w:r>
      <w:r>
        <w:tab/>
        <w:t>dropZoneEnabled: true,//</w:t>
      </w:r>
      <w:r>
        <w:t>是否显示拖拽区域</w:t>
      </w:r>
    </w:p>
    <w:p w14:paraId="2706C8F7" w14:textId="77777777" w:rsidR="00A020A5" w:rsidRDefault="00344920">
      <w:pPr>
        <w:pStyle w:val="af5"/>
      </w:pPr>
      <w:r>
        <w:tab/>
      </w:r>
      <w:r>
        <w:tab/>
        <w:t>/*minImageWidth: 50, //</w:t>
      </w:r>
      <w:r>
        <w:t>图片的最小宽度</w:t>
      </w:r>
    </w:p>
    <w:p w14:paraId="4A587011" w14:textId="77777777" w:rsidR="00A020A5" w:rsidRDefault="00344920">
      <w:pPr>
        <w:pStyle w:val="af5"/>
      </w:pPr>
      <w:r>
        <w:tab/>
      </w:r>
      <w:r>
        <w:tab/>
        <w:t>minImageHeight: 50,//</w:t>
      </w:r>
      <w:r>
        <w:t>图片的最小高度</w:t>
      </w:r>
    </w:p>
    <w:p w14:paraId="3DD008D4" w14:textId="77777777" w:rsidR="00A020A5" w:rsidRDefault="00344920">
      <w:pPr>
        <w:pStyle w:val="af5"/>
      </w:pPr>
      <w:r>
        <w:tab/>
      </w:r>
      <w:r>
        <w:tab/>
        <w:t>maxImageWidth: 1000,//</w:t>
      </w:r>
      <w:r>
        <w:t>图片的最大宽度</w:t>
      </w:r>
    </w:p>
    <w:p w14:paraId="70EF7FE2" w14:textId="77777777" w:rsidR="00A020A5" w:rsidRDefault="00344920">
      <w:pPr>
        <w:pStyle w:val="af5"/>
      </w:pPr>
      <w:r>
        <w:tab/>
      </w:r>
      <w:r>
        <w:tab/>
        <w:t>maxImageHeight: 1000,//</w:t>
      </w:r>
      <w:r>
        <w:t>图片的最大高度</w:t>
      </w:r>
    </w:p>
    <w:p w14:paraId="2F09FD42" w14:textId="77777777" w:rsidR="00A020A5" w:rsidRDefault="00344920">
      <w:pPr>
        <w:pStyle w:val="af5"/>
      </w:pPr>
      <w:r>
        <w:tab/>
      </w:r>
      <w:r>
        <w:tab/>
        <w:t>maxFileSize: 1024,//</w:t>
      </w:r>
      <w:r>
        <w:t>单位为</w:t>
      </w:r>
      <w:r>
        <w:t>kb</w:t>
      </w:r>
      <w:r>
        <w:t>，如果为</w:t>
      </w:r>
      <w:r>
        <w:t>0</w:t>
      </w:r>
      <w:r>
        <w:t>表示不限制文件大小</w:t>
      </w:r>
    </w:p>
    <w:p w14:paraId="2D45A611" w14:textId="77777777" w:rsidR="00A020A5" w:rsidRDefault="00344920">
      <w:pPr>
        <w:pStyle w:val="af5"/>
      </w:pPr>
      <w:r>
        <w:lastRenderedPageBreak/>
        <w:tab/>
      </w:r>
      <w:r>
        <w:tab/>
        <w:t>minFileCount: 1, //</w:t>
      </w:r>
      <w:r>
        <w:t>每次上传允许的最少文件数。如果设置为</w:t>
      </w:r>
      <w:r>
        <w:t>0</w:t>
      </w:r>
      <w:r>
        <w:t>，则表示文件数</w:t>
      </w:r>
    </w:p>
    <w:p w14:paraId="6400B2E4" w14:textId="77777777" w:rsidR="00A020A5" w:rsidRDefault="00344920">
      <w:pPr>
        <w:pStyle w:val="af5"/>
        <w:ind w:left="840"/>
      </w:pPr>
      <w:r>
        <w:t>是可选的。默认为</w:t>
      </w:r>
      <w:r>
        <w:t>0</w:t>
      </w:r>
    </w:p>
    <w:p w14:paraId="09DBB112" w14:textId="77777777" w:rsidR="00A020A5" w:rsidRDefault="00344920">
      <w:pPr>
        <w:pStyle w:val="af5"/>
      </w:pPr>
      <w:r>
        <w:tab/>
      </w:r>
      <w:r>
        <w:tab/>
        <w:t>maxFileCount: 0, //</w:t>
      </w:r>
      <w:r>
        <w:t>每次上传允许的最大文件数。如果设置为</w:t>
      </w:r>
      <w:r>
        <w:t>0</w:t>
      </w:r>
      <w:r>
        <w:t>，则表示允许的</w:t>
      </w:r>
    </w:p>
    <w:p w14:paraId="4C24A3A7" w14:textId="77777777" w:rsidR="00A020A5" w:rsidRDefault="00344920">
      <w:pPr>
        <w:pStyle w:val="af5"/>
        <w:ind w:left="840"/>
      </w:pPr>
      <w:r>
        <w:t>文件数是无限制的。默认为</w:t>
      </w:r>
      <w:r>
        <w:t>0*/</w:t>
      </w:r>
    </w:p>
    <w:p w14:paraId="34A72CA3" w14:textId="77777777" w:rsidR="00A020A5" w:rsidRDefault="00344920">
      <w:pPr>
        <w:pStyle w:val="af5"/>
      </w:pPr>
      <w:r>
        <w:tab/>
      </w:r>
      <w:r>
        <w:tab/>
        <w:t>enctype: 'multipart/form-data',</w:t>
      </w:r>
    </w:p>
    <w:p w14:paraId="0C68436F" w14:textId="77777777" w:rsidR="00A020A5" w:rsidRDefault="00344920">
      <w:pPr>
        <w:pStyle w:val="af5"/>
      </w:pPr>
      <w:r>
        <w:tab/>
        <w:t>}).on('fileuploaded', function(event, data, previewId, index)</w:t>
      </w:r>
    </w:p>
    <w:p w14:paraId="16EFA11D" w14:textId="77777777" w:rsidR="00A020A5" w:rsidRDefault="00344920">
      <w:pPr>
        <w:pStyle w:val="af5"/>
        <w:ind w:left="420"/>
      </w:pPr>
      <w:r>
        <w:t xml:space="preserve"> {     //</w:t>
      </w:r>
      <w:r>
        <w:t>异步上传完成</w:t>
      </w:r>
    </w:p>
    <w:p w14:paraId="02049A53" w14:textId="77777777" w:rsidR="00A020A5" w:rsidRDefault="00344920">
      <w:pPr>
        <w:pStyle w:val="af5"/>
      </w:pPr>
      <w:r>
        <w:tab/>
        <w:t xml:space="preserve">}).on('filebatchuploadsuccess',function (event,data,files,extra) </w:t>
      </w:r>
    </w:p>
    <w:p w14:paraId="05A10BE4" w14:textId="77777777" w:rsidR="00A020A5" w:rsidRDefault="00344920">
      <w:pPr>
        <w:pStyle w:val="af5"/>
        <w:ind w:left="420"/>
      </w:pPr>
      <w:r>
        <w:t>{      //</w:t>
      </w:r>
      <w:r>
        <w:t>同步上传完成</w:t>
      </w:r>
    </w:p>
    <w:p w14:paraId="0E51E3FA" w14:textId="77777777" w:rsidR="00A020A5" w:rsidRDefault="00344920">
      <w:pPr>
        <w:pStyle w:val="af5"/>
      </w:pPr>
      <w:r>
        <w:tab/>
      </w:r>
      <w:r>
        <w:tab/>
        <w:t>var myLi = $("#"+id);</w:t>
      </w:r>
    </w:p>
    <w:p w14:paraId="76A3B67D" w14:textId="77777777" w:rsidR="00A020A5" w:rsidRDefault="00344920">
      <w:pPr>
        <w:pStyle w:val="af5"/>
      </w:pPr>
      <w:r>
        <w:tab/>
      </w:r>
      <w:r>
        <w:tab/>
        <w:t>myLi.attr("uped_urls",data.response.fileUrls);</w:t>
      </w:r>
    </w:p>
    <w:p w14:paraId="019CD1B6" w14:textId="77777777" w:rsidR="00A020A5" w:rsidRDefault="00344920">
      <w:pPr>
        <w:pStyle w:val="af5"/>
      </w:pPr>
      <w:r>
        <w:tab/>
      </w:r>
      <w:r>
        <w:tab/>
        <w:t>mydata = $("#"+id);</w:t>
      </w:r>
    </w:p>
    <w:p w14:paraId="7825EB63" w14:textId="77777777" w:rsidR="00A020A5" w:rsidRDefault="00344920">
      <w:pPr>
        <w:pStyle w:val="af5"/>
      </w:pPr>
      <w:r>
        <w:tab/>
        <w:t>});</w:t>
      </w:r>
    </w:p>
    <w:p w14:paraId="61C41E9D" w14:textId="77777777" w:rsidR="00A020A5" w:rsidRDefault="00344920">
      <w:pPr>
        <w:pStyle w:val="af5"/>
      </w:pPr>
      <w:r>
        <w:t>}</w:t>
      </w:r>
    </w:p>
    <w:p w14:paraId="3BD756C2" w14:textId="77777777" w:rsidR="00A020A5" w:rsidRDefault="00344920">
      <w:pPr>
        <w:pStyle w:val="4"/>
      </w:pPr>
      <w:r>
        <w:rPr>
          <w:rFonts w:hint="eastAsia"/>
        </w:rPr>
        <w:t>BootStrap</w:t>
      </w:r>
      <w:r>
        <w:rPr>
          <w:rFonts w:hint="eastAsia"/>
        </w:rPr>
        <w:t>模糊框插件</w:t>
      </w:r>
    </w:p>
    <w:p w14:paraId="4F2835A1" w14:textId="77777777" w:rsidR="00A020A5" w:rsidRDefault="00344920">
      <w:pPr>
        <w:pStyle w:val="a2"/>
        <w:ind w:firstLine="480"/>
      </w:pPr>
      <w:r>
        <w:rPr>
          <w:rFonts w:hint="eastAsia"/>
        </w:rPr>
        <w:t>通过</w:t>
      </w:r>
      <w:r>
        <w:rPr>
          <w:rFonts w:hint="eastAsia"/>
        </w:rPr>
        <w:t>button</w:t>
      </w:r>
      <w:r>
        <w:rPr>
          <w:rFonts w:hint="eastAsia"/>
        </w:rPr>
        <w:t>标签中的</w:t>
      </w:r>
      <w:r>
        <w:rPr>
          <w:rFonts w:hint="eastAsia"/>
        </w:rPr>
        <w:t>data-toggle</w:t>
      </w:r>
      <w:r>
        <w:rPr>
          <w:rFonts w:hint="eastAsia"/>
        </w:rPr>
        <w:t>参数指定该按钮用于控制一个模糊框，并通过</w:t>
      </w:r>
      <w:r>
        <w:rPr>
          <w:rFonts w:hint="eastAsia"/>
        </w:rPr>
        <w:t>data-target</w:t>
      </w:r>
      <w:r>
        <w:rPr>
          <w:rFonts w:hint="eastAsia"/>
        </w:rPr>
        <w:t>属性加模糊框与按钮进行绑定。通过</w:t>
      </w:r>
      <w:r>
        <w:rPr>
          <w:rFonts w:hint="eastAsia"/>
        </w:rPr>
        <w:t xml:space="preserve"> aria-describedby </w:t>
      </w:r>
      <w:r>
        <w:rPr>
          <w:rFonts w:hint="eastAsia"/>
        </w:rPr>
        <w:t>属性为模态框</w:t>
      </w:r>
      <w:r>
        <w:rPr>
          <w:rFonts w:hint="eastAsia"/>
        </w:rPr>
        <w:t xml:space="preserve"> .modal </w:t>
      </w:r>
      <w:r>
        <w:rPr>
          <w:rFonts w:hint="eastAsia"/>
        </w:rPr>
        <w:t>添加描述性信息。添加</w:t>
      </w:r>
      <w:r>
        <w:rPr>
          <w:rFonts w:hint="eastAsia"/>
        </w:rPr>
        <w:t xml:space="preserve"> role="dialog" </w:t>
      </w:r>
      <w:r>
        <w:rPr>
          <w:rFonts w:hint="eastAsia"/>
        </w:rPr>
        <w:t>和</w:t>
      </w:r>
      <w:r>
        <w:rPr>
          <w:rFonts w:hint="eastAsia"/>
        </w:rPr>
        <w:t xml:space="preserve"> aria-labelledby="..." </w:t>
      </w:r>
      <w:r>
        <w:rPr>
          <w:rFonts w:hint="eastAsia"/>
        </w:rPr>
        <w:t>属性，用于指向模态框的标题栏；为</w:t>
      </w:r>
      <w:r>
        <w:rPr>
          <w:rFonts w:hint="eastAsia"/>
        </w:rPr>
        <w:t xml:space="preserve"> .modal-dialog </w:t>
      </w:r>
      <w:r>
        <w:rPr>
          <w:rFonts w:hint="eastAsia"/>
        </w:rPr>
        <w:t>添加</w:t>
      </w:r>
      <w:r>
        <w:rPr>
          <w:rFonts w:hint="eastAsia"/>
        </w:rPr>
        <w:t xml:space="preserve"> aria-hidden="true" </w:t>
      </w:r>
      <w:r>
        <w:rPr>
          <w:rFonts w:hint="eastAsia"/>
        </w:rPr>
        <w:t>属性。</w:t>
      </w:r>
    </w:p>
    <w:p w14:paraId="549E4392" w14:textId="77777777" w:rsidR="00A020A5" w:rsidRDefault="00344920">
      <w:pPr>
        <w:pStyle w:val="af5"/>
      </w:pPr>
      <w:r>
        <w:t>&lt;button type="button" class="btn btn-primary btn-lg" data-toggle="modal" data-target="#myModal"&gt;</w:t>
      </w:r>
    </w:p>
    <w:p w14:paraId="569308F6" w14:textId="77777777" w:rsidR="00A020A5" w:rsidRDefault="00344920">
      <w:pPr>
        <w:pStyle w:val="af5"/>
      </w:pPr>
      <w:r>
        <w:t xml:space="preserve">  Launch demo modal</w:t>
      </w:r>
    </w:p>
    <w:p w14:paraId="61CBA5CC" w14:textId="77777777" w:rsidR="00A020A5" w:rsidRDefault="00344920">
      <w:pPr>
        <w:pStyle w:val="af5"/>
      </w:pPr>
      <w:r>
        <w:t>&lt;/button&gt;</w:t>
      </w:r>
    </w:p>
    <w:p w14:paraId="5CA47A8B" w14:textId="77777777" w:rsidR="00A020A5" w:rsidRDefault="00344920">
      <w:pPr>
        <w:pStyle w:val="af5"/>
      </w:pPr>
      <w:r>
        <w:t>&lt;!-- Modal --&gt;</w:t>
      </w:r>
    </w:p>
    <w:p w14:paraId="2CFE14DE" w14:textId="77777777" w:rsidR="00A020A5" w:rsidRDefault="00344920">
      <w:pPr>
        <w:pStyle w:val="af5"/>
      </w:pPr>
      <w:r>
        <w:t>&lt;div class="modal fade" id="myModal" tabindex="-1" role="dialog" aria-labelledby="myModalLabel"&gt;</w:t>
      </w:r>
    </w:p>
    <w:p w14:paraId="2A73517B" w14:textId="77777777" w:rsidR="00A020A5" w:rsidRDefault="00344920">
      <w:pPr>
        <w:pStyle w:val="af5"/>
      </w:pPr>
      <w:r>
        <w:t xml:space="preserve">  &lt;div class="modal-dialog" role="document"&gt;</w:t>
      </w:r>
    </w:p>
    <w:p w14:paraId="2509A471" w14:textId="77777777" w:rsidR="00A020A5" w:rsidRDefault="00344920">
      <w:pPr>
        <w:pStyle w:val="af5"/>
      </w:pPr>
      <w:r>
        <w:t xml:space="preserve">    &lt;div class="modal-content"&gt;</w:t>
      </w:r>
    </w:p>
    <w:p w14:paraId="7DF644D6" w14:textId="77777777" w:rsidR="00A020A5" w:rsidRDefault="00344920">
      <w:pPr>
        <w:pStyle w:val="af5"/>
      </w:pPr>
      <w:r>
        <w:t xml:space="preserve">      &lt;div class="modal-header"&gt;</w:t>
      </w:r>
    </w:p>
    <w:p w14:paraId="6BBBB203" w14:textId="77777777" w:rsidR="00A020A5" w:rsidRDefault="00344920">
      <w:pPr>
        <w:pStyle w:val="af5"/>
      </w:pPr>
      <w:r>
        <w:t xml:space="preserve">        &lt;button type="button" class="close" data-dismiss="modal" aria-label="Close"&gt;&lt;span aria-hidden="true"&gt;&amp;times;&lt;/span&gt;&lt;/button&gt;</w:t>
      </w:r>
    </w:p>
    <w:p w14:paraId="1AA90910" w14:textId="77777777" w:rsidR="00A020A5" w:rsidRDefault="00344920">
      <w:pPr>
        <w:pStyle w:val="af5"/>
      </w:pPr>
      <w:r>
        <w:t xml:space="preserve">        &lt;h4 class="modal-title" id="myModalLabel"&gt;Modal title&lt;/h4&gt;</w:t>
      </w:r>
    </w:p>
    <w:p w14:paraId="61CD7AE9" w14:textId="77777777" w:rsidR="00A020A5" w:rsidRDefault="00344920">
      <w:pPr>
        <w:pStyle w:val="af5"/>
      </w:pPr>
      <w:r>
        <w:t xml:space="preserve">      &lt;/div&gt;</w:t>
      </w:r>
    </w:p>
    <w:p w14:paraId="22F11D27" w14:textId="77777777" w:rsidR="00A020A5" w:rsidRDefault="00344920">
      <w:pPr>
        <w:pStyle w:val="af5"/>
      </w:pPr>
      <w:r>
        <w:t xml:space="preserve">      &lt;div class="modal-body"&gt;</w:t>
      </w:r>
    </w:p>
    <w:p w14:paraId="16F83936" w14:textId="77777777" w:rsidR="00A020A5" w:rsidRDefault="00344920">
      <w:pPr>
        <w:pStyle w:val="af5"/>
      </w:pPr>
      <w:r>
        <w:t xml:space="preserve">        ...</w:t>
      </w:r>
    </w:p>
    <w:p w14:paraId="4BB79080" w14:textId="77777777" w:rsidR="00A020A5" w:rsidRDefault="00344920">
      <w:pPr>
        <w:pStyle w:val="af5"/>
      </w:pPr>
      <w:r>
        <w:t xml:space="preserve">      &lt;/div&gt;</w:t>
      </w:r>
    </w:p>
    <w:p w14:paraId="5C2F6E11" w14:textId="77777777" w:rsidR="00A020A5" w:rsidRDefault="00344920">
      <w:pPr>
        <w:pStyle w:val="af5"/>
      </w:pPr>
      <w:r>
        <w:t xml:space="preserve">      &lt;div class="modal-footer"&gt;</w:t>
      </w:r>
    </w:p>
    <w:p w14:paraId="229E6DC6" w14:textId="77777777" w:rsidR="00A020A5" w:rsidRDefault="00344920">
      <w:pPr>
        <w:pStyle w:val="af5"/>
      </w:pPr>
      <w:r>
        <w:t xml:space="preserve">        &lt;button type="button" class="btn btn-default" data-dismiss="modal"&gt;Close&lt;/button&gt;</w:t>
      </w:r>
    </w:p>
    <w:p w14:paraId="32E6187A" w14:textId="77777777" w:rsidR="00A020A5" w:rsidRDefault="00344920">
      <w:pPr>
        <w:pStyle w:val="af5"/>
      </w:pPr>
      <w:r>
        <w:t xml:space="preserve">        &lt;button type="button" class="btn btn-primary"&gt;Save changes&lt;/button&gt;</w:t>
      </w:r>
    </w:p>
    <w:p w14:paraId="4045C81A" w14:textId="77777777" w:rsidR="00A020A5" w:rsidRDefault="00344920">
      <w:pPr>
        <w:pStyle w:val="af5"/>
      </w:pPr>
      <w:r>
        <w:t xml:space="preserve">      &lt;/div&gt;</w:t>
      </w:r>
    </w:p>
    <w:p w14:paraId="501A67BC" w14:textId="77777777" w:rsidR="00A020A5" w:rsidRDefault="00344920">
      <w:pPr>
        <w:pStyle w:val="af5"/>
      </w:pPr>
      <w:r>
        <w:lastRenderedPageBreak/>
        <w:t xml:space="preserve">    &lt;/div&gt;</w:t>
      </w:r>
    </w:p>
    <w:p w14:paraId="200A6C6B" w14:textId="77777777" w:rsidR="00A020A5" w:rsidRDefault="00344920">
      <w:pPr>
        <w:pStyle w:val="af5"/>
      </w:pPr>
      <w:r>
        <w:t xml:space="preserve">  &lt;/div&gt;</w:t>
      </w:r>
    </w:p>
    <w:p w14:paraId="4AEE0589" w14:textId="77777777" w:rsidR="00A020A5" w:rsidRDefault="00344920">
      <w:pPr>
        <w:pStyle w:val="af5"/>
      </w:pPr>
      <w:r>
        <w:t>&lt;/div&gt;</w:t>
      </w:r>
    </w:p>
    <w:p w14:paraId="2857293F" w14:textId="77777777" w:rsidR="00A020A5" w:rsidRDefault="00344920">
      <w:pPr>
        <w:pStyle w:val="4"/>
      </w:pPr>
      <w:r>
        <w:rPr>
          <w:rFonts w:hint="eastAsia"/>
        </w:rPr>
        <w:t>每一话的创建</w:t>
      </w:r>
    </w:p>
    <w:p w14:paraId="32D60C83" w14:textId="77777777" w:rsidR="00A020A5" w:rsidRDefault="00344920">
      <w:pPr>
        <w:pStyle w:val="a2"/>
        <w:ind w:firstLineChars="374" w:firstLine="898"/>
      </w:pPr>
      <w:r>
        <w:rPr>
          <w:rFonts w:hint="eastAsia"/>
        </w:rPr>
        <w:t>通过对</w:t>
      </w:r>
      <w:r>
        <w:rPr>
          <w:rFonts w:hint="eastAsia"/>
        </w:rPr>
        <w:t>class</w:t>
      </w:r>
      <w:r>
        <w:rPr>
          <w:rFonts w:hint="eastAsia"/>
        </w:rPr>
        <w:t>属性为</w:t>
      </w:r>
      <w:r>
        <w:rPr>
          <w:rFonts w:hint="eastAsia"/>
        </w:rPr>
        <w:t>comic-num</w:t>
      </w:r>
      <w:r>
        <w:rPr>
          <w:rFonts w:hint="eastAsia"/>
        </w:rPr>
        <w:t>的</w:t>
      </w:r>
      <w:r>
        <w:rPr>
          <w:rFonts w:hint="eastAsia"/>
        </w:rPr>
        <w:t>input</w:t>
      </w:r>
      <w:r>
        <w:rPr>
          <w:rFonts w:hint="eastAsia"/>
        </w:rPr>
        <w:t>标签添加键入监控，当键入回车时，创建</w:t>
      </w:r>
      <w:r>
        <w:rPr>
          <w:rFonts w:hint="eastAsia"/>
        </w:rPr>
        <w:t>li</w:t>
      </w:r>
      <w:r>
        <w:rPr>
          <w:rFonts w:hint="eastAsia"/>
        </w:rPr>
        <w:t>标签元素并初始化一个文件上传插件和一个模糊框插件与其绑定，插入至</w:t>
      </w:r>
      <w:r>
        <w:rPr>
          <w:rFonts w:hint="eastAsia"/>
        </w:rPr>
        <w:t>addItem</w:t>
      </w:r>
      <w:r>
        <w:rPr>
          <w:rFonts w:hint="eastAsia"/>
        </w:rPr>
        <w:t>元素之前。最后为其添加鼠标相关事件。在此功能中，通过使用</w:t>
      </w:r>
      <w:r>
        <w:rPr>
          <w:rFonts w:hint="eastAsia"/>
        </w:rPr>
        <w:t>jQuery</w:t>
      </w:r>
      <w:r>
        <w:rPr>
          <w:rFonts w:hint="eastAsia"/>
        </w:rPr>
        <w:t>框架中的类选择器和</w:t>
      </w:r>
      <w:r>
        <w:rPr>
          <w:rFonts w:hint="eastAsia"/>
        </w:rPr>
        <w:t>find</w:t>
      </w:r>
      <w:r>
        <w:rPr>
          <w:rFonts w:hint="eastAsia"/>
        </w:rPr>
        <w:t>方法实现了对元素的快速定位获取。通过</w:t>
      </w:r>
      <w:r>
        <w:rPr>
          <w:rFonts w:hint="eastAsia"/>
        </w:rPr>
        <w:t>clone</w:t>
      </w:r>
      <w:r>
        <w:rPr>
          <w:rFonts w:hint="eastAsia"/>
        </w:rPr>
        <w:t>方法复制</w:t>
      </w:r>
      <w:r>
        <w:rPr>
          <w:rFonts w:hint="eastAsia"/>
        </w:rPr>
        <w:t>demo</w:t>
      </w:r>
      <w:r>
        <w:rPr>
          <w:rFonts w:hint="eastAsia"/>
        </w:rPr>
        <w:t>元素，实现对对象的快速创建。</w:t>
      </w:r>
    </w:p>
    <w:p w14:paraId="58AAC106" w14:textId="77777777" w:rsidR="00A020A5" w:rsidRDefault="00344920">
      <w:pPr>
        <w:pStyle w:val="af5"/>
      </w:pPr>
      <w:r>
        <w:t>&lt;li class="add-item"&gt;</w:t>
      </w:r>
    </w:p>
    <w:p w14:paraId="29BBEF4E" w14:textId="77777777" w:rsidR="00A020A5" w:rsidRDefault="00344920">
      <w:pPr>
        <w:pStyle w:val="af5"/>
      </w:pPr>
      <w:r>
        <w:tab/>
        <w:t>&lt;input type="text" maxlength="20" class="comic-num" placeholder="</w:t>
      </w:r>
    </w:p>
    <w:p w14:paraId="29D83AEF" w14:textId="77777777" w:rsidR="00A020A5" w:rsidRDefault="00344920">
      <w:pPr>
        <w:pStyle w:val="af5"/>
        <w:ind w:firstLineChars="400" w:firstLine="840"/>
      </w:pPr>
      <w:r>
        <w:t>第一话</w:t>
      </w:r>
      <w:r>
        <w:t xml:space="preserve"> hello,world"&gt;</w:t>
      </w:r>
    </w:p>
    <w:p w14:paraId="6759B41F" w14:textId="77777777" w:rsidR="00A020A5" w:rsidRDefault="00344920">
      <w:pPr>
        <w:pStyle w:val="af5"/>
      </w:pPr>
      <w:r>
        <w:tab/>
        <w:t>&lt;span class="tip"&gt;</w:t>
      </w:r>
      <w:r>
        <w:t>按回车</w:t>
      </w:r>
      <w:r>
        <w:t>Enter</w:t>
      </w:r>
      <w:r>
        <w:t>创建话数</w:t>
      </w:r>
      <w:r>
        <w:t>&lt;/span&gt;</w:t>
      </w:r>
    </w:p>
    <w:p w14:paraId="775FE62B" w14:textId="77777777" w:rsidR="00A020A5" w:rsidRDefault="00344920">
      <w:pPr>
        <w:pStyle w:val="af5"/>
      </w:pPr>
      <w:r>
        <w:t>&lt;/li&gt;</w:t>
      </w:r>
    </w:p>
    <w:p w14:paraId="350E08D1" w14:textId="77777777" w:rsidR="00A020A5" w:rsidRDefault="00344920">
      <w:pPr>
        <w:pStyle w:val="af5"/>
      </w:pPr>
      <w:r>
        <w:t>$(".comic-num").bind('keypress',function(event){</w:t>
      </w:r>
    </w:p>
    <w:p w14:paraId="767503E1" w14:textId="77777777" w:rsidR="00A020A5" w:rsidRDefault="00344920">
      <w:pPr>
        <w:pStyle w:val="af5"/>
      </w:pPr>
      <w:r>
        <w:tab/>
        <w:t>if(event.keyCode == 13)</w:t>
      </w:r>
    </w:p>
    <w:p w14:paraId="0222B34C" w14:textId="77777777" w:rsidR="00A020A5" w:rsidRDefault="00344920">
      <w:pPr>
        <w:pStyle w:val="af5"/>
      </w:pPr>
      <w:r>
        <w:tab/>
        <w:t xml:space="preserve">{  </w:t>
      </w:r>
    </w:p>
    <w:p w14:paraId="08451519" w14:textId="77777777" w:rsidR="00A020A5" w:rsidRDefault="00344920">
      <w:pPr>
        <w:pStyle w:val="af5"/>
      </w:pPr>
      <w:r>
        <w:tab/>
      </w:r>
      <w:r>
        <w:tab/>
        <w:t>var text = $(".comic-num").val();</w:t>
      </w:r>
    </w:p>
    <w:p w14:paraId="5D47132F" w14:textId="77777777" w:rsidR="00A020A5" w:rsidRDefault="00344920">
      <w:pPr>
        <w:pStyle w:val="af5"/>
      </w:pPr>
      <w:r>
        <w:tab/>
      </w:r>
      <w:r>
        <w:tab/>
        <w:t>text =$.trim(text);</w:t>
      </w:r>
    </w:p>
    <w:p w14:paraId="0AB7DE44" w14:textId="77777777" w:rsidR="00A020A5" w:rsidRDefault="00344920">
      <w:pPr>
        <w:pStyle w:val="af5"/>
      </w:pPr>
      <w:r>
        <w:tab/>
      </w:r>
      <w:r>
        <w:tab/>
        <w:t>if( text==""){</w:t>
      </w:r>
    </w:p>
    <w:p w14:paraId="4AD685FC" w14:textId="77777777" w:rsidR="00A020A5" w:rsidRDefault="00344920">
      <w:pPr>
        <w:pStyle w:val="af5"/>
      </w:pPr>
      <w:r>
        <w:tab/>
      </w:r>
      <w:r>
        <w:tab/>
      </w:r>
      <w:r>
        <w:tab/>
        <w:t>return;</w:t>
      </w:r>
    </w:p>
    <w:p w14:paraId="22DEDFA1" w14:textId="77777777" w:rsidR="00A020A5" w:rsidRDefault="00344920">
      <w:pPr>
        <w:pStyle w:val="af5"/>
      </w:pPr>
      <w:r>
        <w:tab/>
      </w:r>
      <w:r>
        <w:tab/>
        <w:t>}</w:t>
      </w:r>
    </w:p>
    <w:p w14:paraId="5B35D71D" w14:textId="77777777" w:rsidR="00A020A5" w:rsidRDefault="00344920">
      <w:pPr>
        <w:pStyle w:val="af5"/>
      </w:pPr>
      <w:r>
        <w:tab/>
      </w:r>
      <w:r>
        <w:tab/>
        <w:t>var addItem = $(".add-item");</w:t>
      </w:r>
    </w:p>
    <w:p w14:paraId="3B8A5325" w14:textId="77777777" w:rsidR="00A020A5" w:rsidRDefault="00344920">
      <w:pPr>
        <w:pStyle w:val="af5"/>
      </w:pPr>
      <w:r>
        <w:tab/>
      </w:r>
      <w:r>
        <w:tab/>
        <w:t>var newItem= $("&lt;li&gt;&lt;/li&gt;").text( text);</w:t>
      </w:r>
    </w:p>
    <w:p w14:paraId="44A48397" w14:textId="77777777" w:rsidR="00A020A5" w:rsidRDefault="00344920">
      <w:pPr>
        <w:pStyle w:val="af5"/>
      </w:pPr>
      <w:r>
        <w:tab/>
      </w:r>
      <w:r>
        <w:tab/>
        <w:t>$(".comic-num").val("");</w:t>
      </w:r>
    </w:p>
    <w:p w14:paraId="765906D4" w14:textId="77777777" w:rsidR="00A020A5" w:rsidRDefault="00344920">
      <w:pPr>
        <w:pStyle w:val="af5"/>
      </w:pPr>
      <w:r>
        <w:tab/>
      </w:r>
      <w:r>
        <w:tab/>
        <w:t>newItem.addClass("comic-num-item ");</w:t>
      </w:r>
    </w:p>
    <w:p w14:paraId="5067DE16" w14:textId="77777777" w:rsidR="00A020A5" w:rsidRDefault="00344920">
      <w:pPr>
        <w:pStyle w:val="af5"/>
      </w:pPr>
      <w:r>
        <w:tab/>
      </w:r>
      <w:r>
        <w:tab/>
        <w:t>newItem.attr("modalId","upload-"+i.toString());</w:t>
      </w:r>
    </w:p>
    <w:p w14:paraId="3BBFE190" w14:textId="77777777" w:rsidR="00A020A5" w:rsidRDefault="00344920">
      <w:pPr>
        <w:pStyle w:val="af5"/>
      </w:pPr>
      <w:r>
        <w:tab/>
      </w:r>
      <w:r>
        <w:tab/>
        <w:t>newItem.attr("id","upload-"+i.toString());</w:t>
      </w:r>
    </w:p>
    <w:p w14:paraId="4B3D168C" w14:textId="77777777" w:rsidR="00A020A5" w:rsidRDefault="00344920">
      <w:pPr>
        <w:pStyle w:val="af5"/>
      </w:pPr>
      <w:r>
        <w:tab/>
      </w:r>
      <w:r>
        <w:tab/>
        <w:t>addItem.before(newItem);</w:t>
      </w:r>
    </w:p>
    <w:p w14:paraId="0196CC69" w14:textId="77777777" w:rsidR="00A020A5" w:rsidRDefault="00344920">
      <w:pPr>
        <w:pStyle w:val="af5"/>
      </w:pPr>
      <w:r>
        <w:tab/>
      </w:r>
      <w:r>
        <w:tab/>
        <w:t>var upload= $(".upload-damo").clone();</w:t>
      </w:r>
    </w:p>
    <w:p w14:paraId="112C7991" w14:textId="77777777" w:rsidR="00A020A5" w:rsidRDefault="00344920">
      <w:pPr>
        <w:pStyle w:val="af5"/>
      </w:pPr>
      <w:r>
        <w:tab/>
      </w:r>
      <w:r>
        <w:tab/>
        <w:t>upload.attr("class","modal fade upload-"+i.toString());</w:t>
      </w:r>
    </w:p>
    <w:p w14:paraId="72406399" w14:textId="77777777" w:rsidR="00A020A5" w:rsidRDefault="00344920">
      <w:pPr>
        <w:pStyle w:val="af5"/>
      </w:pPr>
      <w:r>
        <w:tab/>
      </w:r>
      <w:r>
        <w:tab/>
        <w:t>var uploadImg= upload.find("input");</w:t>
      </w:r>
    </w:p>
    <w:p w14:paraId="2B39EB91" w14:textId="77777777" w:rsidR="00A020A5" w:rsidRDefault="00344920">
      <w:pPr>
        <w:pStyle w:val="af5"/>
      </w:pPr>
      <w:r>
        <w:tab/>
      </w:r>
      <w:r>
        <w:tab/>
        <w:t>var uploadImgIdName="upload-Img-"+i.toString();</w:t>
      </w:r>
    </w:p>
    <w:p w14:paraId="680EE906" w14:textId="77777777" w:rsidR="00A020A5" w:rsidRDefault="00344920">
      <w:pPr>
        <w:pStyle w:val="af5"/>
      </w:pPr>
      <w:r>
        <w:tab/>
      </w:r>
      <w:r>
        <w:tab/>
        <w:t>uploadImg.attr("id",uploadImgIdName);</w:t>
      </w:r>
    </w:p>
    <w:p w14:paraId="1F0E72BC" w14:textId="77777777" w:rsidR="00A020A5" w:rsidRDefault="00344920">
      <w:pPr>
        <w:pStyle w:val="af5"/>
      </w:pPr>
      <w:r>
        <w:tab/>
      </w:r>
      <w:r>
        <w:tab/>
        <w:t>$(".upload-list").append(upload);</w:t>
      </w:r>
    </w:p>
    <w:p w14:paraId="08544AD3" w14:textId="77777777" w:rsidR="00A020A5" w:rsidRDefault="00344920">
      <w:pPr>
        <w:pStyle w:val="af5"/>
      </w:pPr>
      <w:r>
        <w:tab/>
      </w:r>
      <w:r>
        <w:tab/>
        <w:t>initFileInput(uploadImgIdName);</w:t>
      </w:r>
    </w:p>
    <w:p w14:paraId="24C740CB" w14:textId="77777777" w:rsidR="00A020A5" w:rsidRDefault="00344920">
      <w:pPr>
        <w:pStyle w:val="af5"/>
      </w:pPr>
      <w:r>
        <w:tab/>
      </w:r>
      <w:r>
        <w:tab/>
        <w:t>addMouseEvent();</w:t>
      </w:r>
    </w:p>
    <w:p w14:paraId="0B0D71CF" w14:textId="77777777" w:rsidR="00A020A5" w:rsidRDefault="00344920">
      <w:pPr>
        <w:pStyle w:val="af5"/>
      </w:pPr>
      <w:r>
        <w:tab/>
      </w:r>
      <w:r>
        <w:tab/>
        <w:t>i++;</w:t>
      </w:r>
    </w:p>
    <w:p w14:paraId="1DD3BF4F" w14:textId="77777777" w:rsidR="00A020A5" w:rsidRDefault="00344920">
      <w:pPr>
        <w:pStyle w:val="af5"/>
      </w:pPr>
      <w:r>
        <w:tab/>
        <w:t xml:space="preserve">}  </w:t>
      </w:r>
    </w:p>
    <w:p w14:paraId="5F5EFA83" w14:textId="77777777" w:rsidR="00A020A5" w:rsidRDefault="00344920">
      <w:pPr>
        <w:pStyle w:val="af5"/>
      </w:pPr>
      <w:r>
        <w:t>});</w:t>
      </w:r>
    </w:p>
    <w:p w14:paraId="59BD5200" w14:textId="77777777" w:rsidR="00A020A5" w:rsidRDefault="00344920">
      <w:pPr>
        <w:pStyle w:val="4"/>
      </w:pPr>
      <w:r>
        <w:rPr>
          <w:rFonts w:hint="eastAsia"/>
        </w:rPr>
        <w:lastRenderedPageBreak/>
        <w:t>鼠标监控事件与话的删除</w:t>
      </w:r>
    </w:p>
    <w:p w14:paraId="4EFF9EBE" w14:textId="77777777" w:rsidR="00A020A5" w:rsidRDefault="00344920">
      <w:pPr>
        <w:pStyle w:val="a2"/>
        <w:ind w:firstLine="480"/>
      </w:pPr>
      <w:r>
        <w:rPr>
          <w:rFonts w:hint="eastAsia"/>
        </w:rPr>
        <w:t>在鼠标监控事件中主要用于监控鼠标进入和鼠标移出两个事件，当鼠标进入其中一话的</w:t>
      </w:r>
      <w:r>
        <w:rPr>
          <w:rFonts w:hint="eastAsia"/>
        </w:rPr>
        <w:t>html</w:t>
      </w:r>
      <w:r>
        <w:rPr>
          <w:rFonts w:hint="eastAsia"/>
        </w:rPr>
        <w:t>元素当中时，为其添加一个关闭图标，并通过修改</w:t>
      </w:r>
      <w:r>
        <w:rPr>
          <w:rFonts w:hint="eastAsia"/>
        </w:rPr>
        <w:t>class</w:t>
      </w:r>
      <w:r>
        <w:rPr>
          <w:rFonts w:hint="eastAsia"/>
        </w:rPr>
        <w:t>属性的方式改变元素的</w:t>
      </w:r>
      <w:r>
        <w:rPr>
          <w:rFonts w:hint="eastAsia"/>
        </w:rPr>
        <w:t>css</w:t>
      </w:r>
      <w:r>
        <w:rPr>
          <w:rFonts w:hint="eastAsia"/>
        </w:rPr>
        <w:t>样式，达到鼠标进入时的视觉可视化效果。并通过给文字部分和关闭图标部分，两个部分不同的</w:t>
      </w:r>
      <w:r>
        <w:rPr>
          <w:rFonts w:hint="eastAsia"/>
        </w:rPr>
        <w:t>click</w:t>
      </w:r>
      <w:r>
        <w:rPr>
          <w:rFonts w:hint="eastAsia"/>
        </w:rPr>
        <w:t>功能实现点击文字时出现模糊框效果，点击关闭时将会删除整个元素。而话的删除则是通过</w:t>
      </w:r>
      <w:r>
        <w:rPr>
          <w:rFonts w:hint="eastAsia"/>
        </w:rPr>
        <w:t>remove</w:t>
      </w:r>
      <w:r>
        <w:rPr>
          <w:rFonts w:hint="eastAsia"/>
        </w:rPr>
        <w:t>方法将元素，十分简单，并调用</w:t>
      </w:r>
      <w:r>
        <w:rPr>
          <w:rFonts w:hint="eastAsia"/>
        </w:rPr>
        <w:t>deteleComicDetail</w:t>
      </w:r>
      <w:r>
        <w:rPr>
          <w:rFonts w:hint="eastAsia"/>
        </w:rPr>
        <w:t>方法，传入漫画话数</w:t>
      </w:r>
      <w:r>
        <w:rPr>
          <w:rFonts w:hint="eastAsia"/>
        </w:rPr>
        <w:t>id</w:t>
      </w:r>
      <w:r>
        <w:rPr>
          <w:rFonts w:hint="eastAsia"/>
        </w:rPr>
        <w:t>，通过</w:t>
      </w:r>
      <w:r>
        <w:rPr>
          <w:rFonts w:hint="eastAsia"/>
        </w:rPr>
        <w:t>Ajax</w:t>
      </w:r>
      <w:r>
        <w:rPr>
          <w:rFonts w:hint="eastAsia"/>
        </w:rPr>
        <w:t>异步调动后代代码将漫画对应话数从数据库中删除。</w:t>
      </w:r>
    </w:p>
    <w:p w14:paraId="3F79C992" w14:textId="77777777" w:rsidR="00A020A5" w:rsidRDefault="002C1189">
      <w:pPr>
        <w:pStyle w:val="af1"/>
      </w:pPr>
      <w:r>
        <w:pict w14:anchorId="04DC4D32">
          <v:shape id="_x0000_i1034" type="#_x0000_t75" style="width:212.8pt;height:55.35pt">
            <v:imagedata r:id="rId20" o:title=""/>
          </v:shape>
        </w:pict>
      </w:r>
    </w:p>
    <w:p w14:paraId="3E36CB1E" w14:textId="77777777" w:rsidR="00A020A5" w:rsidRDefault="00344920">
      <w:pPr>
        <w:pStyle w:val="af2"/>
      </w:pPr>
      <w:r>
        <w:rPr>
          <w:rFonts w:hint="eastAsia"/>
        </w:rPr>
        <w:t>图</w:t>
      </w:r>
      <w:r>
        <w:rPr>
          <w:rFonts w:hint="eastAsia"/>
        </w:rPr>
        <w:t xml:space="preserve"> 4</w:t>
      </w:r>
      <w:r>
        <w:t>.</w:t>
      </w:r>
      <w:r>
        <w:rPr>
          <w:rFonts w:hint="eastAsia"/>
        </w:rPr>
        <w:t>5</w:t>
      </w:r>
      <w:r>
        <w:rPr>
          <w:rFonts w:hint="eastAsia"/>
        </w:rPr>
        <w:tab/>
      </w:r>
      <w:r>
        <w:rPr>
          <w:rFonts w:hint="eastAsia"/>
        </w:rPr>
        <w:t>鼠标进入元素</w:t>
      </w:r>
    </w:p>
    <w:p w14:paraId="571B1903" w14:textId="77777777" w:rsidR="00A020A5" w:rsidRDefault="00A020A5">
      <w:pPr>
        <w:pStyle w:val="a2"/>
        <w:ind w:firstLine="480"/>
      </w:pPr>
    </w:p>
    <w:p w14:paraId="459B5D22" w14:textId="77777777" w:rsidR="00A020A5" w:rsidRDefault="00344920">
      <w:pPr>
        <w:pStyle w:val="af5"/>
      </w:pPr>
      <w:r>
        <w:t>function addMouseEvent(){</w:t>
      </w:r>
    </w:p>
    <w:p w14:paraId="7450C168" w14:textId="77777777" w:rsidR="00A020A5" w:rsidRDefault="00344920">
      <w:pPr>
        <w:pStyle w:val="af5"/>
      </w:pPr>
      <w:r>
        <w:tab/>
        <w:t>$(".comic-num-item").off('mouseenter');</w:t>
      </w:r>
    </w:p>
    <w:p w14:paraId="5918ADBD" w14:textId="77777777" w:rsidR="00A020A5" w:rsidRDefault="00344920">
      <w:pPr>
        <w:pStyle w:val="af5"/>
      </w:pPr>
      <w:r>
        <w:tab/>
        <w:t>$(".comic-num-item").off('mouseleave');</w:t>
      </w:r>
    </w:p>
    <w:p w14:paraId="22CE0859" w14:textId="77777777" w:rsidR="00A020A5" w:rsidRDefault="00344920">
      <w:pPr>
        <w:pStyle w:val="af5"/>
      </w:pPr>
      <w:r>
        <w:tab/>
        <w:t>$(".comic-num-item").mouseenter(function(e){</w:t>
      </w:r>
    </w:p>
    <w:p w14:paraId="55230C42" w14:textId="77777777" w:rsidR="00A020A5" w:rsidRDefault="00344920">
      <w:pPr>
        <w:pStyle w:val="af5"/>
      </w:pPr>
      <w:r>
        <w:tab/>
      </w:r>
      <w:r>
        <w:tab/>
        <w:t>var oldText = $(this).text()+" ";</w:t>
      </w:r>
    </w:p>
    <w:p w14:paraId="3C9A1638" w14:textId="77777777" w:rsidR="00A020A5" w:rsidRDefault="00344920">
      <w:pPr>
        <w:pStyle w:val="af5"/>
      </w:pPr>
      <w:r>
        <w:tab/>
      </w:r>
      <w:r>
        <w:tab/>
        <w:t>$(this).text("");</w:t>
      </w:r>
    </w:p>
    <w:p w14:paraId="7E533ECD" w14:textId="77777777" w:rsidR="00A020A5" w:rsidRDefault="00344920">
      <w:pPr>
        <w:pStyle w:val="af5"/>
      </w:pPr>
      <w:r>
        <w:tab/>
      </w:r>
      <w:r>
        <w:tab/>
        <w:t>var oldItem= $("&lt;span&gt;&lt;/span&gt;").text(oldText);</w:t>
      </w:r>
    </w:p>
    <w:p w14:paraId="5A9D4438" w14:textId="77777777" w:rsidR="00A020A5" w:rsidRDefault="00344920">
      <w:pPr>
        <w:pStyle w:val="af5"/>
      </w:pPr>
      <w:r>
        <w:tab/>
      </w:r>
      <w:r>
        <w:tab/>
        <w:t>oldItem.addClass("Item-move-on");</w:t>
      </w:r>
    </w:p>
    <w:p w14:paraId="5E4EFB06" w14:textId="77777777" w:rsidR="00A020A5" w:rsidRDefault="00344920">
      <w:pPr>
        <w:pStyle w:val="af5"/>
      </w:pPr>
      <w:r>
        <w:tab/>
      </w:r>
      <w:r>
        <w:tab/>
        <w:t>oldItem.attr("data-toggle","modal");</w:t>
      </w:r>
    </w:p>
    <w:p w14:paraId="1700F77D" w14:textId="77777777" w:rsidR="00A020A5" w:rsidRDefault="00344920">
      <w:pPr>
        <w:pStyle w:val="af5"/>
      </w:pPr>
      <w:r>
        <w:tab/>
      </w:r>
      <w:r>
        <w:tab/>
        <w:t>var target =$(this).attr("modalId");</w:t>
      </w:r>
    </w:p>
    <w:p w14:paraId="1B2335E1" w14:textId="77777777" w:rsidR="00A020A5" w:rsidRDefault="00344920">
      <w:pPr>
        <w:pStyle w:val="af5"/>
      </w:pPr>
      <w:r>
        <w:tab/>
      </w:r>
      <w:r>
        <w:tab/>
        <w:t>oldItem.attr("data-target","."+target);</w:t>
      </w:r>
    </w:p>
    <w:p w14:paraId="30D6A672" w14:textId="77777777" w:rsidR="00A020A5" w:rsidRDefault="00344920">
      <w:pPr>
        <w:pStyle w:val="af5"/>
      </w:pPr>
      <w:r>
        <w:tab/>
      </w:r>
      <w:r>
        <w:tab/>
        <w:t>var newItem= $("&lt;span&gt;&lt;/span&gt;");</w:t>
      </w:r>
    </w:p>
    <w:p w14:paraId="35BC359D" w14:textId="77777777" w:rsidR="00A020A5" w:rsidRDefault="00344920">
      <w:pPr>
        <w:pStyle w:val="af5"/>
      </w:pPr>
      <w:r>
        <w:tab/>
      </w:r>
      <w:r>
        <w:tab/>
        <w:t>newItem.addClass("glyphicon glyphicon-remove");</w:t>
      </w:r>
    </w:p>
    <w:p w14:paraId="1061857B" w14:textId="77777777" w:rsidR="00A020A5" w:rsidRDefault="00344920">
      <w:pPr>
        <w:pStyle w:val="af5"/>
      </w:pPr>
      <w:r>
        <w:tab/>
      </w:r>
      <w:r>
        <w:tab/>
        <w:t>newItem.attr("aria-hidden","true");</w:t>
      </w:r>
    </w:p>
    <w:p w14:paraId="084A7111" w14:textId="77777777" w:rsidR="00A020A5" w:rsidRDefault="00344920">
      <w:pPr>
        <w:pStyle w:val="af5"/>
      </w:pPr>
      <w:r>
        <w:tab/>
      </w:r>
      <w:r>
        <w:tab/>
        <w:t>newItem.click(function(e){</w:t>
      </w:r>
    </w:p>
    <w:p w14:paraId="2AE04130" w14:textId="77777777" w:rsidR="00A020A5" w:rsidRDefault="00344920">
      <w:pPr>
        <w:pStyle w:val="af5"/>
      </w:pPr>
      <w:r>
        <w:tab/>
      </w:r>
      <w:r>
        <w:tab/>
      </w:r>
      <w:r>
        <w:tab/>
        <w:t>var modalId = $(this).parent().attr("modalId");</w:t>
      </w:r>
    </w:p>
    <w:p w14:paraId="7831A820" w14:textId="77777777" w:rsidR="00A020A5" w:rsidRDefault="00344920">
      <w:pPr>
        <w:pStyle w:val="af5"/>
      </w:pPr>
      <w:r>
        <w:tab/>
      </w:r>
      <w:r>
        <w:tab/>
      </w:r>
      <w:r>
        <w:tab/>
        <w:t>var detailid = $(this).parent().attr("detailid");</w:t>
      </w:r>
    </w:p>
    <w:p w14:paraId="240BBDBA" w14:textId="77777777" w:rsidR="00A020A5" w:rsidRDefault="00344920">
      <w:pPr>
        <w:pStyle w:val="af5"/>
      </w:pPr>
      <w:r>
        <w:tab/>
      </w:r>
      <w:r>
        <w:tab/>
      </w:r>
      <w:r>
        <w:tab/>
        <w:t>if (detailid != null){</w:t>
      </w:r>
    </w:p>
    <w:p w14:paraId="717A43D6" w14:textId="77777777" w:rsidR="00A020A5" w:rsidRDefault="00344920">
      <w:pPr>
        <w:pStyle w:val="af5"/>
      </w:pPr>
      <w:r>
        <w:tab/>
      </w:r>
      <w:r>
        <w:tab/>
      </w:r>
      <w:r>
        <w:tab/>
      </w:r>
      <w:r>
        <w:tab/>
        <w:t>deteleComicDetail(detailid);</w:t>
      </w:r>
    </w:p>
    <w:p w14:paraId="7A895C94" w14:textId="77777777" w:rsidR="00A020A5" w:rsidRDefault="00344920">
      <w:pPr>
        <w:pStyle w:val="af5"/>
      </w:pPr>
      <w:r>
        <w:tab/>
      </w:r>
      <w:r>
        <w:tab/>
      </w:r>
      <w:r>
        <w:tab/>
        <w:t>}</w:t>
      </w:r>
    </w:p>
    <w:p w14:paraId="02B19314" w14:textId="77777777" w:rsidR="00A020A5" w:rsidRDefault="00344920">
      <w:pPr>
        <w:pStyle w:val="af5"/>
      </w:pPr>
      <w:r>
        <w:tab/>
      </w:r>
      <w:r>
        <w:tab/>
      </w:r>
      <w:r>
        <w:tab/>
        <w:t>$("."+modalId).remove();</w:t>
      </w:r>
    </w:p>
    <w:p w14:paraId="71641CBC" w14:textId="77777777" w:rsidR="00A020A5" w:rsidRDefault="00344920">
      <w:pPr>
        <w:pStyle w:val="af5"/>
      </w:pPr>
      <w:r>
        <w:tab/>
      </w:r>
      <w:r>
        <w:tab/>
      </w:r>
      <w:r>
        <w:tab/>
        <w:t>$(this).parent().remove();</w:t>
      </w:r>
    </w:p>
    <w:p w14:paraId="28AF5A87" w14:textId="77777777" w:rsidR="00A020A5" w:rsidRDefault="00344920">
      <w:pPr>
        <w:pStyle w:val="af5"/>
      </w:pPr>
      <w:r>
        <w:tab/>
      </w:r>
      <w:r>
        <w:tab/>
        <w:t>});</w:t>
      </w:r>
    </w:p>
    <w:p w14:paraId="6A30ABC1" w14:textId="77777777" w:rsidR="00A020A5" w:rsidRDefault="00344920">
      <w:pPr>
        <w:pStyle w:val="af5"/>
      </w:pPr>
      <w:r>
        <w:tab/>
      </w:r>
      <w:r>
        <w:tab/>
        <w:t>$(this).append(oldItem,newItem);</w:t>
      </w:r>
    </w:p>
    <w:p w14:paraId="683A0C96" w14:textId="77777777" w:rsidR="00A020A5" w:rsidRDefault="00344920">
      <w:pPr>
        <w:pStyle w:val="af5"/>
      </w:pPr>
      <w:r>
        <w:tab/>
        <w:t>});</w:t>
      </w:r>
    </w:p>
    <w:p w14:paraId="1601D1E7" w14:textId="77777777" w:rsidR="00A020A5" w:rsidRDefault="00344920">
      <w:pPr>
        <w:pStyle w:val="af5"/>
      </w:pPr>
      <w:r>
        <w:tab/>
        <w:t>$(".comic-num-item").mouseleave(function(e){</w:t>
      </w:r>
    </w:p>
    <w:p w14:paraId="5EDE449C" w14:textId="77777777" w:rsidR="00A020A5" w:rsidRDefault="00344920">
      <w:pPr>
        <w:pStyle w:val="af5"/>
      </w:pPr>
      <w:r>
        <w:tab/>
      </w:r>
      <w:r>
        <w:tab/>
        <w:t>var oldText = $(".Item-move-on").text();</w:t>
      </w:r>
    </w:p>
    <w:p w14:paraId="0FFB0FA2" w14:textId="77777777" w:rsidR="00A020A5" w:rsidRDefault="00344920">
      <w:pPr>
        <w:pStyle w:val="af5"/>
      </w:pPr>
      <w:r>
        <w:tab/>
      </w:r>
      <w:r>
        <w:tab/>
        <w:t>oldText = $.trim(oldText);</w:t>
      </w:r>
    </w:p>
    <w:p w14:paraId="2D93701A" w14:textId="77777777" w:rsidR="00A020A5" w:rsidRDefault="00344920">
      <w:pPr>
        <w:pStyle w:val="af5"/>
      </w:pPr>
      <w:r>
        <w:lastRenderedPageBreak/>
        <w:tab/>
      </w:r>
      <w:r>
        <w:tab/>
        <w:t>$(this).text(oldText);</w:t>
      </w:r>
    </w:p>
    <w:p w14:paraId="0C405C68" w14:textId="77777777" w:rsidR="00A020A5" w:rsidRDefault="00344920">
      <w:pPr>
        <w:pStyle w:val="af5"/>
      </w:pPr>
      <w:r>
        <w:tab/>
        <w:t>});</w:t>
      </w:r>
    </w:p>
    <w:p w14:paraId="1C25B5C9" w14:textId="77777777" w:rsidR="00A020A5" w:rsidRDefault="00344920">
      <w:pPr>
        <w:pStyle w:val="af5"/>
      </w:pPr>
      <w:r>
        <w:t>}</w:t>
      </w:r>
    </w:p>
    <w:p w14:paraId="6DBB95BE" w14:textId="77777777" w:rsidR="00A020A5" w:rsidRDefault="00344920">
      <w:pPr>
        <w:pStyle w:val="4"/>
      </w:pPr>
      <w:r>
        <w:rPr>
          <w:rFonts w:hint="eastAsia"/>
        </w:rPr>
        <w:t>编辑漫画的初始化</w:t>
      </w:r>
    </w:p>
    <w:p w14:paraId="506C7CEE" w14:textId="77777777" w:rsidR="00A020A5" w:rsidRDefault="00344920">
      <w:pPr>
        <w:pStyle w:val="a2"/>
        <w:ind w:firstLineChars="374" w:firstLine="898"/>
      </w:pPr>
      <w:r>
        <w:rPr>
          <w:rFonts w:hint="eastAsia"/>
        </w:rPr>
        <w:t>编辑漫画时的初始化主要是通过</w:t>
      </w:r>
      <w:r>
        <w:rPr>
          <w:rFonts w:hint="eastAsia"/>
        </w:rPr>
        <w:t>Thymeleaf</w:t>
      </w:r>
      <w:r>
        <w:rPr>
          <w:rFonts w:hint="eastAsia"/>
        </w:rPr>
        <w:t>模板引擎对页面进行渲染。</w:t>
      </w:r>
      <w:r>
        <w:rPr>
          <w:rFonts w:hint="eastAsia"/>
        </w:rPr>
        <w:t>Js</w:t>
      </w:r>
      <w:r>
        <w:rPr>
          <w:rFonts w:hint="eastAsia"/>
        </w:rPr>
        <w:t>代码部分主要是对页面中的各个元素添加事件监控。并且由于</w:t>
      </w:r>
      <w:r>
        <w:rPr>
          <w:rFonts w:hint="eastAsia"/>
        </w:rPr>
        <w:t>Krajee</w:t>
      </w:r>
      <w:r>
        <w:rPr>
          <w:rFonts w:hint="eastAsia"/>
        </w:rPr>
        <w:t>插件只能通过</w:t>
      </w:r>
      <w:r>
        <w:rPr>
          <w:rFonts w:hint="eastAsia"/>
        </w:rPr>
        <w:t>Js</w:t>
      </w:r>
      <w:r>
        <w:rPr>
          <w:rFonts w:hint="eastAsia"/>
        </w:rPr>
        <w:t>代码进行初始化，通过带入</w:t>
      </w:r>
      <w:r>
        <w:rPr>
          <w:rFonts w:hint="eastAsia"/>
        </w:rPr>
        <w:t>urls</w:t>
      </w:r>
      <w:r>
        <w:rPr>
          <w:rFonts w:hint="eastAsia"/>
        </w:rPr>
        <w:t>参数，为文件上传插件赋入初始图片。</w:t>
      </w:r>
    </w:p>
    <w:p w14:paraId="6D01874E" w14:textId="77777777" w:rsidR="00A020A5" w:rsidRDefault="00344920">
      <w:pPr>
        <w:pStyle w:val="af5"/>
      </w:pPr>
      <w:r>
        <w:t>var i =0;</w:t>
      </w:r>
    </w:p>
    <w:p w14:paraId="6EB0BB29" w14:textId="77777777" w:rsidR="00A020A5" w:rsidRDefault="00344920">
      <w:pPr>
        <w:pStyle w:val="af5"/>
      </w:pPr>
      <w:r>
        <w:t>init();</w:t>
      </w:r>
    </w:p>
    <w:p w14:paraId="0D090F9B" w14:textId="77777777" w:rsidR="00A020A5" w:rsidRDefault="00344920">
      <w:pPr>
        <w:pStyle w:val="af5"/>
      </w:pPr>
      <w:r>
        <w:t>//</w:t>
      </w:r>
      <w:r>
        <w:t>初始化</w:t>
      </w:r>
      <w:r>
        <w:t xml:space="preserve"> mouse</w:t>
      </w:r>
      <w:r>
        <w:t>按钮</w:t>
      </w:r>
    </w:p>
    <w:p w14:paraId="2FA85C97" w14:textId="77777777" w:rsidR="00A020A5" w:rsidRDefault="00344920">
      <w:pPr>
        <w:pStyle w:val="af5"/>
      </w:pPr>
      <w:r>
        <w:t>addMouseEvent();</w:t>
      </w:r>
    </w:p>
    <w:p w14:paraId="68F4D7EE" w14:textId="77777777" w:rsidR="00A020A5" w:rsidRDefault="00344920">
      <w:pPr>
        <w:pStyle w:val="af5"/>
      </w:pPr>
      <w:r>
        <w:t>function init(){</w:t>
      </w:r>
    </w:p>
    <w:p w14:paraId="140CC5D1" w14:textId="77777777" w:rsidR="00A020A5" w:rsidRDefault="00344920">
      <w:pPr>
        <w:pStyle w:val="af5"/>
      </w:pPr>
      <w:r>
        <w:tab/>
        <w:t>var length = $(".comic-num-list").children().length-1;</w:t>
      </w:r>
    </w:p>
    <w:p w14:paraId="490D9C2C" w14:textId="77777777" w:rsidR="00A020A5" w:rsidRDefault="00344920">
      <w:pPr>
        <w:pStyle w:val="af5"/>
      </w:pPr>
      <w:r>
        <w:tab/>
        <w:t>for(i ; i&lt;length;i++){</w:t>
      </w:r>
    </w:p>
    <w:p w14:paraId="2A2D1522" w14:textId="77777777" w:rsidR="00A020A5" w:rsidRDefault="00344920">
      <w:pPr>
        <w:pStyle w:val="af5"/>
      </w:pPr>
      <w:r>
        <w:tab/>
      </w:r>
      <w:r>
        <w:tab/>
        <w:t>var upload= $(".upload-damo").clone();</w:t>
      </w:r>
    </w:p>
    <w:p w14:paraId="1E908854" w14:textId="77777777" w:rsidR="00A020A5" w:rsidRDefault="00344920">
      <w:pPr>
        <w:pStyle w:val="af5"/>
      </w:pPr>
      <w:r>
        <w:tab/>
      </w:r>
      <w:r>
        <w:tab/>
        <w:t>upload.attr("class","modal fade upload-"+i.toString());</w:t>
      </w:r>
    </w:p>
    <w:p w14:paraId="29CAC33A" w14:textId="77777777" w:rsidR="00A020A5" w:rsidRDefault="00344920">
      <w:pPr>
        <w:pStyle w:val="af5"/>
      </w:pPr>
      <w:r>
        <w:tab/>
      </w:r>
      <w:r>
        <w:tab/>
        <w:t>var uploadImg= upload.find("input");</w:t>
      </w:r>
    </w:p>
    <w:p w14:paraId="62B05133" w14:textId="77777777" w:rsidR="00A020A5" w:rsidRDefault="00344920">
      <w:pPr>
        <w:pStyle w:val="af5"/>
      </w:pPr>
      <w:r>
        <w:tab/>
      </w:r>
      <w:r>
        <w:tab/>
        <w:t>var uploadImgIdName="upload-Img-"+i.toString();</w:t>
      </w:r>
    </w:p>
    <w:p w14:paraId="2127F629" w14:textId="77777777" w:rsidR="00A020A5" w:rsidRDefault="00344920">
      <w:pPr>
        <w:pStyle w:val="af5"/>
      </w:pPr>
      <w:r>
        <w:tab/>
      </w:r>
      <w:r>
        <w:tab/>
        <w:t>uploadImg.attr("id",uploadImgIdName);</w:t>
      </w:r>
    </w:p>
    <w:p w14:paraId="151B3433" w14:textId="77777777" w:rsidR="00A020A5" w:rsidRDefault="00344920">
      <w:pPr>
        <w:pStyle w:val="af5"/>
      </w:pPr>
      <w:r>
        <w:tab/>
      </w:r>
      <w:r>
        <w:tab/>
        <w:t>$(".upload-list").append(upload);</w:t>
      </w:r>
    </w:p>
    <w:p w14:paraId="4FAE4FEF" w14:textId="77777777" w:rsidR="00A020A5" w:rsidRDefault="00344920">
      <w:pPr>
        <w:pStyle w:val="af5"/>
      </w:pPr>
      <w:r>
        <w:tab/>
      </w:r>
      <w:r>
        <w:tab/>
        <w:t>var urls = $("#upload-"+i.toString()).attr("uped_urls");</w:t>
      </w:r>
    </w:p>
    <w:p w14:paraId="6D3D61A2" w14:textId="77777777" w:rsidR="00A020A5" w:rsidRDefault="00344920">
      <w:pPr>
        <w:pStyle w:val="af5"/>
      </w:pPr>
      <w:r>
        <w:tab/>
      </w:r>
      <w:r>
        <w:tab/>
        <w:t>urls=JSON.parse(urls)</w:t>
      </w:r>
    </w:p>
    <w:p w14:paraId="66D76D93" w14:textId="77777777" w:rsidR="00A020A5" w:rsidRDefault="00344920">
      <w:pPr>
        <w:pStyle w:val="af5"/>
      </w:pPr>
      <w:r>
        <w:tab/>
      </w:r>
      <w:r>
        <w:tab/>
        <w:t>initFileInput(uploadImgIdName,urls);</w:t>
      </w:r>
    </w:p>
    <w:p w14:paraId="719385A1" w14:textId="77777777" w:rsidR="00A020A5" w:rsidRDefault="00344920">
      <w:pPr>
        <w:pStyle w:val="af5"/>
      </w:pPr>
      <w:r>
        <w:tab/>
        <w:t>}</w:t>
      </w:r>
    </w:p>
    <w:p w14:paraId="437A5A8A" w14:textId="77777777" w:rsidR="00A020A5" w:rsidRDefault="00344920">
      <w:pPr>
        <w:pStyle w:val="af5"/>
      </w:pPr>
      <w:r>
        <w:t>}</w:t>
      </w:r>
    </w:p>
    <w:p w14:paraId="47F02D16" w14:textId="77777777" w:rsidR="00A020A5" w:rsidRDefault="00344920">
      <w:pPr>
        <w:pStyle w:val="4"/>
      </w:pPr>
      <w:r>
        <w:rPr>
          <w:rFonts w:hint="eastAsia"/>
        </w:rPr>
        <w:t>保存</w:t>
      </w:r>
    </w:p>
    <w:p w14:paraId="63FE6D5F" w14:textId="77777777" w:rsidR="00A020A5" w:rsidRDefault="00344920">
      <w:pPr>
        <w:pStyle w:val="a2"/>
        <w:ind w:firstLineChars="374" w:firstLine="898"/>
      </w:pPr>
      <w:r>
        <w:rPr>
          <w:rFonts w:hint="eastAsia"/>
        </w:rPr>
        <w:t>通过将</w:t>
      </w:r>
      <w:commentRangeStart w:id="41"/>
      <w:r>
        <w:rPr>
          <w:rFonts w:hint="eastAsia"/>
        </w:rPr>
        <w:t>serialize</w:t>
      </w:r>
      <w:commentRangeEnd w:id="41"/>
      <w:r w:rsidR="002C1189">
        <w:rPr>
          <w:rStyle w:val="ac"/>
        </w:rPr>
        <w:commentReference w:id="41"/>
      </w:r>
      <w:r>
        <w:rPr>
          <w:rFonts w:hint="eastAsia"/>
        </w:rPr>
        <w:t>方法将漫画基础信息表单中的数据序列化为字符串，然后将每一话的数据以</w:t>
      </w:r>
      <w:r>
        <w:rPr>
          <w:rFonts w:hint="eastAsia"/>
        </w:rPr>
        <w:t>JSon</w:t>
      </w:r>
      <w:r>
        <w:rPr>
          <w:rFonts w:hint="eastAsia"/>
        </w:rPr>
        <w:t>的形式存储添加到</w:t>
      </w:r>
      <w:r>
        <w:rPr>
          <w:rFonts w:hint="eastAsia"/>
        </w:rPr>
        <w:t>comicList</w:t>
      </w:r>
      <w:r>
        <w:rPr>
          <w:rFonts w:hint="eastAsia"/>
        </w:rPr>
        <w:t>列表中，最后将其</w:t>
      </w:r>
      <w:r>
        <w:rPr>
          <w:rFonts w:hint="eastAsia"/>
        </w:rPr>
        <w:t>json</w:t>
      </w:r>
      <w:r>
        <w:rPr>
          <w:rFonts w:hint="eastAsia"/>
        </w:rPr>
        <w:t>字符串话拼接到</w:t>
      </w:r>
      <w:r>
        <w:rPr>
          <w:rFonts w:hint="eastAsia"/>
        </w:rPr>
        <w:t>data</w:t>
      </w:r>
      <w:r>
        <w:rPr>
          <w:rFonts w:hint="eastAsia"/>
        </w:rPr>
        <w:t>中通过</w:t>
      </w:r>
      <w:r>
        <w:rPr>
          <w:rFonts w:hint="eastAsia"/>
        </w:rPr>
        <w:t>Ajax</w:t>
      </w:r>
      <w:r>
        <w:rPr>
          <w:rFonts w:hint="eastAsia"/>
        </w:rPr>
        <w:t>异步上传到后代中。</w:t>
      </w:r>
      <w:r>
        <w:rPr>
          <w:rFonts w:hint="eastAsia"/>
        </w:rPr>
        <w:t xml:space="preserve"> </w:t>
      </w:r>
    </w:p>
    <w:p w14:paraId="32B6C12F" w14:textId="77777777" w:rsidR="00A020A5" w:rsidRDefault="00344920">
      <w:pPr>
        <w:pStyle w:val="af5"/>
      </w:pPr>
      <w:r>
        <w:t>function  save() {</w:t>
      </w:r>
    </w:p>
    <w:p w14:paraId="281E0297" w14:textId="77777777" w:rsidR="00A020A5" w:rsidRDefault="00344920">
      <w:pPr>
        <w:pStyle w:val="af5"/>
      </w:pPr>
      <w:r>
        <w:tab/>
        <w:t>var data = $("form").serialize();</w:t>
      </w:r>
    </w:p>
    <w:p w14:paraId="22561E85" w14:textId="77777777" w:rsidR="00A020A5" w:rsidRDefault="00344920">
      <w:pPr>
        <w:pStyle w:val="af5"/>
      </w:pPr>
      <w:r>
        <w:tab/>
        <w:t>var liList = $(".comic-num-list").children();</w:t>
      </w:r>
    </w:p>
    <w:p w14:paraId="5CDD889D" w14:textId="77777777" w:rsidR="00A020A5" w:rsidRDefault="00344920">
      <w:pPr>
        <w:pStyle w:val="af5"/>
      </w:pPr>
      <w:r>
        <w:tab/>
        <w:t>var comicList =[];</w:t>
      </w:r>
    </w:p>
    <w:p w14:paraId="39CEE6FF" w14:textId="77777777" w:rsidR="00A020A5" w:rsidRDefault="00344920">
      <w:pPr>
        <w:pStyle w:val="af5"/>
      </w:pPr>
      <w:r>
        <w:tab/>
        <w:t>for(var i=0; i&lt;liList.length-1; i++){</w:t>
      </w:r>
    </w:p>
    <w:p w14:paraId="5180970F" w14:textId="77777777" w:rsidR="00A020A5" w:rsidRDefault="00344920">
      <w:pPr>
        <w:pStyle w:val="af5"/>
      </w:pPr>
      <w:r>
        <w:tab/>
      </w:r>
      <w:r>
        <w:tab/>
        <w:t>var text = $(liList[i]).text();</w:t>
      </w:r>
    </w:p>
    <w:p w14:paraId="4D2FECCC" w14:textId="77777777" w:rsidR="00A020A5" w:rsidRDefault="00344920">
      <w:pPr>
        <w:pStyle w:val="af5"/>
      </w:pPr>
      <w:r>
        <w:tab/>
      </w:r>
      <w:r>
        <w:tab/>
        <w:t>var urls = $(liList[i]).attr("uped_urls");</w:t>
      </w:r>
    </w:p>
    <w:p w14:paraId="429C197D" w14:textId="77777777" w:rsidR="00A020A5" w:rsidRDefault="00344920">
      <w:pPr>
        <w:pStyle w:val="af5"/>
      </w:pPr>
      <w:r>
        <w:tab/>
      </w:r>
      <w:r>
        <w:tab/>
        <w:t>var id = $(liList[i]).attr("detailid");</w:t>
      </w:r>
    </w:p>
    <w:p w14:paraId="798A9FE8" w14:textId="77777777" w:rsidR="00A020A5" w:rsidRDefault="00344920">
      <w:pPr>
        <w:pStyle w:val="af5"/>
      </w:pPr>
      <w:r>
        <w:tab/>
      </w:r>
      <w:r>
        <w:tab/>
        <w:t>if(urls!=null &amp;&amp; urls !=""){</w:t>
      </w:r>
    </w:p>
    <w:p w14:paraId="56257CC5" w14:textId="77777777" w:rsidR="00A020A5" w:rsidRDefault="00344920">
      <w:pPr>
        <w:pStyle w:val="af5"/>
      </w:pPr>
      <w:r>
        <w:tab/>
      </w:r>
      <w:r>
        <w:tab/>
      </w:r>
      <w:r>
        <w:tab/>
        <w:t>var list ={name:text,urls:urls,id:id};</w:t>
      </w:r>
    </w:p>
    <w:p w14:paraId="77306436" w14:textId="77777777" w:rsidR="00A020A5" w:rsidRDefault="00344920">
      <w:pPr>
        <w:pStyle w:val="af5"/>
      </w:pPr>
      <w:r>
        <w:tab/>
      </w:r>
      <w:r>
        <w:tab/>
      </w:r>
      <w:r>
        <w:tab/>
        <w:t>comicList.push(list);</w:t>
      </w:r>
    </w:p>
    <w:p w14:paraId="168152DF" w14:textId="77777777" w:rsidR="00A020A5" w:rsidRDefault="00344920">
      <w:pPr>
        <w:pStyle w:val="af5"/>
      </w:pPr>
      <w:r>
        <w:tab/>
      </w:r>
      <w:r>
        <w:tab/>
        <w:t>}</w:t>
      </w:r>
    </w:p>
    <w:p w14:paraId="7A54F42C" w14:textId="77777777" w:rsidR="00A020A5" w:rsidRDefault="00A020A5">
      <w:pPr>
        <w:pStyle w:val="af5"/>
      </w:pPr>
    </w:p>
    <w:p w14:paraId="282840E9" w14:textId="77777777" w:rsidR="00A020A5" w:rsidRDefault="00344920">
      <w:pPr>
        <w:pStyle w:val="af5"/>
      </w:pPr>
      <w:r>
        <w:tab/>
        <w:t>}</w:t>
      </w:r>
    </w:p>
    <w:p w14:paraId="2B4EE71D" w14:textId="77777777" w:rsidR="00A020A5" w:rsidRDefault="00344920">
      <w:pPr>
        <w:pStyle w:val="af5"/>
      </w:pPr>
      <w:r>
        <w:tab/>
        <w:t>var comicJson = JSON.stringify(comicList);</w:t>
      </w:r>
    </w:p>
    <w:p w14:paraId="0D050D6B" w14:textId="77777777" w:rsidR="00A020A5" w:rsidRDefault="00344920">
      <w:pPr>
        <w:pStyle w:val="af5"/>
      </w:pPr>
      <w:r>
        <w:tab/>
        <w:t>data=data+"&amp;comicJson="+comicJson;</w:t>
      </w:r>
    </w:p>
    <w:p w14:paraId="15E07919" w14:textId="77777777" w:rsidR="00A020A5" w:rsidRDefault="00344920">
      <w:pPr>
        <w:pStyle w:val="af5"/>
      </w:pPr>
      <w:r>
        <w:tab/>
        <w:t>$.ajax({</w:t>
      </w:r>
    </w:p>
    <w:p w14:paraId="5F926289" w14:textId="77777777" w:rsidR="00A020A5" w:rsidRDefault="00344920">
      <w:pPr>
        <w:pStyle w:val="af5"/>
      </w:pPr>
      <w:r>
        <w:tab/>
      </w:r>
      <w:r>
        <w:tab/>
        <w:t>type:"POST",</w:t>
      </w:r>
    </w:p>
    <w:p w14:paraId="0DDB134A" w14:textId="77777777" w:rsidR="00A020A5" w:rsidRDefault="00344920">
      <w:pPr>
        <w:pStyle w:val="af5"/>
      </w:pPr>
      <w:r>
        <w:tab/>
      </w:r>
      <w:r>
        <w:tab/>
        <w:t>url:"addComic",</w:t>
      </w:r>
    </w:p>
    <w:p w14:paraId="287FB87A" w14:textId="77777777" w:rsidR="00A020A5" w:rsidRDefault="00344920">
      <w:pPr>
        <w:pStyle w:val="af5"/>
      </w:pPr>
      <w:r>
        <w:tab/>
      </w:r>
      <w:r>
        <w:tab/>
        <w:t>data:data,</w:t>
      </w:r>
    </w:p>
    <w:p w14:paraId="46D4FBCF" w14:textId="77777777" w:rsidR="00A020A5" w:rsidRDefault="00344920">
      <w:pPr>
        <w:pStyle w:val="af5"/>
      </w:pPr>
      <w:r>
        <w:tab/>
      </w:r>
      <w:r>
        <w:tab/>
        <w:t xml:space="preserve">async:true,   // </w:t>
      </w:r>
      <w:r>
        <w:t>异步，默认开启，也就是</w:t>
      </w:r>
      <w:r>
        <w:t>$.ajax</w:t>
      </w:r>
      <w:r>
        <w:t>后面的代码是不是跟</w:t>
      </w:r>
      <w:r>
        <w:t>$.ajx</w:t>
      </w:r>
      <w:r>
        <w:t>里面的代码一起执行</w:t>
      </w:r>
    </w:p>
    <w:p w14:paraId="73CD05B8" w14:textId="77777777" w:rsidR="00A020A5" w:rsidRDefault="00344920">
      <w:pPr>
        <w:pStyle w:val="af5"/>
      </w:pPr>
      <w:r>
        <w:tab/>
      </w:r>
      <w:r>
        <w:tab/>
        <w:t xml:space="preserve">dataType:"json",   // </w:t>
      </w:r>
      <w:r>
        <w:t>返回浏览器的数据类型，指定是</w:t>
      </w:r>
      <w:r>
        <w:t>json</w:t>
      </w:r>
      <w:r>
        <w:t>格式，前端这里才可以解析</w:t>
      </w:r>
      <w:r>
        <w:t>json</w:t>
      </w:r>
      <w:r>
        <w:t>数据</w:t>
      </w:r>
    </w:p>
    <w:p w14:paraId="1B6155AA" w14:textId="77777777" w:rsidR="00A020A5" w:rsidRDefault="00344920">
      <w:pPr>
        <w:pStyle w:val="af5"/>
      </w:pPr>
      <w:r>
        <w:tab/>
      </w:r>
      <w:r>
        <w:tab/>
        <w:t>success:function(data){</w:t>
      </w:r>
    </w:p>
    <w:p w14:paraId="00200AF1" w14:textId="77777777" w:rsidR="00A020A5" w:rsidRDefault="00344920">
      <w:pPr>
        <w:pStyle w:val="af5"/>
      </w:pPr>
      <w:r>
        <w:tab/>
      </w:r>
      <w:r>
        <w:tab/>
      </w:r>
      <w:r>
        <w:tab/>
        <w:t>alert("</w:t>
      </w:r>
      <w:r>
        <w:t>上传成功</w:t>
      </w:r>
      <w:r>
        <w:t>");</w:t>
      </w:r>
    </w:p>
    <w:p w14:paraId="68506B28" w14:textId="77777777" w:rsidR="00A020A5" w:rsidRDefault="00344920">
      <w:pPr>
        <w:pStyle w:val="af5"/>
      </w:pPr>
      <w:r>
        <w:tab/>
      </w:r>
      <w:r>
        <w:tab/>
        <w:t>},</w:t>
      </w:r>
    </w:p>
    <w:p w14:paraId="702BD2CB" w14:textId="77777777" w:rsidR="00A020A5" w:rsidRDefault="00344920">
      <w:pPr>
        <w:pStyle w:val="af5"/>
      </w:pPr>
      <w:r>
        <w:tab/>
      </w:r>
      <w:r>
        <w:tab/>
        <w:t>error:function() {</w:t>
      </w:r>
    </w:p>
    <w:p w14:paraId="5C42A83C" w14:textId="77777777" w:rsidR="00A020A5" w:rsidRDefault="00344920">
      <w:pPr>
        <w:pStyle w:val="af5"/>
      </w:pPr>
      <w:r>
        <w:tab/>
      </w:r>
      <w:r>
        <w:tab/>
      </w:r>
      <w:r>
        <w:tab/>
        <w:t>alert("error");</w:t>
      </w:r>
    </w:p>
    <w:p w14:paraId="043CF49F" w14:textId="77777777" w:rsidR="00A020A5" w:rsidRDefault="00344920">
      <w:pPr>
        <w:pStyle w:val="af5"/>
      </w:pPr>
      <w:r>
        <w:tab/>
      </w:r>
      <w:r>
        <w:tab/>
        <w:t>}</w:t>
      </w:r>
    </w:p>
    <w:p w14:paraId="31811DAD" w14:textId="77777777" w:rsidR="00A020A5" w:rsidRDefault="00344920">
      <w:pPr>
        <w:pStyle w:val="af5"/>
      </w:pPr>
      <w:r>
        <w:tab/>
        <w:t>});</w:t>
      </w:r>
    </w:p>
    <w:p w14:paraId="415C4C3D" w14:textId="77777777" w:rsidR="00A020A5" w:rsidRDefault="00344920">
      <w:pPr>
        <w:pStyle w:val="af5"/>
      </w:pPr>
      <w:r>
        <w:t>}</w:t>
      </w:r>
    </w:p>
    <w:p w14:paraId="0CE5AA90" w14:textId="77777777" w:rsidR="00A020A5" w:rsidRDefault="00344920">
      <w:pPr>
        <w:pStyle w:val="3"/>
      </w:pPr>
      <w:bookmarkStart w:id="43" w:name="_Toc485"/>
      <w:r>
        <w:rPr>
          <w:rFonts w:hint="eastAsia"/>
        </w:rPr>
        <w:t>漫画投稿功能后端具体业务实现</w:t>
      </w:r>
      <w:bookmarkEnd w:id="43"/>
    </w:p>
    <w:p w14:paraId="61CD0717" w14:textId="77777777" w:rsidR="00A020A5" w:rsidRDefault="00344920">
      <w:pPr>
        <w:pStyle w:val="4"/>
      </w:pPr>
      <w:r>
        <w:rPr>
          <w:rFonts w:hint="eastAsia"/>
        </w:rPr>
        <w:t>进入投稿页面前</w:t>
      </w:r>
    </w:p>
    <w:p w14:paraId="1195E0B7" w14:textId="77777777" w:rsidR="00A020A5" w:rsidRDefault="00344920">
      <w:pPr>
        <w:pStyle w:val="a2"/>
        <w:ind w:firstLine="480"/>
      </w:pPr>
      <w:r>
        <w:rPr>
          <w:rFonts w:hint="eastAsia"/>
        </w:rPr>
        <w:t>首先通过</w:t>
      </w:r>
      <w:r>
        <w:rPr>
          <w:rFonts w:hint="eastAsia"/>
        </w:rPr>
        <w:t>session</w:t>
      </w:r>
      <w:r>
        <w:rPr>
          <w:rFonts w:hint="eastAsia"/>
        </w:rPr>
        <w:t>会话中的</w:t>
      </w:r>
      <w:r>
        <w:rPr>
          <w:rFonts w:hint="eastAsia"/>
        </w:rPr>
        <w:t>userId</w:t>
      </w:r>
      <w:r>
        <w:rPr>
          <w:rFonts w:hint="eastAsia"/>
        </w:rPr>
        <w:t>判断用户是否已经登录，如果没有登录的话跳转回登录页面，然后通过是否传入</w:t>
      </w:r>
      <w:r>
        <w:rPr>
          <w:rFonts w:hint="eastAsia"/>
        </w:rPr>
        <w:t>comicId</w:t>
      </w:r>
      <w:r>
        <w:rPr>
          <w:rFonts w:hint="eastAsia"/>
        </w:rPr>
        <w:t>参数判断是投稿一个新的漫画，还是对原来的漫画进行编辑。在</w:t>
      </w:r>
      <w:r>
        <w:rPr>
          <w:rFonts w:hint="eastAsia"/>
        </w:rPr>
        <w:t>getAllClassifyAddressProgress</w:t>
      </w:r>
      <w:r>
        <w:rPr>
          <w:rFonts w:hint="eastAsia"/>
        </w:rPr>
        <w:t>方法中为</w:t>
      </w:r>
      <w:r>
        <w:rPr>
          <w:rFonts w:hint="eastAsia"/>
        </w:rPr>
        <w:t>model</w:t>
      </w:r>
      <w:r>
        <w:rPr>
          <w:rFonts w:hint="eastAsia"/>
        </w:rPr>
        <w:t>添加类别，进度，地区的集合，传入前台下拉框当中。</w:t>
      </w:r>
    </w:p>
    <w:p w14:paraId="3DDA7A69" w14:textId="77777777" w:rsidR="00A020A5" w:rsidRDefault="00344920">
      <w:pPr>
        <w:pStyle w:val="af5"/>
      </w:pPr>
      <w:r>
        <w:t>@RequestMapping("/toUploadImgFile")</w:t>
      </w:r>
    </w:p>
    <w:p w14:paraId="0196F540" w14:textId="77777777" w:rsidR="00A020A5" w:rsidRDefault="00344920">
      <w:pPr>
        <w:pStyle w:val="af5"/>
      </w:pPr>
      <w:r>
        <w:t>public String toUploadImgFile(Model model, Long comicId) {</w:t>
      </w:r>
    </w:p>
    <w:p w14:paraId="174B4955" w14:textId="77777777" w:rsidR="00A020A5" w:rsidRDefault="00344920">
      <w:pPr>
        <w:pStyle w:val="af5"/>
      </w:pPr>
      <w:r>
        <w:tab/>
        <w:t>if (!checkIsLogin()) {</w:t>
      </w:r>
    </w:p>
    <w:p w14:paraId="3E48F462" w14:textId="77777777" w:rsidR="00A020A5" w:rsidRDefault="00344920">
      <w:pPr>
        <w:pStyle w:val="af5"/>
      </w:pPr>
      <w:r>
        <w:tab/>
      </w:r>
      <w:r>
        <w:tab/>
        <w:t>return "redirect:/user/toLogin";</w:t>
      </w:r>
    </w:p>
    <w:p w14:paraId="0FD422EB" w14:textId="77777777" w:rsidR="00A020A5" w:rsidRDefault="00344920">
      <w:pPr>
        <w:pStyle w:val="af5"/>
      </w:pPr>
      <w:r>
        <w:tab/>
        <w:t>}</w:t>
      </w:r>
    </w:p>
    <w:p w14:paraId="584C3BEE" w14:textId="77777777" w:rsidR="00A020A5" w:rsidRDefault="00344920">
      <w:pPr>
        <w:pStyle w:val="af5"/>
      </w:pPr>
      <w:r>
        <w:tab/>
        <w:t>Comic comicById = new Comic();</w:t>
      </w:r>
    </w:p>
    <w:p w14:paraId="7FA3F9E4" w14:textId="77777777" w:rsidR="00A020A5" w:rsidRDefault="00344920">
      <w:pPr>
        <w:pStyle w:val="af5"/>
      </w:pPr>
      <w:r>
        <w:tab/>
        <w:t>if (comicId != null) {</w:t>
      </w:r>
    </w:p>
    <w:p w14:paraId="50B69743" w14:textId="77777777" w:rsidR="00A020A5" w:rsidRDefault="00344920">
      <w:pPr>
        <w:pStyle w:val="af5"/>
      </w:pPr>
      <w:r>
        <w:tab/>
      </w:r>
      <w:r>
        <w:tab/>
        <w:t>comicById = comicService.findComicById(comicId);</w:t>
      </w:r>
    </w:p>
    <w:p w14:paraId="07D5D3DD" w14:textId="77777777" w:rsidR="00A020A5" w:rsidRDefault="00344920">
      <w:pPr>
        <w:pStyle w:val="af5"/>
      </w:pPr>
      <w:r>
        <w:tab/>
        <w:t>}</w:t>
      </w:r>
    </w:p>
    <w:p w14:paraId="312D75B1" w14:textId="77777777" w:rsidR="00A020A5" w:rsidRDefault="00344920">
      <w:pPr>
        <w:pStyle w:val="af5"/>
      </w:pPr>
      <w:r>
        <w:tab/>
        <w:t>model.addAttribute("comic",comicById);</w:t>
      </w:r>
    </w:p>
    <w:p w14:paraId="3808C7D1" w14:textId="77777777" w:rsidR="00A020A5" w:rsidRDefault="00344920">
      <w:pPr>
        <w:pStyle w:val="af5"/>
      </w:pPr>
      <w:r>
        <w:tab/>
        <w:t>this.getAllClassifyAddressProgress(model);</w:t>
      </w:r>
    </w:p>
    <w:p w14:paraId="43E65F76" w14:textId="77777777" w:rsidR="00A020A5" w:rsidRDefault="00344920">
      <w:pPr>
        <w:pStyle w:val="af5"/>
      </w:pPr>
      <w:r>
        <w:tab/>
        <w:t>return "/userManage/comicUpload";</w:t>
      </w:r>
    </w:p>
    <w:p w14:paraId="77E91718" w14:textId="77777777" w:rsidR="00A020A5" w:rsidRDefault="00344920">
      <w:pPr>
        <w:pStyle w:val="af5"/>
      </w:pPr>
      <w:r>
        <w:t>}</w:t>
      </w:r>
    </w:p>
    <w:p w14:paraId="4427DCC5" w14:textId="77777777" w:rsidR="00A020A5" w:rsidRDefault="00344920">
      <w:pPr>
        <w:pStyle w:val="af5"/>
        <w:ind w:firstLine="480"/>
        <w:rPr>
          <w:rFonts w:ascii="Times New Roman" w:hAnsi="Times New Roman" w:cs="Times New Roman"/>
          <w:sz w:val="24"/>
          <w:szCs w:val="24"/>
        </w:rPr>
      </w:pPr>
      <w:r>
        <w:rPr>
          <w:rFonts w:ascii="Times New Roman" w:hAnsi="Times New Roman" w:cs="Times New Roman" w:hint="eastAsia"/>
          <w:sz w:val="24"/>
          <w:szCs w:val="24"/>
        </w:rPr>
        <w:t>通过对两个</w:t>
      </w:r>
      <w:r>
        <w:rPr>
          <w:rFonts w:ascii="Times New Roman" w:hAnsi="Times New Roman" w:cs="Times New Roman" w:hint="eastAsia"/>
          <w:sz w:val="24"/>
          <w:szCs w:val="24"/>
        </w:rPr>
        <w:t>POJO</w:t>
      </w:r>
      <w:r>
        <w:rPr>
          <w:rFonts w:ascii="Times New Roman" w:hAnsi="Times New Roman" w:cs="Times New Roman" w:hint="eastAsia"/>
          <w:sz w:val="24"/>
          <w:szCs w:val="24"/>
        </w:rPr>
        <w:t>类添加对应的</w:t>
      </w:r>
      <w:r>
        <w:rPr>
          <w:rFonts w:ascii="Times New Roman" w:hAnsi="Times New Roman" w:cs="Times New Roman" w:hint="eastAsia"/>
          <w:sz w:val="24"/>
          <w:szCs w:val="24"/>
        </w:rPr>
        <w:t>OneToMany</w:t>
      </w:r>
      <w:r>
        <w:rPr>
          <w:rFonts w:ascii="Times New Roman" w:hAnsi="Times New Roman" w:cs="Times New Roman" w:hint="eastAsia"/>
          <w:sz w:val="24"/>
          <w:szCs w:val="24"/>
        </w:rPr>
        <w:t>和</w:t>
      </w:r>
      <w:r>
        <w:rPr>
          <w:rFonts w:ascii="Times New Roman" w:hAnsi="Times New Roman" w:cs="Times New Roman" w:hint="eastAsia"/>
          <w:sz w:val="24"/>
          <w:szCs w:val="24"/>
        </w:rPr>
        <w:t>ManyToOne</w:t>
      </w:r>
      <w:r>
        <w:rPr>
          <w:rFonts w:ascii="Times New Roman" w:hAnsi="Times New Roman" w:cs="Times New Roman" w:hint="eastAsia"/>
          <w:sz w:val="24"/>
          <w:szCs w:val="24"/>
        </w:rPr>
        <w:t>注解实现在数据库查询</w:t>
      </w:r>
      <w:r>
        <w:rPr>
          <w:rFonts w:ascii="Times New Roman" w:hAnsi="Times New Roman" w:cs="Times New Roman" w:hint="eastAsia"/>
          <w:sz w:val="24"/>
          <w:szCs w:val="24"/>
        </w:rPr>
        <w:t>t_comic</w:t>
      </w:r>
      <w:r>
        <w:rPr>
          <w:rFonts w:ascii="Times New Roman" w:hAnsi="Times New Roman" w:cs="Times New Roman" w:hint="eastAsia"/>
          <w:sz w:val="24"/>
          <w:szCs w:val="24"/>
        </w:rPr>
        <w:t>表后将数据封装到</w:t>
      </w:r>
      <w:r>
        <w:rPr>
          <w:rFonts w:ascii="Times New Roman" w:hAnsi="Times New Roman" w:cs="Times New Roman" w:hint="eastAsia"/>
          <w:sz w:val="24"/>
          <w:szCs w:val="24"/>
        </w:rPr>
        <w:t>Comic</w:t>
      </w:r>
      <w:r>
        <w:rPr>
          <w:rFonts w:ascii="Times New Roman" w:hAnsi="Times New Roman" w:cs="Times New Roman" w:hint="eastAsia"/>
          <w:sz w:val="24"/>
          <w:szCs w:val="24"/>
        </w:rPr>
        <w:t>类对象时将会自动将对应</w:t>
      </w:r>
      <w:r>
        <w:rPr>
          <w:rFonts w:ascii="Times New Roman" w:hAnsi="Times New Roman" w:cs="Times New Roman" w:hint="eastAsia"/>
          <w:sz w:val="24"/>
          <w:szCs w:val="24"/>
        </w:rPr>
        <w:t>t_comic_detail</w:t>
      </w:r>
      <w:r>
        <w:rPr>
          <w:rFonts w:ascii="Times New Roman" w:hAnsi="Times New Roman" w:cs="Times New Roman" w:hint="eastAsia"/>
          <w:sz w:val="24"/>
          <w:szCs w:val="24"/>
        </w:rPr>
        <w:t>表中的数据封</w:t>
      </w:r>
      <w:r>
        <w:rPr>
          <w:rFonts w:ascii="Times New Roman" w:hAnsi="Times New Roman" w:cs="Times New Roman" w:hint="eastAsia"/>
          <w:sz w:val="24"/>
          <w:szCs w:val="24"/>
        </w:rPr>
        <w:lastRenderedPageBreak/>
        <w:t>装并添加到</w:t>
      </w:r>
      <w:r>
        <w:rPr>
          <w:rFonts w:ascii="Times New Roman" w:hAnsi="Times New Roman" w:cs="Times New Roman" w:hint="eastAsia"/>
          <w:sz w:val="24"/>
          <w:szCs w:val="24"/>
        </w:rPr>
        <w:t>comicDetailList</w:t>
      </w:r>
      <w:r>
        <w:rPr>
          <w:rFonts w:ascii="Times New Roman" w:hAnsi="Times New Roman" w:cs="Times New Roman" w:hint="eastAsia"/>
          <w:sz w:val="24"/>
          <w:szCs w:val="24"/>
        </w:rPr>
        <w:t>集合当中。</w:t>
      </w:r>
    </w:p>
    <w:p w14:paraId="484D3E85" w14:textId="77777777" w:rsidR="00A020A5" w:rsidRDefault="00344920">
      <w:pPr>
        <w:pStyle w:val="af5"/>
      </w:pPr>
      <w:r>
        <w:rPr>
          <w:rFonts w:hint="eastAsia"/>
        </w:rPr>
        <w:t>//Comic</w:t>
      </w:r>
      <w:r>
        <w:rPr>
          <w:rFonts w:hint="eastAsia"/>
        </w:rPr>
        <w:t>类</w:t>
      </w:r>
    </w:p>
    <w:p w14:paraId="56643CB2" w14:textId="77777777" w:rsidR="00A020A5" w:rsidRDefault="00344920">
      <w:pPr>
        <w:pStyle w:val="af5"/>
        <w:ind w:leftChars="174" w:left="418" w:firstLineChars="0" w:firstLine="0"/>
      </w:pPr>
      <w:r>
        <w:t>@OneToMany(mappedBy = "comicId",cascade=CascadeType.ALL,fetch=FetchType.EAGER)</w:t>
      </w:r>
    </w:p>
    <w:p w14:paraId="5E796456" w14:textId="77777777" w:rsidR="00A020A5" w:rsidRDefault="00344920">
      <w:pPr>
        <w:pStyle w:val="af5"/>
      </w:pPr>
      <w:r>
        <w:t>private List&lt;ComicDetail&gt; comicDetailList;</w:t>
      </w:r>
    </w:p>
    <w:p w14:paraId="720B11C1" w14:textId="77777777" w:rsidR="00A020A5" w:rsidRDefault="00344920">
      <w:pPr>
        <w:pStyle w:val="af5"/>
      </w:pPr>
      <w:r>
        <w:rPr>
          <w:rFonts w:hint="eastAsia"/>
        </w:rPr>
        <w:t>//ComicDetail</w:t>
      </w:r>
      <w:r>
        <w:rPr>
          <w:rFonts w:hint="eastAsia"/>
        </w:rPr>
        <w:t>类</w:t>
      </w:r>
    </w:p>
    <w:p w14:paraId="2DB50323" w14:textId="77777777" w:rsidR="00A020A5" w:rsidRDefault="00344920">
      <w:pPr>
        <w:pStyle w:val="af5"/>
      </w:pPr>
      <w:r>
        <w:t>@ManyToOne(cascade={CascadeType.MERGE,CascadeType.REFRESH},optional=false,fetch = FetchType.LAZY)</w:t>
      </w:r>
    </w:p>
    <w:p w14:paraId="14463075" w14:textId="77777777" w:rsidR="00A020A5" w:rsidRDefault="00344920">
      <w:pPr>
        <w:pStyle w:val="af5"/>
      </w:pPr>
      <w:r>
        <w:t>@JoinColumn(name = "comic_id")</w:t>
      </w:r>
    </w:p>
    <w:p w14:paraId="63BDAAB4" w14:textId="77777777" w:rsidR="00A020A5" w:rsidRDefault="00344920">
      <w:pPr>
        <w:pStyle w:val="af5"/>
      </w:pPr>
      <w:r>
        <w:t>private Comic comicId;</w:t>
      </w:r>
    </w:p>
    <w:p w14:paraId="7E4AB00D" w14:textId="77777777" w:rsidR="00A020A5" w:rsidRDefault="00344920">
      <w:pPr>
        <w:pStyle w:val="4"/>
      </w:pPr>
      <w:r>
        <w:rPr>
          <w:rFonts w:hint="eastAsia"/>
        </w:rPr>
        <w:t>图片上传至七牛云接口</w:t>
      </w:r>
    </w:p>
    <w:p w14:paraId="1250DBCF" w14:textId="77777777" w:rsidR="00A020A5" w:rsidRDefault="00344920">
      <w:pPr>
        <w:pStyle w:val="a2"/>
        <w:ind w:firstLine="480"/>
      </w:pPr>
      <w:r>
        <w:rPr>
          <w:rFonts w:hint="eastAsia"/>
        </w:rPr>
        <w:t>通过</w:t>
      </w:r>
      <w:r>
        <w:rPr>
          <w:rFonts w:hint="eastAsia"/>
        </w:rPr>
        <w:t>RequestParam</w:t>
      </w:r>
      <w:r>
        <w:rPr>
          <w:rFonts w:hint="eastAsia"/>
        </w:rPr>
        <w:t>注解获取前台的图片数据并封装到</w:t>
      </w:r>
      <w:r>
        <w:rPr>
          <w:rFonts w:hint="eastAsia"/>
        </w:rPr>
        <w:t>Spring</w:t>
      </w:r>
      <w:r>
        <w:rPr>
          <w:rFonts w:hint="eastAsia"/>
        </w:rPr>
        <w:t>框架提供的</w:t>
      </w:r>
      <w:r>
        <w:rPr>
          <w:rFonts w:hint="eastAsia"/>
        </w:rPr>
        <w:t>MultipartFile</w:t>
      </w:r>
      <w:r>
        <w:rPr>
          <w:rFonts w:hint="eastAsia"/>
        </w:rPr>
        <w:t>数组当中。接着通过七牛云提供的接口将图片数据以字节的方式传入参数当中，上传成功后返回一个对应的</w:t>
      </w:r>
      <w:r>
        <w:rPr>
          <w:rFonts w:hint="eastAsia"/>
        </w:rPr>
        <w:t>url</w:t>
      </w:r>
      <w:r>
        <w:rPr>
          <w:rFonts w:hint="eastAsia"/>
        </w:rPr>
        <w:t>链接将其添加到</w:t>
      </w:r>
      <w:r>
        <w:t>urls</w:t>
      </w:r>
      <w:r>
        <w:rPr>
          <w:rFonts w:hint="eastAsia"/>
        </w:rPr>
        <w:t>对象的</w:t>
      </w:r>
      <w:r>
        <w:rPr>
          <w:rFonts w:hint="eastAsia"/>
        </w:rPr>
        <w:t>list</w:t>
      </w:r>
      <w:r>
        <w:rPr>
          <w:rFonts w:hint="eastAsia"/>
        </w:rPr>
        <w:t>集合当中，通过阿里的</w:t>
      </w:r>
      <w:r>
        <w:rPr>
          <w:rFonts w:hint="eastAsia"/>
        </w:rPr>
        <w:t>FastJson</w:t>
      </w:r>
      <w:r>
        <w:rPr>
          <w:rFonts w:hint="eastAsia"/>
        </w:rPr>
        <w:t>转换为</w:t>
      </w:r>
      <w:r>
        <w:rPr>
          <w:rFonts w:hint="eastAsia"/>
        </w:rPr>
        <w:t>json</w:t>
      </w:r>
      <w:r>
        <w:rPr>
          <w:rFonts w:hint="eastAsia"/>
        </w:rPr>
        <w:t>字符串，并通过一个名为</w:t>
      </w:r>
      <w:r>
        <w:rPr>
          <w:rFonts w:hint="eastAsia"/>
        </w:rPr>
        <w:t>result</w:t>
      </w:r>
      <w:r>
        <w:rPr>
          <w:rFonts w:hint="eastAsia"/>
        </w:rPr>
        <w:t>的</w:t>
      </w:r>
      <w:r>
        <w:rPr>
          <w:rFonts w:hint="eastAsia"/>
        </w:rPr>
        <w:t>json</w:t>
      </w:r>
      <w:r>
        <w:rPr>
          <w:rFonts w:hint="eastAsia"/>
        </w:rPr>
        <w:t>对象传回前台。</w:t>
      </w:r>
    </w:p>
    <w:p w14:paraId="430D5C0E" w14:textId="77777777" w:rsidR="00A020A5" w:rsidRDefault="00344920">
      <w:pPr>
        <w:pStyle w:val="af5"/>
      </w:pPr>
      <w:r>
        <w:t>@ResponseBody</w:t>
      </w:r>
    </w:p>
    <w:p w14:paraId="72916657" w14:textId="77777777" w:rsidR="00A020A5" w:rsidRDefault="00344920">
      <w:pPr>
        <w:pStyle w:val="af5"/>
      </w:pPr>
      <w:r>
        <w:t>@RequestMapping(value = "/upFile",method= RequestMethod.POST)</w:t>
      </w:r>
    </w:p>
    <w:p w14:paraId="4F100EF7" w14:textId="77777777" w:rsidR="00A020A5" w:rsidRDefault="00344920">
      <w:pPr>
        <w:pStyle w:val="af5"/>
      </w:pPr>
      <w:r>
        <w:t>public String upFile(@RequestParam("file_data") MultipartFile[] files)throws Exception{</w:t>
      </w:r>
    </w:p>
    <w:p w14:paraId="361B0135" w14:textId="77777777" w:rsidR="00A020A5" w:rsidRDefault="00344920">
      <w:pPr>
        <w:pStyle w:val="af5"/>
      </w:pPr>
      <w:r>
        <w:tab/>
        <w:t>//.....</w:t>
      </w:r>
    </w:p>
    <w:p w14:paraId="450A222C" w14:textId="77777777" w:rsidR="00A020A5" w:rsidRDefault="00344920">
      <w:pPr>
        <w:pStyle w:val="af5"/>
      </w:pPr>
      <w:r>
        <w:tab/>
        <w:t>String fileId = request.getParameter("fileId");</w:t>
      </w:r>
    </w:p>
    <w:p w14:paraId="30CDDC9C" w14:textId="77777777" w:rsidR="00A020A5" w:rsidRDefault="00344920">
      <w:pPr>
        <w:pStyle w:val="af5"/>
      </w:pPr>
      <w:r>
        <w:tab/>
        <w:t>List&lt;String&gt; urls = new ArrayList&lt;&gt;();</w:t>
      </w:r>
    </w:p>
    <w:p w14:paraId="6495125A" w14:textId="77777777" w:rsidR="00A020A5" w:rsidRDefault="00344920">
      <w:pPr>
        <w:pStyle w:val="af5"/>
      </w:pPr>
      <w:r>
        <w:tab/>
        <w:t>for (MultipartFile file:files) {</w:t>
      </w:r>
    </w:p>
    <w:p w14:paraId="45EE040D" w14:textId="77777777" w:rsidR="00A020A5" w:rsidRDefault="00344920">
      <w:pPr>
        <w:pStyle w:val="af5"/>
      </w:pPr>
      <w:r>
        <w:tab/>
      </w:r>
      <w:r>
        <w:tab/>
        <w:t>byte[] bytes = file.getBytes();</w:t>
      </w:r>
    </w:p>
    <w:p w14:paraId="571E3C24" w14:textId="77777777" w:rsidR="00A020A5" w:rsidRDefault="00344920">
      <w:pPr>
        <w:pStyle w:val="af5"/>
      </w:pPr>
      <w:r>
        <w:tab/>
      </w:r>
      <w:r>
        <w:tab/>
        <w:t>String fileUrl = QiNiuUtil.upload(bytes);</w:t>
      </w:r>
    </w:p>
    <w:p w14:paraId="3DF60D9D" w14:textId="77777777" w:rsidR="00A020A5" w:rsidRDefault="00344920">
      <w:pPr>
        <w:pStyle w:val="af5"/>
      </w:pPr>
      <w:r>
        <w:tab/>
      </w:r>
      <w:r>
        <w:tab/>
        <w:t>urls.add(fileUrl);</w:t>
      </w:r>
    </w:p>
    <w:p w14:paraId="23752664" w14:textId="77777777" w:rsidR="00A020A5" w:rsidRDefault="00344920">
      <w:pPr>
        <w:pStyle w:val="af5"/>
      </w:pPr>
      <w:r>
        <w:tab/>
        <w:t>}</w:t>
      </w:r>
    </w:p>
    <w:p w14:paraId="604E8273" w14:textId="77777777" w:rsidR="00A020A5" w:rsidRDefault="00344920">
      <w:pPr>
        <w:pStyle w:val="af5"/>
      </w:pPr>
      <w:r>
        <w:tab/>
        <w:t>JSONObject result = new JSONObject();</w:t>
      </w:r>
    </w:p>
    <w:p w14:paraId="3EEF517D" w14:textId="77777777" w:rsidR="00A020A5" w:rsidRDefault="00344920">
      <w:pPr>
        <w:pStyle w:val="af5"/>
      </w:pPr>
      <w:r>
        <w:tab/>
        <w:t>result.put("msg","success");</w:t>
      </w:r>
    </w:p>
    <w:p w14:paraId="7E160ED5" w14:textId="77777777" w:rsidR="00A020A5" w:rsidRDefault="00344920">
      <w:pPr>
        <w:pStyle w:val="af5"/>
      </w:pPr>
      <w:r>
        <w:tab/>
        <w:t>result.put("fileUrls",JSONObject.toJSONString(urls));</w:t>
      </w:r>
    </w:p>
    <w:p w14:paraId="2F440D32" w14:textId="77777777" w:rsidR="00A020A5" w:rsidRDefault="00344920">
      <w:pPr>
        <w:pStyle w:val="af5"/>
      </w:pPr>
      <w:r>
        <w:tab/>
        <w:t>return result.toJSONString();</w:t>
      </w:r>
    </w:p>
    <w:p w14:paraId="60BB0EE7" w14:textId="77777777" w:rsidR="00A020A5" w:rsidRDefault="00344920">
      <w:pPr>
        <w:pStyle w:val="af5"/>
      </w:pPr>
      <w:r>
        <w:t>}</w:t>
      </w:r>
    </w:p>
    <w:p w14:paraId="0337A8A9" w14:textId="77777777" w:rsidR="00A020A5" w:rsidRDefault="00344920">
      <w:pPr>
        <w:pStyle w:val="4"/>
      </w:pPr>
      <w:r>
        <w:rPr>
          <w:rFonts w:hint="eastAsia"/>
        </w:rPr>
        <w:t>漫画投稿</w:t>
      </w:r>
    </w:p>
    <w:p w14:paraId="094E0EB9" w14:textId="77777777" w:rsidR="00A020A5" w:rsidRDefault="00344920">
      <w:pPr>
        <w:pStyle w:val="a2"/>
        <w:ind w:firstLine="480"/>
        <w:rPr>
          <w:rFonts w:ascii="Arial" w:hAnsi="Arial"/>
        </w:rPr>
      </w:pPr>
      <w:r>
        <w:rPr>
          <w:rFonts w:ascii="Arial" w:hAnsi="Arial" w:hint="eastAsia"/>
        </w:rPr>
        <w:t>在</w:t>
      </w:r>
      <w:r>
        <w:rPr>
          <w:rFonts w:ascii="Arial" w:hAnsi="Arial" w:hint="eastAsia"/>
        </w:rPr>
        <w:t>SpringBoot</w:t>
      </w:r>
      <w:r>
        <w:rPr>
          <w:rFonts w:ascii="Arial" w:hAnsi="Arial" w:hint="eastAsia"/>
        </w:rPr>
        <w:t>当中如果形参为自定义类时，如果前台请求出去的数据</w:t>
      </w:r>
      <w:r>
        <w:rPr>
          <w:rFonts w:ascii="Arial" w:hAnsi="Arial" w:hint="eastAsia"/>
        </w:rPr>
        <w:t>name</w:t>
      </w:r>
      <w:r>
        <w:rPr>
          <w:rFonts w:ascii="Arial" w:hAnsi="Arial" w:hint="eastAsia"/>
        </w:rPr>
        <w:t>与自定义类中的属性的名相同时，将会自动将数值封装到类当中。如此使得在漫画基础信息表单中的数据直接封装到了</w:t>
      </w:r>
      <w:r>
        <w:rPr>
          <w:rFonts w:ascii="Arial" w:hAnsi="Arial" w:hint="eastAsia"/>
        </w:rPr>
        <w:t>Comic</w:t>
      </w:r>
      <w:r>
        <w:rPr>
          <w:rFonts w:ascii="Arial" w:hAnsi="Arial" w:hint="eastAsia"/>
        </w:rPr>
        <w:t>类型的</w:t>
      </w:r>
      <w:r>
        <w:rPr>
          <w:rFonts w:ascii="Arial" w:hAnsi="Arial" w:hint="eastAsia"/>
        </w:rPr>
        <w:t>comic</w:t>
      </w:r>
      <w:r>
        <w:rPr>
          <w:rFonts w:ascii="Arial" w:hAnsi="Arial" w:hint="eastAsia"/>
        </w:rPr>
        <w:t>变量当中去了。省去我们挨个依次赋值的步骤。然后通过前台传入的参数当中是否含有</w:t>
      </w:r>
      <w:r>
        <w:rPr>
          <w:rFonts w:ascii="Arial" w:hAnsi="Arial" w:hint="eastAsia"/>
        </w:rPr>
        <w:t>id</w:t>
      </w:r>
      <w:r>
        <w:rPr>
          <w:rFonts w:ascii="Arial" w:hAnsi="Arial" w:hint="eastAsia"/>
        </w:rPr>
        <w:t>判断出此次保存是新增操作还是修改操作。如果</w:t>
      </w:r>
      <w:r>
        <w:rPr>
          <w:rFonts w:ascii="Arial" w:hAnsi="Arial" w:hint="eastAsia"/>
        </w:rPr>
        <w:t>id</w:t>
      </w:r>
      <w:r>
        <w:rPr>
          <w:rFonts w:ascii="Arial" w:hAnsi="Arial" w:hint="eastAsia"/>
        </w:rPr>
        <w:t>为空就会为其设置创建时间等属性，如果不为空则为其设置更新时间的属性。接着在通过</w:t>
      </w:r>
      <w:r>
        <w:rPr>
          <w:rFonts w:ascii="Arial" w:hAnsi="Arial" w:hint="eastAsia"/>
        </w:rPr>
        <w:t>Spring Data Jpa</w:t>
      </w:r>
      <w:r>
        <w:rPr>
          <w:rFonts w:ascii="Arial" w:hAnsi="Arial" w:hint="eastAsia"/>
        </w:rPr>
        <w:t>框架的帮助下，框架提供了</w:t>
      </w:r>
      <w:r>
        <w:rPr>
          <w:rFonts w:ascii="Arial" w:hAnsi="Arial" w:hint="eastAsia"/>
        </w:rPr>
        <w:t>save</w:t>
      </w:r>
      <w:r>
        <w:rPr>
          <w:rFonts w:ascii="Arial" w:hAnsi="Arial" w:hint="eastAsia"/>
        </w:rPr>
        <w:t>方法，可以根据传入变量的属性判断是对其执行更新操作还是创建操作。并且由于在</w:t>
      </w:r>
      <w:r>
        <w:rPr>
          <w:rFonts w:ascii="Arial" w:hAnsi="Arial" w:hint="eastAsia"/>
        </w:rPr>
        <w:t>Comic</w:t>
      </w:r>
      <w:r>
        <w:rPr>
          <w:rFonts w:ascii="Arial" w:hAnsi="Arial" w:hint="eastAsia"/>
        </w:rPr>
        <w:t>类当中添加了</w:t>
      </w:r>
      <w:r>
        <w:rPr>
          <w:rFonts w:ascii="Arial" w:hAnsi="Arial" w:hint="eastAsia"/>
        </w:rPr>
        <w:t>GeneratedValue</w:t>
      </w:r>
      <w:r>
        <w:rPr>
          <w:rFonts w:ascii="Arial" w:hAnsi="Arial" w:hint="eastAsia"/>
        </w:rPr>
        <w:t>注解，并设置其类型为</w:t>
      </w:r>
      <w:r>
        <w:rPr>
          <w:rFonts w:ascii="Arial" w:hAnsi="Arial" w:hint="eastAsia"/>
        </w:rPr>
        <w:t>IDENTITY</w:t>
      </w:r>
      <w:r>
        <w:rPr>
          <w:rFonts w:ascii="Arial" w:hAnsi="Arial" w:hint="eastAsia"/>
        </w:rPr>
        <w:t>也就是自增，使得保存的数据</w:t>
      </w:r>
      <w:r>
        <w:rPr>
          <w:rFonts w:ascii="Arial" w:hAnsi="Arial" w:hint="eastAsia"/>
        </w:rPr>
        <w:t>id</w:t>
      </w:r>
      <w:r>
        <w:rPr>
          <w:rFonts w:ascii="Arial" w:hAnsi="Arial" w:hint="eastAsia"/>
        </w:rPr>
        <w:t>即</w:t>
      </w:r>
      <w:r>
        <w:rPr>
          <w:rFonts w:ascii="Arial" w:hAnsi="Arial" w:hint="eastAsia"/>
        </w:rPr>
        <w:lastRenderedPageBreak/>
        <w:t>使为空，在存入数据库当中时也能够在前表数据的基础上累积自增，并将存入后的数据继续以</w:t>
      </w:r>
      <w:r>
        <w:rPr>
          <w:rFonts w:ascii="Arial" w:hAnsi="Arial" w:hint="eastAsia"/>
        </w:rPr>
        <w:t>Comic</w:t>
      </w:r>
      <w:r>
        <w:rPr>
          <w:rFonts w:ascii="Arial" w:hAnsi="Arial" w:hint="eastAsia"/>
        </w:rPr>
        <w:t>类进行封装并返回。使得我们不管是重新编辑的漫画还是新投稿的漫画，我们都拥有了漫画的</w:t>
      </w:r>
      <w:r>
        <w:rPr>
          <w:rFonts w:ascii="Arial" w:hAnsi="Arial" w:hint="eastAsia"/>
        </w:rPr>
        <w:t>id</w:t>
      </w:r>
      <w:r>
        <w:rPr>
          <w:rFonts w:ascii="Arial" w:hAnsi="Arial" w:hint="eastAsia"/>
        </w:rPr>
        <w:t>值，方便我们再对前端上传漫画表单中的上传至图传后返回的链接集以及每一话的基础信息能够和他们所对应的具体漫画得以联系。在通过阿里</w:t>
      </w:r>
      <w:r>
        <w:rPr>
          <w:rFonts w:ascii="Arial" w:hAnsi="Arial" w:hint="eastAsia"/>
        </w:rPr>
        <w:t>fastJson</w:t>
      </w:r>
      <w:r>
        <w:rPr>
          <w:rFonts w:ascii="Arial" w:hAnsi="Arial" w:hint="eastAsia"/>
        </w:rPr>
        <w:t>中</w:t>
      </w:r>
      <w:r>
        <w:rPr>
          <w:rFonts w:ascii="Arial" w:hAnsi="Arial" w:hint="eastAsia"/>
        </w:rPr>
        <w:t>parseArray</w:t>
      </w:r>
      <w:r>
        <w:rPr>
          <w:rFonts w:ascii="Arial" w:hAnsi="Arial" w:hint="eastAsia"/>
        </w:rPr>
        <w:t>方法快速将</w:t>
      </w:r>
      <w:r>
        <w:rPr>
          <w:rFonts w:ascii="Arial" w:hAnsi="Arial" w:hint="eastAsia"/>
        </w:rPr>
        <w:t>json</w:t>
      </w:r>
      <w:r>
        <w:rPr>
          <w:rFonts w:ascii="Arial" w:hAnsi="Arial" w:hint="eastAsia"/>
        </w:rPr>
        <w:t>字符串转换为</w:t>
      </w:r>
      <w:r>
        <w:rPr>
          <w:rFonts w:ascii="Arial" w:hAnsi="Arial" w:hint="eastAsia"/>
        </w:rPr>
        <w:t>json</w:t>
      </w:r>
      <w:r>
        <w:rPr>
          <w:rFonts w:ascii="Arial" w:hAnsi="Arial" w:hint="eastAsia"/>
        </w:rPr>
        <w:t>数组。通过</w:t>
      </w:r>
      <w:r>
        <w:rPr>
          <w:rFonts w:ascii="Arial" w:hAnsi="Arial" w:hint="eastAsia"/>
        </w:rPr>
        <w:t>for</w:t>
      </w:r>
      <w:r>
        <w:rPr>
          <w:rFonts w:ascii="Arial" w:hAnsi="Arial" w:hint="eastAsia"/>
        </w:rPr>
        <w:t>循环与</w:t>
      </w:r>
      <w:r>
        <w:rPr>
          <w:rFonts w:ascii="Arial" w:hAnsi="Arial" w:hint="eastAsia"/>
        </w:rPr>
        <w:t>fastjson</w:t>
      </w:r>
      <w:r>
        <w:rPr>
          <w:rFonts w:ascii="Arial" w:hAnsi="Arial" w:hint="eastAsia"/>
        </w:rPr>
        <w:t>中的</w:t>
      </w:r>
      <w:r>
        <w:rPr>
          <w:rFonts w:ascii="Arial" w:hAnsi="Arial" w:hint="eastAsia"/>
        </w:rPr>
        <w:t>getObject</w:t>
      </w:r>
      <w:r>
        <w:rPr>
          <w:rFonts w:ascii="Arial" w:hAnsi="Arial" w:hint="eastAsia"/>
        </w:rPr>
        <w:t>方法快速将一个</w:t>
      </w:r>
      <w:r>
        <w:rPr>
          <w:rFonts w:ascii="Arial" w:hAnsi="Arial" w:hint="eastAsia"/>
        </w:rPr>
        <w:t>json</w:t>
      </w:r>
      <w:r>
        <w:rPr>
          <w:rFonts w:ascii="Arial" w:hAnsi="Arial" w:hint="eastAsia"/>
        </w:rPr>
        <w:t>对象数据封装为</w:t>
      </w:r>
      <w:r>
        <w:rPr>
          <w:rFonts w:ascii="Arial" w:hAnsi="Arial" w:hint="eastAsia"/>
        </w:rPr>
        <w:t>ComicDetail</w:t>
      </w:r>
      <w:r>
        <w:rPr>
          <w:rFonts w:ascii="Arial" w:hAnsi="Arial" w:hint="eastAsia"/>
        </w:rPr>
        <w:t>类型的数据。然后依次将它们存入数据库当中。最后再实例化一个</w:t>
      </w:r>
      <w:r>
        <w:rPr>
          <w:rFonts w:ascii="Arial" w:hAnsi="Arial" w:hint="eastAsia"/>
        </w:rPr>
        <w:t>UpComic</w:t>
      </w:r>
      <w:r>
        <w:rPr>
          <w:rFonts w:ascii="Arial" w:hAnsi="Arial" w:hint="eastAsia"/>
        </w:rPr>
        <w:t>对象，将上传用户与投稿的漫画建立连接，存入到</w:t>
      </w:r>
      <w:r>
        <w:rPr>
          <w:rFonts w:ascii="Arial" w:hAnsi="Arial" w:hint="eastAsia"/>
        </w:rPr>
        <w:t>t_up_comic</w:t>
      </w:r>
      <w:r>
        <w:rPr>
          <w:rFonts w:ascii="Arial" w:hAnsi="Arial" w:hint="eastAsia"/>
        </w:rPr>
        <w:t>表中去。</w:t>
      </w:r>
    </w:p>
    <w:p w14:paraId="129792F3" w14:textId="77777777" w:rsidR="00A020A5" w:rsidRDefault="00344920">
      <w:pPr>
        <w:pStyle w:val="af5"/>
      </w:pPr>
      <w:r>
        <w:t>@RequestMapping(value = "/addComic", method = RequestMethod.POST)</w:t>
      </w:r>
    </w:p>
    <w:p w14:paraId="5BED202D" w14:textId="77777777" w:rsidR="00A020A5" w:rsidRDefault="00344920">
      <w:pPr>
        <w:pStyle w:val="af5"/>
      </w:pPr>
      <w:r>
        <w:t>public String addComic(Comic comic, String comicJson) {</w:t>
      </w:r>
    </w:p>
    <w:p w14:paraId="32F839E0" w14:textId="77777777" w:rsidR="00A020A5" w:rsidRDefault="00344920">
      <w:pPr>
        <w:pStyle w:val="af5"/>
      </w:pPr>
      <w:r>
        <w:tab/>
        <w:t>//</w:t>
      </w:r>
      <w:r>
        <w:t>漫画添加</w:t>
      </w:r>
    </w:p>
    <w:p w14:paraId="77D10829" w14:textId="77777777" w:rsidR="00A020A5" w:rsidRDefault="00344920">
      <w:pPr>
        <w:pStyle w:val="af5"/>
      </w:pPr>
      <w:r>
        <w:tab/>
        <w:t>boolean isNew = true;</w:t>
      </w:r>
    </w:p>
    <w:p w14:paraId="2932F92B" w14:textId="77777777" w:rsidR="00A020A5" w:rsidRDefault="00344920">
      <w:pPr>
        <w:pStyle w:val="af5"/>
      </w:pPr>
      <w:r>
        <w:tab/>
        <w:t>if(comic.getId()!= null){</w:t>
      </w:r>
    </w:p>
    <w:p w14:paraId="238DAC3B" w14:textId="77777777" w:rsidR="00A020A5" w:rsidRDefault="00344920">
      <w:pPr>
        <w:pStyle w:val="af5"/>
      </w:pPr>
      <w:r>
        <w:tab/>
      </w:r>
      <w:r>
        <w:tab/>
        <w:t>isNew =false;</w:t>
      </w:r>
    </w:p>
    <w:p w14:paraId="0D152376" w14:textId="77777777" w:rsidR="00A020A5" w:rsidRDefault="00344920">
      <w:pPr>
        <w:pStyle w:val="af5"/>
      </w:pPr>
      <w:r>
        <w:tab/>
      </w:r>
      <w:r>
        <w:tab/>
        <w:t>Comic comicById = comicService.findComicById(comic.getId());</w:t>
      </w:r>
    </w:p>
    <w:p w14:paraId="7EFE190A" w14:textId="77777777" w:rsidR="00A020A5" w:rsidRDefault="00344920">
      <w:pPr>
        <w:pStyle w:val="af5"/>
      </w:pPr>
      <w:r>
        <w:tab/>
      </w:r>
      <w:r>
        <w:tab/>
        <w:t>if (comicById!= null){</w:t>
      </w:r>
    </w:p>
    <w:p w14:paraId="75139728" w14:textId="77777777" w:rsidR="00A020A5" w:rsidRDefault="00344920">
      <w:pPr>
        <w:pStyle w:val="af5"/>
      </w:pPr>
      <w:r>
        <w:tab/>
      </w:r>
      <w:r>
        <w:tab/>
      </w:r>
      <w:r>
        <w:tab/>
        <w:t>comic.setCreateTime(comicById.getCreateTime());</w:t>
      </w:r>
    </w:p>
    <w:p w14:paraId="0B9AC38F" w14:textId="77777777" w:rsidR="00A020A5" w:rsidRDefault="00344920">
      <w:pPr>
        <w:pStyle w:val="af5"/>
      </w:pPr>
      <w:r>
        <w:tab/>
      </w:r>
      <w:r>
        <w:tab/>
        <w:t>}</w:t>
      </w:r>
    </w:p>
    <w:p w14:paraId="4B4CF953" w14:textId="77777777" w:rsidR="00A020A5" w:rsidRDefault="00344920">
      <w:pPr>
        <w:pStyle w:val="af5"/>
        <w:ind w:left="420"/>
      </w:pPr>
      <w:r>
        <w:rPr>
          <w:rFonts w:hint="eastAsia"/>
        </w:rPr>
        <w:t>//....</w:t>
      </w:r>
    </w:p>
    <w:p w14:paraId="6305BDB7" w14:textId="77777777" w:rsidR="00A020A5" w:rsidRDefault="00344920">
      <w:pPr>
        <w:pStyle w:val="af5"/>
      </w:pPr>
      <w:r>
        <w:tab/>
        <w:t>comic.setUpdateTime(new Date());</w:t>
      </w:r>
    </w:p>
    <w:p w14:paraId="6E4C0A24" w14:textId="77777777" w:rsidR="00A020A5" w:rsidRDefault="00344920">
      <w:pPr>
        <w:pStyle w:val="af5"/>
      </w:pPr>
      <w:r>
        <w:tab/>
        <w:t>Comic savedComic = comicService.saveComic(comic);</w:t>
      </w:r>
    </w:p>
    <w:p w14:paraId="762E0029" w14:textId="77777777" w:rsidR="00A020A5" w:rsidRDefault="00344920">
      <w:pPr>
        <w:pStyle w:val="af5"/>
      </w:pPr>
      <w:r>
        <w:tab/>
        <w:t>System.out.println(savedComic.getId());</w:t>
      </w:r>
    </w:p>
    <w:p w14:paraId="5DC9131D" w14:textId="77777777" w:rsidR="00A020A5" w:rsidRDefault="00344920">
      <w:pPr>
        <w:pStyle w:val="af5"/>
      </w:pPr>
      <w:r>
        <w:tab/>
        <w:t>//</w:t>
      </w:r>
      <w:r>
        <w:t>漫画详细添加</w:t>
      </w:r>
    </w:p>
    <w:p w14:paraId="05EF20DF" w14:textId="77777777" w:rsidR="00A020A5" w:rsidRDefault="00344920">
      <w:pPr>
        <w:pStyle w:val="af5"/>
      </w:pPr>
      <w:r>
        <w:tab/>
        <w:t>JSONArray comicJsonList = JSONObject.parseArray(comicJson);</w:t>
      </w:r>
    </w:p>
    <w:p w14:paraId="41CCBC9D" w14:textId="77777777" w:rsidR="00A020A5" w:rsidRDefault="00344920">
      <w:pPr>
        <w:pStyle w:val="af5"/>
      </w:pPr>
      <w:r>
        <w:tab/>
        <w:t>for (int i = 0; i &lt; comicJsonList.size(); i++) {</w:t>
      </w:r>
    </w:p>
    <w:p w14:paraId="666CB650" w14:textId="77777777" w:rsidR="00A020A5" w:rsidRDefault="00344920">
      <w:pPr>
        <w:pStyle w:val="af5"/>
      </w:pPr>
      <w:r>
        <w:tab/>
      </w:r>
      <w:r>
        <w:tab/>
        <w:t>ComicDetail comicDetail = comicJsonList.getObject(i, ComicDetail.class);</w:t>
      </w:r>
    </w:p>
    <w:p w14:paraId="739B0EC0" w14:textId="77777777" w:rsidR="00A020A5" w:rsidRDefault="00344920">
      <w:pPr>
        <w:pStyle w:val="af5"/>
      </w:pPr>
      <w:r>
        <w:tab/>
      </w:r>
      <w:r>
        <w:tab/>
        <w:t>if (comicDetail.getId()!=null){</w:t>
      </w:r>
    </w:p>
    <w:p w14:paraId="1E91C6FA" w14:textId="77777777" w:rsidR="00A020A5" w:rsidRDefault="00344920">
      <w:pPr>
        <w:pStyle w:val="af5"/>
      </w:pPr>
      <w:r>
        <w:tab/>
      </w:r>
      <w:r>
        <w:tab/>
      </w:r>
      <w:r>
        <w:tab/>
        <w:t>ComicDetail comicDetailByIdAndComicId = comicDetailService.findComicDetailByIdAndComicId(comic.getId(), comic);</w:t>
      </w:r>
    </w:p>
    <w:p w14:paraId="598B1599" w14:textId="77777777" w:rsidR="00A020A5" w:rsidRDefault="00344920">
      <w:pPr>
        <w:pStyle w:val="af5"/>
      </w:pPr>
      <w:r>
        <w:tab/>
      </w:r>
      <w:r>
        <w:tab/>
      </w:r>
      <w:r>
        <w:rPr>
          <w:rFonts w:hint="eastAsia"/>
        </w:rPr>
        <w:t>//......</w:t>
      </w:r>
    </w:p>
    <w:p w14:paraId="47C871F0" w14:textId="77777777" w:rsidR="00A020A5" w:rsidRDefault="00344920">
      <w:pPr>
        <w:pStyle w:val="af5"/>
      </w:pPr>
      <w:r>
        <w:tab/>
      </w:r>
      <w:r>
        <w:tab/>
        <w:t>comicDetail.setComicId(savedComic);</w:t>
      </w:r>
    </w:p>
    <w:p w14:paraId="6FC7D87B" w14:textId="77777777" w:rsidR="00A020A5" w:rsidRDefault="00344920">
      <w:pPr>
        <w:pStyle w:val="af5"/>
      </w:pPr>
      <w:r>
        <w:tab/>
      </w:r>
      <w:r>
        <w:tab/>
        <w:t>comicDetailService.saveComicDetail(comicDetail);</w:t>
      </w:r>
    </w:p>
    <w:p w14:paraId="60C8CDC9" w14:textId="77777777" w:rsidR="00A020A5" w:rsidRDefault="00344920">
      <w:pPr>
        <w:pStyle w:val="af5"/>
      </w:pPr>
      <w:r>
        <w:tab/>
        <w:t>}</w:t>
      </w:r>
    </w:p>
    <w:p w14:paraId="128B6F77" w14:textId="77777777" w:rsidR="00A020A5" w:rsidRDefault="00344920">
      <w:pPr>
        <w:pStyle w:val="af5"/>
      </w:pPr>
      <w:r>
        <w:tab/>
        <w:t>//up</w:t>
      </w:r>
      <w:r>
        <w:t>漫画联系添加</w:t>
      </w:r>
    </w:p>
    <w:p w14:paraId="0A3FDABC" w14:textId="77777777" w:rsidR="00A020A5" w:rsidRDefault="00344920">
      <w:pPr>
        <w:pStyle w:val="af5"/>
      </w:pPr>
      <w:r>
        <w:tab/>
        <w:t>if(!isNew){</w:t>
      </w:r>
    </w:p>
    <w:p w14:paraId="4EB7221B" w14:textId="77777777" w:rsidR="00A020A5" w:rsidRDefault="00344920">
      <w:pPr>
        <w:pStyle w:val="af5"/>
      </w:pPr>
      <w:r>
        <w:tab/>
        <w:t>}else {</w:t>
      </w:r>
    </w:p>
    <w:p w14:paraId="62A44E68" w14:textId="77777777" w:rsidR="00A020A5" w:rsidRDefault="00344920">
      <w:pPr>
        <w:pStyle w:val="af5"/>
      </w:pPr>
      <w:r>
        <w:tab/>
      </w:r>
      <w:r>
        <w:tab/>
        <w:t>HttpSession session = request.getSession();</w:t>
      </w:r>
    </w:p>
    <w:p w14:paraId="5460DB80" w14:textId="77777777" w:rsidR="00A020A5" w:rsidRDefault="00344920">
      <w:pPr>
        <w:pStyle w:val="af5"/>
      </w:pPr>
      <w:r>
        <w:tab/>
      </w:r>
      <w:r>
        <w:tab/>
        <w:t>Long userId = (Long)session.getAttribute("userId");</w:t>
      </w:r>
    </w:p>
    <w:p w14:paraId="22D190AC" w14:textId="77777777" w:rsidR="00A020A5" w:rsidRDefault="00344920">
      <w:pPr>
        <w:pStyle w:val="af5"/>
      </w:pPr>
      <w:r>
        <w:tab/>
      </w:r>
      <w:r>
        <w:tab/>
        <w:t>Long comicId = savedComic.getId();</w:t>
      </w:r>
    </w:p>
    <w:p w14:paraId="5CA7E1C9" w14:textId="77777777" w:rsidR="00A020A5" w:rsidRDefault="00344920">
      <w:pPr>
        <w:pStyle w:val="af5"/>
      </w:pPr>
      <w:r>
        <w:tab/>
      </w:r>
      <w:r>
        <w:tab/>
        <w:t>UpComic upComic = new UpComic(userId,comicId);</w:t>
      </w:r>
    </w:p>
    <w:p w14:paraId="2F8DCAEA" w14:textId="77777777" w:rsidR="00A020A5" w:rsidRDefault="00344920">
      <w:pPr>
        <w:pStyle w:val="af5"/>
      </w:pPr>
      <w:r>
        <w:tab/>
      </w:r>
      <w:r>
        <w:tab/>
        <w:t>upComicService.saveUpComicService(upComic);</w:t>
      </w:r>
    </w:p>
    <w:p w14:paraId="6DAE4640" w14:textId="77777777" w:rsidR="00A020A5" w:rsidRDefault="00344920">
      <w:pPr>
        <w:pStyle w:val="af5"/>
      </w:pPr>
      <w:r>
        <w:tab/>
        <w:t>}</w:t>
      </w:r>
    </w:p>
    <w:p w14:paraId="51C9FDE2" w14:textId="77777777" w:rsidR="00A020A5" w:rsidRDefault="00344920">
      <w:pPr>
        <w:pStyle w:val="af5"/>
      </w:pPr>
      <w:r>
        <w:lastRenderedPageBreak/>
        <w:tab/>
        <w:t>//....</w:t>
      </w:r>
    </w:p>
    <w:p w14:paraId="4D1DB206" w14:textId="77777777" w:rsidR="00A020A5" w:rsidRDefault="00344920">
      <w:pPr>
        <w:pStyle w:val="af5"/>
      </w:pPr>
      <w:r>
        <w:t>}</w:t>
      </w:r>
    </w:p>
    <w:p w14:paraId="074371BD" w14:textId="77777777" w:rsidR="00A020A5" w:rsidRDefault="00344920">
      <w:pPr>
        <w:pStyle w:val="2"/>
      </w:pPr>
      <w:bookmarkStart w:id="44" w:name="_Toc4815"/>
      <w:r>
        <w:rPr>
          <w:rFonts w:hint="eastAsia"/>
        </w:rPr>
        <w:t>我的投稿前台管理功能的开发</w:t>
      </w:r>
      <w:bookmarkEnd w:id="44"/>
    </w:p>
    <w:p w14:paraId="416F262B" w14:textId="77777777" w:rsidR="00A020A5" w:rsidRDefault="00344920">
      <w:pPr>
        <w:pStyle w:val="3"/>
      </w:pPr>
      <w:bookmarkStart w:id="45" w:name="_Toc16017"/>
      <w:r>
        <w:rPr>
          <w:rFonts w:hint="eastAsia"/>
        </w:rPr>
        <w:t>我的投稿前台管理页面的设计</w:t>
      </w:r>
      <w:bookmarkEnd w:id="45"/>
    </w:p>
    <w:p w14:paraId="60181689" w14:textId="77777777" w:rsidR="00A020A5" w:rsidRDefault="00344920">
      <w:pPr>
        <w:pStyle w:val="a2"/>
        <w:ind w:firstLine="480"/>
      </w:pPr>
      <w:r>
        <w:rPr>
          <w:rFonts w:hint="eastAsia"/>
        </w:rPr>
        <w:t>在我的投稿页面当中主要通过</w:t>
      </w:r>
      <w:r>
        <w:rPr>
          <w:rFonts w:hint="eastAsia"/>
        </w:rPr>
        <w:t>Bpage</w:t>
      </w:r>
      <w:r>
        <w:rPr>
          <w:rFonts w:hint="eastAsia"/>
        </w:rPr>
        <w:t>插件实现了前台动态的分页功能。由于精力有限，本人自己所能录入的数据量较少，为了使得整体页面能够呈现出分页功能的效果，所以将</w:t>
      </w:r>
      <w:r>
        <w:rPr>
          <w:rFonts w:hint="eastAsia"/>
        </w:rPr>
        <w:t>pageSize</w:t>
      </w:r>
      <w:r>
        <w:rPr>
          <w:rFonts w:hint="eastAsia"/>
        </w:rPr>
        <w:t>即每页返回的漫画数设置为了</w:t>
      </w:r>
      <w:r>
        <w:rPr>
          <w:rFonts w:hint="eastAsia"/>
        </w:rPr>
        <w:t>1</w:t>
      </w:r>
      <w:r>
        <w:rPr>
          <w:rFonts w:hint="eastAsia"/>
        </w:rPr>
        <w:t>。</w:t>
      </w:r>
    </w:p>
    <w:p w14:paraId="17257A96" w14:textId="77777777" w:rsidR="00A020A5" w:rsidRDefault="002C1189">
      <w:pPr>
        <w:pStyle w:val="af1"/>
      </w:pPr>
      <w:r>
        <w:pict w14:anchorId="128A301D">
          <v:shape id="_x0000_i1035" type="#_x0000_t75" style="width:462.1pt;height:138.55pt">
            <v:imagedata r:id="rId21" o:title=""/>
          </v:shape>
        </w:pict>
      </w:r>
    </w:p>
    <w:p w14:paraId="13DC86CA" w14:textId="77777777" w:rsidR="00A020A5" w:rsidRDefault="00344920">
      <w:pPr>
        <w:pStyle w:val="af2"/>
      </w:pPr>
      <w:r>
        <w:rPr>
          <w:rFonts w:hint="eastAsia"/>
        </w:rPr>
        <w:t>图</w:t>
      </w:r>
      <w:r>
        <w:rPr>
          <w:rFonts w:hint="eastAsia"/>
        </w:rPr>
        <w:t xml:space="preserve"> 4</w:t>
      </w:r>
      <w:r>
        <w:t>.</w:t>
      </w:r>
      <w:r>
        <w:rPr>
          <w:rFonts w:hint="eastAsia"/>
        </w:rPr>
        <w:t>6</w:t>
      </w:r>
      <w:r>
        <w:rPr>
          <w:rFonts w:hint="eastAsia"/>
        </w:rPr>
        <w:tab/>
      </w:r>
      <w:r>
        <w:rPr>
          <w:rFonts w:hint="eastAsia"/>
        </w:rPr>
        <w:t>我的投稿页面</w:t>
      </w:r>
    </w:p>
    <w:p w14:paraId="0E2BB300" w14:textId="77777777" w:rsidR="00A020A5" w:rsidRDefault="00344920">
      <w:pPr>
        <w:pStyle w:val="4"/>
      </w:pPr>
      <w:r>
        <w:rPr>
          <w:rFonts w:hint="eastAsia"/>
        </w:rPr>
        <w:t>Bpage</w:t>
      </w:r>
      <w:r>
        <w:rPr>
          <w:rFonts w:hint="eastAsia"/>
        </w:rPr>
        <w:t>插件</w:t>
      </w:r>
    </w:p>
    <w:p w14:paraId="3D7EC2A5" w14:textId="77777777" w:rsidR="00A020A5" w:rsidRDefault="00344920">
      <w:pPr>
        <w:pStyle w:val="af5"/>
        <w:ind w:left="420" w:firstLine="480"/>
        <w:rPr>
          <w:rFonts w:ascii="Times New Roman" w:hAnsi="Times New Roman" w:cs="Times New Roman"/>
          <w:sz w:val="24"/>
          <w:szCs w:val="24"/>
        </w:rPr>
      </w:pPr>
      <w:r>
        <w:rPr>
          <w:rFonts w:ascii="Times New Roman" w:hAnsi="Times New Roman" w:cs="Times New Roman" w:hint="eastAsia"/>
          <w:sz w:val="24"/>
          <w:szCs w:val="24"/>
        </w:rPr>
        <w:t>Bpage</w:t>
      </w:r>
      <w:r>
        <w:rPr>
          <w:rFonts w:ascii="Times New Roman" w:hAnsi="Times New Roman" w:cs="Times New Roman" w:hint="eastAsia"/>
          <w:sz w:val="24"/>
          <w:szCs w:val="24"/>
        </w:rPr>
        <w:t>插件也是我在网上找到的一款基于</w:t>
      </w:r>
      <w:r>
        <w:rPr>
          <w:rFonts w:ascii="Times New Roman" w:hAnsi="Times New Roman" w:cs="Times New Roman" w:hint="eastAsia"/>
          <w:sz w:val="24"/>
          <w:szCs w:val="24"/>
        </w:rPr>
        <w:t>JQuery</w:t>
      </w:r>
      <w:r>
        <w:rPr>
          <w:rFonts w:ascii="Times New Roman" w:hAnsi="Times New Roman" w:cs="Times New Roman" w:hint="eastAsia"/>
          <w:sz w:val="24"/>
          <w:szCs w:val="24"/>
        </w:rPr>
        <w:t>开发，用于</w:t>
      </w:r>
      <w:r>
        <w:rPr>
          <w:rFonts w:ascii="Times New Roman" w:hAnsi="Times New Roman" w:cs="Times New Roman" w:hint="eastAsia"/>
          <w:sz w:val="24"/>
          <w:szCs w:val="24"/>
        </w:rPr>
        <w:t>BootStrap3</w:t>
      </w:r>
      <w:r>
        <w:rPr>
          <w:rFonts w:ascii="Times New Roman" w:hAnsi="Times New Roman" w:cs="Times New Roman" w:hint="eastAsia"/>
          <w:sz w:val="24"/>
          <w:szCs w:val="24"/>
        </w:rPr>
        <w:t>环境下的前端独立分页插件。插件提供了页面跳转模式，异步请求页面模式（服务端页面），异步请求数据模式（服务端</w:t>
      </w:r>
      <w:r>
        <w:rPr>
          <w:rFonts w:ascii="Times New Roman" w:hAnsi="Times New Roman" w:cs="Times New Roman" w:hint="eastAsia"/>
          <w:sz w:val="24"/>
          <w:szCs w:val="24"/>
        </w:rPr>
        <w:t>JSON</w:t>
      </w:r>
      <w:r>
        <w:rPr>
          <w:rFonts w:ascii="Times New Roman" w:hAnsi="Times New Roman" w:cs="Times New Roman" w:hint="eastAsia"/>
          <w:sz w:val="24"/>
          <w:szCs w:val="24"/>
        </w:rPr>
        <w:t>数据）三种模式，使得我们可以随意挑选其中任意一种适合的进行开发项目。在本次开发过程中我所使用的第一种模式。</w:t>
      </w:r>
      <w:r>
        <w:rPr>
          <w:rFonts w:ascii="Times New Roman" w:hAnsi="Times New Roman" w:cs="Times New Roman" w:hint="eastAsia"/>
          <w:sz w:val="24"/>
          <w:szCs w:val="24"/>
        </w:rPr>
        <w:t>Bpage</w:t>
      </w:r>
      <w:r>
        <w:rPr>
          <w:rFonts w:ascii="Times New Roman" w:hAnsi="Times New Roman" w:cs="Times New Roman" w:hint="eastAsia"/>
          <w:sz w:val="24"/>
          <w:szCs w:val="24"/>
        </w:rPr>
        <w:t>插件主要由</w:t>
      </w:r>
      <w:r>
        <w:rPr>
          <w:rFonts w:ascii="Times New Roman" w:hAnsi="Times New Roman" w:cs="Times New Roman" w:hint="eastAsia"/>
          <w:sz w:val="24"/>
          <w:szCs w:val="24"/>
        </w:rPr>
        <w:t>HTML</w:t>
      </w:r>
      <w:r>
        <w:rPr>
          <w:rFonts w:ascii="Times New Roman" w:hAnsi="Times New Roman" w:cs="Times New Roman" w:hint="eastAsia"/>
          <w:sz w:val="24"/>
          <w:szCs w:val="24"/>
        </w:rPr>
        <w:t>和</w:t>
      </w:r>
      <w:r>
        <w:rPr>
          <w:rFonts w:ascii="Times New Roman" w:hAnsi="Times New Roman" w:cs="Times New Roman" w:hint="eastAsia"/>
          <w:sz w:val="24"/>
          <w:szCs w:val="24"/>
        </w:rPr>
        <w:t>JS</w:t>
      </w:r>
      <w:r>
        <w:rPr>
          <w:rFonts w:ascii="Times New Roman" w:hAnsi="Times New Roman" w:cs="Times New Roman" w:hint="eastAsia"/>
          <w:sz w:val="24"/>
          <w:szCs w:val="24"/>
        </w:rPr>
        <w:t>两部分组成。在</w:t>
      </w:r>
      <w:r>
        <w:rPr>
          <w:rFonts w:ascii="Times New Roman" w:hAnsi="Times New Roman" w:cs="Times New Roman" w:hint="eastAsia"/>
          <w:sz w:val="24"/>
          <w:szCs w:val="24"/>
        </w:rPr>
        <w:t>HTML</w:t>
      </w:r>
      <w:r>
        <w:rPr>
          <w:rFonts w:ascii="Times New Roman" w:hAnsi="Times New Roman" w:cs="Times New Roman" w:hint="eastAsia"/>
          <w:sz w:val="24"/>
          <w:szCs w:val="24"/>
        </w:rPr>
        <w:t>当中四个隐藏的</w:t>
      </w:r>
      <w:r>
        <w:rPr>
          <w:rFonts w:ascii="Times New Roman" w:hAnsi="Times New Roman" w:cs="Times New Roman" w:hint="eastAsia"/>
          <w:sz w:val="24"/>
          <w:szCs w:val="24"/>
        </w:rPr>
        <w:t>input</w:t>
      </w:r>
      <w:r>
        <w:rPr>
          <w:rFonts w:ascii="Times New Roman" w:hAnsi="Times New Roman" w:cs="Times New Roman" w:hint="eastAsia"/>
          <w:sz w:val="24"/>
          <w:szCs w:val="24"/>
        </w:rPr>
        <w:t>输入框将后台的分页数据存入当中。</w:t>
      </w:r>
      <w:r>
        <w:rPr>
          <w:rFonts w:ascii="Times New Roman" w:hAnsi="Times New Roman" w:cs="Times New Roman" w:hint="eastAsia"/>
          <w:sz w:val="24"/>
          <w:szCs w:val="24"/>
        </w:rPr>
        <w:t>pageNumber</w:t>
      </w:r>
      <w:r>
        <w:rPr>
          <w:rFonts w:ascii="Times New Roman" w:hAnsi="Times New Roman" w:cs="Times New Roman" w:hint="eastAsia"/>
          <w:sz w:val="24"/>
          <w:szCs w:val="24"/>
        </w:rPr>
        <w:t>用于指定分页当中的当前页数；</w:t>
      </w:r>
      <w:r>
        <w:rPr>
          <w:rFonts w:ascii="Times New Roman" w:hAnsi="Times New Roman" w:cs="Times New Roman" w:hint="eastAsia"/>
          <w:sz w:val="24"/>
          <w:szCs w:val="24"/>
        </w:rPr>
        <w:t>pageSize</w:t>
      </w:r>
      <w:r>
        <w:rPr>
          <w:rFonts w:ascii="Times New Roman" w:hAnsi="Times New Roman" w:cs="Times New Roman" w:hint="eastAsia"/>
          <w:sz w:val="24"/>
          <w:szCs w:val="24"/>
        </w:rPr>
        <w:t>用于指定分页当中的每页显示的数据量；</w:t>
      </w:r>
      <w:r>
        <w:rPr>
          <w:rFonts w:ascii="Times New Roman" w:hAnsi="Times New Roman" w:cs="Times New Roman" w:hint="eastAsia"/>
          <w:sz w:val="24"/>
          <w:szCs w:val="24"/>
        </w:rPr>
        <w:t>totalPage</w:t>
      </w:r>
      <w:r>
        <w:rPr>
          <w:rFonts w:ascii="Times New Roman" w:hAnsi="Times New Roman" w:cs="Times New Roman" w:hint="eastAsia"/>
          <w:sz w:val="24"/>
          <w:szCs w:val="24"/>
        </w:rPr>
        <w:t>用于指定总共多少页；</w:t>
      </w:r>
      <w:r>
        <w:rPr>
          <w:rFonts w:ascii="Times New Roman" w:hAnsi="Times New Roman" w:cs="Times New Roman" w:hint="eastAsia"/>
          <w:sz w:val="24"/>
          <w:szCs w:val="24"/>
        </w:rPr>
        <w:t>totalRow</w:t>
      </w:r>
      <w:r>
        <w:rPr>
          <w:rFonts w:ascii="Times New Roman" w:hAnsi="Times New Roman" w:cs="Times New Roman" w:hint="eastAsia"/>
          <w:sz w:val="24"/>
          <w:szCs w:val="24"/>
        </w:rPr>
        <w:t>用于指定总数据量；在</w:t>
      </w:r>
      <w:r>
        <w:rPr>
          <w:rFonts w:ascii="Times New Roman" w:hAnsi="Times New Roman" w:cs="Times New Roman" w:hint="eastAsia"/>
          <w:sz w:val="24"/>
          <w:szCs w:val="24"/>
        </w:rPr>
        <w:t>js</w:t>
      </w:r>
      <w:r>
        <w:rPr>
          <w:rFonts w:ascii="Times New Roman" w:hAnsi="Times New Roman" w:cs="Times New Roman" w:hint="eastAsia"/>
          <w:sz w:val="24"/>
          <w:szCs w:val="24"/>
        </w:rPr>
        <w:t>代码中通过</w:t>
      </w:r>
      <w:r>
        <w:rPr>
          <w:rFonts w:ascii="Times New Roman" w:hAnsi="Times New Roman" w:cs="Times New Roman" w:hint="eastAsia"/>
          <w:sz w:val="24"/>
          <w:szCs w:val="24"/>
        </w:rPr>
        <w:t>id</w:t>
      </w:r>
      <w:r>
        <w:rPr>
          <w:rFonts w:ascii="Times New Roman" w:hAnsi="Times New Roman" w:cs="Times New Roman" w:hint="eastAsia"/>
          <w:sz w:val="24"/>
          <w:szCs w:val="24"/>
        </w:rPr>
        <w:t>选择器获取这些值来初始化分页插件。</w:t>
      </w:r>
    </w:p>
    <w:p w14:paraId="42FDFDE5" w14:textId="77777777" w:rsidR="00A020A5" w:rsidRDefault="00344920">
      <w:pPr>
        <w:pStyle w:val="af5"/>
      </w:pPr>
      <w:r>
        <w:rPr>
          <w:rFonts w:hint="eastAsia"/>
        </w:rPr>
        <w:t>//Bpage</w:t>
      </w:r>
      <w:r>
        <w:rPr>
          <w:rFonts w:hint="eastAsia"/>
        </w:rPr>
        <w:t>插件</w:t>
      </w:r>
      <w:r>
        <w:rPr>
          <w:rFonts w:hint="eastAsia"/>
        </w:rPr>
        <w:t>HTML</w:t>
      </w:r>
      <w:r>
        <w:rPr>
          <w:rFonts w:hint="eastAsia"/>
        </w:rPr>
        <w:t>部分</w:t>
      </w:r>
    </w:p>
    <w:p w14:paraId="25021EBF" w14:textId="77777777" w:rsidR="00A020A5" w:rsidRDefault="00344920">
      <w:pPr>
        <w:pStyle w:val="af5"/>
      </w:pPr>
      <w:r>
        <w:rPr>
          <w:rFonts w:hint="eastAsia"/>
        </w:rPr>
        <w:t>&lt;div class="paging" style="margin-right: 80px;"&gt;</w:t>
      </w:r>
    </w:p>
    <w:p w14:paraId="5D625615" w14:textId="77777777" w:rsidR="00A020A5" w:rsidRDefault="00344920">
      <w:pPr>
        <w:pStyle w:val="af5"/>
      </w:pPr>
      <w:r>
        <w:rPr>
          <w:rFonts w:hint="eastAsia"/>
        </w:rPr>
        <w:tab/>
        <w:t>&lt;input type="hidden" id="pageNumber" th:value="${currentPage}"&gt;</w:t>
      </w:r>
    </w:p>
    <w:p w14:paraId="208D5586" w14:textId="77777777" w:rsidR="00A020A5" w:rsidRDefault="00344920">
      <w:pPr>
        <w:pStyle w:val="af5"/>
      </w:pPr>
      <w:r>
        <w:rPr>
          <w:rFonts w:hint="eastAsia"/>
        </w:rPr>
        <w:tab/>
        <w:t>&lt;input type="hidden" id="pageSize" th:value="${1}"&gt;</w:t>
      </w:r>
    </w:p>
    <w:p w14:paraId="6916ACC0" w14:textId="77777777" w:rsidR="00A020A5" w:rsidRDefault="00344920">
      <w:pPr>
        <w:pStyle w:val="af5"/>
      </w:pPr>
      <w:r>
        <w:rPr>
          <w:rFonts w:hint="eastAsia"/>
        </w:rPr>
        <w:tab/>
        <w:t>&lt;input type="hidden" id="totalPage" th:value="${page.totalPages}"&gt;</w:t>
      </w:r>
    </w:p>
    <w:p w14:paraId="25EE2EFF" w14:textId="77777777" w:rsidR="00A020A5" w:rsidRDefault="00344920">
      <w:pPr>
        <w:pStyle w:val="af5"/>
      </w:pPr>
      <w:r>
        <w:rPr>
          <w:rFonts w:hint="eastAsia"/>
        </w:rPr>
        <w:tab/>
        <w:t>&lt;input type="hidden" id="totalRow" th:value="${page.totalPages}"&gt;</w:t>
      </w:r>
    </w:p>
    <w:p w14:paraId="3D8DC008" w14:textId="77777777" w:rsidR="00A020A5" w:rsidRDefault="00344920">
      <w:pPr>
        <w:pStyle w:val="af5"/>
      </w:pPr>
      <w:r>
        <w:rPr>
          <w:rFonts w:hint="eastAsia"/>
        </w:rPr>
        <w:tab/>
        <w:t>&lt;div id="page1"&gt;&lt;/div&gt;</w:t>
      </w:r>
    </w:p>
    <w:p w14:paraId="020CD31E" w14:textId="77777777" w:rsidR="00A020A5" w:rsidRDefault="00344920">
      <w:pPr>
        <w:pStyle w:val="af5"/>
      </w:pPr>
      <w:r>
        <w:rPr>
          <w:rFonts w:hint="eastAsia"/>
        </w:rPr>
        <w:t>&lt;/div&gt;</w:t>
      </w:r>
    </w:p>
    <w:p w14:paraId="410BE211" w14:textId="77777777" w:rsidR="00A020A5" w:rsidRDefault="00344920">
      <w:pPr>
        <w:pStyle w:val="af5"/>
      </w:pPr>
      <w:r>
        <w:rPr>
          <w:rFonts w:hint="eastAsia"/>
        </w:rPr>
        <w:t>//Bpage</w:t>
      </w:r>
      <w:r>
        <w:rPr>
          <w:rFonts w:hint="eastAsia"/>
        </w:rPr>
        <w:t>插件</w:t>
      </w:r>
      <w:r>
        <w:rPr>
          <w:rFonts w:hint="eastAsia"/>
        </w:rPr>
        <w:t>JS</w:t>
      </w:r>
      <w:r>
        <w:rPr>
          <w:rFonts w:hint="eastAsia"/>
        </w:rPr>
        <w:t>部分</w:t>
      </w:r>
    </w:p>
    <w:p w14:paraId="7FEC7A8B" w14:textId="77777777" w:rsidR="00A020A5" w:rsidRDefault="00344920">
      <w:pPr>
        <w:pStyle w:val="af5"/>
      </w:pPr>
      <w:r>
        <w:rPr>
          <w:rFonts w:hint="eastAsia"/>
        </w:rPr>
        <w:t>$("#page1").bPage({</w:t>
      </w:r>
    </w:p>
    <w:p w14:paraId="2E262B92" w14:textId="77777777" w:rsidR="00A020A5" w:rsidRDefault="00344920">
      <w:pPr>
        <w:pStyle w:val="af5"/>
      </w:pPr>
      <w:r>
        <w:rPr>
          <w:rFonts w:hint="eastAsia"/>
        </w:rPr>
        <w:tab/>
        <w:t>//</w:t>
      </w:r>
      <w:r>
        <w:rPr>
          <w:rFonts w:hint="eastAsia"/>
        </w:rPr>
        <w:t>页面跳转的目标位置</w:t>
      </w:r>
    </w:p>
    <w:p w14:paraId="09624A4C" w14:textId="77777777" w:rsidR="00A020A5" w:rsidRDefault="00344920">
      <w:pPr>
        <w:pStyle w:val="af5"/>
      </w:pPr>
      <w:r>
        <w:rPr>
          <w:rFonts w:hint="eastAsia"/>
        </w:rPr>
        <w:tab/>
        <w:t>url : 'toUploadManage',</w:t>
      </w:r>
    </w:p>
    <w:p w14:paraId="1AC8F950" w14:textId="77777777" w:rsidR="00A020A5" w:rsidRDefault="00344920">
      <w:pPr>
        <w:pStyle w:val="af5"/>
      </w:pPr>
      <w:r>
        <w:rPr>
          <w:rFonts w:hint="eastAsia"/>
        </w:rPr>
        <w:lastRenderedPageBreak/>
        <w:tab/>
        <w:t>//</w:t>
      </w:r>
      <w:r>
        <w:rPr>
          <w:rFonts w:hint="eastAsia"/>
        </w:rPr>
        <w:t>分页数据设置</w:t>
      </w:r>
    </w:p>
    <w:p w14:paraId="2B113247" w14:textId="77777777" w:rsidR="00A020A5" w:rsidRDefault="00344920">
      <w:pPr>
        <w:pStyle w:val="af5"/>
      </w:pPr>
      <w:r>
        <w:rPr>
          <w:rFonts w:hint="eastAsia"/>
        </w:rPr>
        <w:tab/>
        <w:t>totalPage : $('#totalPage').val(),</w:t>
      </w:r>
    </w:p>
    <w:p w14:paraId="4DC29AD2" w14:textId="77777777" w:rsidR="00A020A5" w:rsidRDefault="00344920">
      <w:pPr>
        <w:pStyle w:val="af5"/>
      </w:pPr>
      <w:r>
        <w:rPr>
          <w:rFonts w:hint="eastAsia"/>
        </w:rPr>
        <w:tab/>
        <w:t>totalRow : $('#totalRow').val(),</w:t>
      </w:r>
    </w:p>
    <w:p w14:paraId="3DBA39A3" w14:textId="77777777" w:rsidR="00A020A5" w:rsidRDefault="00344920">
      <w:pPr>
        <w:pStyle w:val="af5"/>
      </w:pPr>
      <w:r>
        <w:rPr>
          <w:rFonts w:hint="eastAsia"/>
        </w:rPr>
        <w:tab/>
        <w:t>pageSize : $('#pageSize').val(),</w:t>
      </w:r>
    </w:p>
    <w:p w14:paraId="2C4209C4" w14:textId="77777777" w:rsidR="00A020A5" w:rsidRDefault="00344920">
      <w:pPr>
        <w:pStyle w:val="af5"/>
      </w:pPr>
      <w:r>
        <w:rPr>
          <w:rFonts w:hint="eastAsia"/>
        </w:rPr>
        <w:tab/>
        <w:t>pageNumber : $('#pageNumber').val(),</w:t>
      </w:r>
    </w:p>
    <w:p w14:paraId="7C7D7F16" w14:textId="77777777" w:rsidR="00A020A5" w:rsidRDefault="00344920">
      <w:pPr>
        <w:pStyle w:val="af5"/>
      </w:pPr>
      <w:r>
        <w:rPr>
          <w:rFonts w:hint="eastAsia"/>
        </w:rPr>
        <w:tab/>
        <w:t>//</w:t>
      </w:r>
      <w:r>
        <w:rPr>
          <w:rFonts w:hint="eastAsia"/>
        </w:rPr>
        <w:t>页面跳转时需要同时传递给服务端的自定义参数设置</w:t>
      </w:r>
    </w:p>
    <w:p w14:paraId="75817BDB" w14:textId="77777777" w:rsidR="00A020A5" w:rsidRDefault="00344920">
      <w:pPr>
        <w:pStyle w:val="af5"/>
      </w:pPr>
      <w:r>
        <w:rPr>
          <w:rFonts w:hint="eastAsia"/>
        </w:rPr>
        <w:tab/>
        <w:t>params : function(){</w:t>
      </w:r>
    </w:p>
    <w:p w14:paraId="03796CFC" w14:textId="77777777" w:rsidR="00A020A5" w:rsidRDefault="00344920">
      <w:pPr>
        <w:pStyle w:val="af5"/>
      </w:pPr>
      <w:r>
        <w:rPr>
          <w:rFonts w:hint="eastAsia"/>
        </w:rPr>
        <w:tab/>
      </w:r>
      <w:r>
        <w:rPr>
          <w:rFonts w:hint="eastAsia"/>
        </w:rPr>
        <w:tab/>
        <w:t>return {</w:t>
      </w:r>
    </w:p>
    <w:p w14:paraId="6456ACBA" w14:textId="77777777" w:rsidR="00A020A5" w:rsidRDefault="00344920">
      <w:pPr>
        <w:pStyle w:val="af5"/>
      </w:pPr>
      <w:r>
        <w:rPr>
          <w:rFonts w:hint="eastAsia"/>
        </w:rPr>
        <w:tab/>
      </w:r>
      <w:r>
        <w:rPr>
          <w:rFonts w:hint="eastAsia"/>
        </w:rPr>
        <w:tab/>
      </w:r>
      <w:r>
        <w:rPr>
          <w:rFonts w:hint="eastAsia"/>
        </w:rPr>
        <w:tab/>
        <w:t>//userName : 'Akatsuki_Aya',</w:t>
      </w:r>
    </w:p>
    <w:p w14:paraId="6C2D49B6" w14:textId="77777777" w:rsidR="00A020A5" w:rsidRDefault="00344920">
      <w:pPr>
        <w:pStyle w:val="af5"/>
      </w:pPr>
      <w:r>
        <w:rPr>
          <w:rFonts w:hint="eastAsia"/>
        </w:rPr>
        <w:tab/>
      </w:r>
      <w:r>
        <w:rPr>
          <w:rFonts w:hint="eastAsia"/>
        </w:rPr>
        <w:tab/>
      </w:r>
      <w:r>
        <w:rPr>
          <w:rFonts w:hint="eastAsia"/>
        </w:rPr>
        <w:tab/>
        <w:t>//age : 22</w:t>
      </w:r>
    </w:p>
    <w:p w14:paraId="2071CBC5" w14:textId="77777777" w:rsidR="00A020A5" w:rsidRDefault="00344920">
      <w:pPr>
        <w:pStyle w:val="af5"/>
      </w:pPr>
      <w:r>
        <w:rPr>
          <w:rFonts w:hint="eastAsia"/>
        </w:rPr>
        <w:tab/>
      </w:r>
      <w:r>
        <w:rPr>
          <w:rFonts w:hint="eastAsia"/>
        </w:rPr>
        <w:tab/>
        <w:t>};</w:t>
      </w:r>
    </w:p>
    <w:p w14:paraId="48A319C2" w14:textId="77777777" w:rsidR="00A020A5" w:rsidRDefault="00344920">
      <w:pPr>
        <w:pStyle w:val="af5"/>
      </w:pPr>
      <w:r>
        <w:rPr>
          <w:rFonts w:hint="eastAsia"/>
        </w:rPr>
        <w:tab/>
        <w:t>}</w:t>
      </w:r>
    </w:p>
    <w:p w14:paraId="34201579" w14:textId="77777777" w:rsidR="00A020A5" w:rsidRDefault="00344920">
      <w:pPr>
        <w:pStyle w:val="af5"/>
      </w:pPr>
      <w:r>
        <w:rPr>
          <w:rFonts w:hint="eastAsia"/>
        </w:rPr>
        <w:t>});</w:t>
      </w:r>
    </w:p>
    <w:p w14:paraId="4DE48F4F" w14:textId="77777777" w:rsidR="00A020A5" w:rsidRDefault="00344920">
      <w:pPr>
        <w:pStyle w:val="4"/>
      </w:pPr>
      <w:r>
        <w:rPr>
          <w:rFonts w:hint="eastAsia"/>
        </w:rPr>
        <w:t>漫画样式设计</w:t>
      </w:r>
    </w:p>
    <w:p w14:paraId="545AA70F" w14:textId="77777777" w:rsidR="00A020A5" w:rsidRDefault="00344920">
      <w:pPr>
        <w:pStyle w:val="a2"/>
        <w:ind w:firstLineChars="374" w:firstLine="898"/>
      </w:pPr>
      <w:r>
        <w:rPr>
          <w:rFonts w:hint="eastAsia"/>
        </w:rPr>
        <w:t>因为每一本漫画整体展示下来的内容大差不差，有所变化的无非是漫画的标题，封面等等的内容。因此使用了</w:t>
      </w:r>
      <w:r>
        <w:rPr>
          <w:rFonts w:hint="eastAsia"/>
        </w:rPr>
        <w:t>Thymeleaf</w:t>
      </w:r>
      <w:r>
        <w:rPr>
          <w:rFonts w:hint="eastAsia"/>
        </w:rPr>
        <w:t>中的</w:t>
      </w:r>
      <w:r>
        <w:rPr>
          <w:rFonts w:hint="eastAsia"/>
        </w:rPr>
        <w:t>th:each</w:t>
      </w:r>
      <w:r>
        <w:rPr>
          <w:rFonts w:hint="eastAsia"/>
        </w:rPr>
        <w:t>对</w:t>
      </w:r>
      <w:r>
        <w:rPr>
          <w:rFonts w:hint="eastAsia"/>
        </w:rPr>
        <w:t>comicList</w:t>
      </w:r>
      <w:r>
        <w:rPr>
          <w:rFonts w:hint="eastAsia"/>
        </w:rPr>
        <w:t>集合进行</w:t>
      </w:r>
      <w:r>
        <w:rPr>
          <w:rFonts w:hint="eastAsia"/>
        </w:rPr>
        <w:t>foreach</w:t>
      </w:r>
      <w:r>
        <w:rPr>
          <w:rFonts w:hint="eastAsia"/>
        </w:rPr>
        <w:t>循环渲染。通过</w:t>
      </w:r>
      <w:r>
        <w:rPr>
          <w:rFonts w:hint="eastAsia"/>
        </w:rPr>
        <w:t>th:attr</w:t>
      </w:r>
      <w:r>
        <w:rPr>
          <w:rFonts w:hint="eastAsia"/>
        </w:rPr>
        <w:t>自定义标签的属性，在</w:t>
      </w:r>
      <w:r>
        <w:rPr>
          <w:rFonts w:hint="eastAsia"/>
        </w:rPr>
        <w:t>div</w:t>
      </w:r>
      <w:r>
        <w:rPr>
          <w:rFonts w:hint="eastAsia"/>
        </w:rPr>
        <w:t>标签中存入了一个隐藏数据</w:t>
      </w:r>
      <w:r>
        <w:rPr>
          <w:rFonts w:hint="eastAsia"/>
        </w:rPr>
        <w:t>comicId</w:t>
      </w:r>
      <w:r>
        <w:rPr>
          <w:rFonts w:hint="eastAsia"/>
        </w:rPr>
        <w:t>，方便我们在对漫画进行编辑或者删除操作的时候，在点击按钮后向上查询父节点元素获取</w:t>
      </w:r>
      <w:r>
        <w:rPr>
          <w:rFonts w:hint="eastAsia"/>
        </w:rPr>
        <w:t>comicId</w:t>
      </w:r>
      <w:r>
        <w:rPr>
          <w:rFonts w:hint="eastAsia"/>
        </w:rPr>
        <w:t>的值作为参数传入后台来定位具体的漫画。在另一方面，通过</w:t>
      </w:r>
      <w:r>
        <w:rPr>
          <w:rFonts w:hint="eastAsia"/>
        </w:rPr>
        <w:t>overflow</w:t>
      </w:r>
      <w:r>
        <w:rPr>
          <w:rFonts w:hint="eastAsia"/>
        </w:rPr>
        <w:t>，</w:t>
      </w:r>
      <w:r>
        <w:rPr>
          <w:rFonts w:hint="eastAsia"/>
        </w:rPr>
        <w:t>text-overflow</w:t>
      </w:r>
      <w:r>
        <w:rPr>
          <w:rFonts w:hint="eastAsia"/>
        </w:rPr>
        <w:t>，</w:t>
      </w:r>
      <w:r>
        <w:rPr>
          <w:rFonts w:hint="eastAsia"/>
        </w:rPr>
        <w:t>white-space</w:t>
      </w:r>
      <w:r>
        <w:rPr>
          <w:rFonts w:hint="eastAsia"/>
        </w:rPr>
        <w:t>等</w:t>
      </w:r>
      <w:r>
        <w:rPr>
          <w:rFonts w:hint="eastAsia"/>
        </w:rPr>
        <w:t>css</w:t>
      </w:r>
      <w:r>
        <w:rPr>
          <w:rFonts w:hint="eastAsia"/>
        </w:rPr>
        <w:t>样式属性来限制漫画标题的长度，防止过长的漫画标题破坏掉整体的页面样式布局。将超出部分以省略号的形式展示出来，然后通过设置</w:t>
      </w:r>
      <w:r>
        <w:rPr>
          <w:rFonts w:hint="eastAsia"/>
        </w:rPr>
        <w:t>title</w:t>
      </w:r>
      <w:r>
        <w:rPr>
          <w:rFonts w:hint="eastAsia"/>
        </w:rPr>
        <w:t>属性，让鼠标移动到标题上时能够弹出提示，依然可以看到完整的标题内容。</w:t>
      </w:r>
    </w:p>
    <w:p w14:paraId="34C7D0BA" w14:textId="77777777" w:rsidR="00A020A5" w:rsidRDefault="00344920">
      <w:pPr>
        <w:pStyle w:val="af5"/>
      </w:pPr>
      <w:r>
        <w:t>&lt;div th:each="comic,iterStat : ${comicList}"&gt;</w:t>
      </w:r>
    </w:p>
    <w:p w14:paraId="709F4715" w14:textId="77777777" w:rsidR="00A020A5" w:rsidRDefault="00344920">
      <w:pPr>
        <w:pStyle w:val="af5"/>
      </w:pPr>
      <w:r>
        <w:tab/>
        <w:t>&lt;div class="thumbnail" th:attr="comicId=${comic.id}"&gt;</w:t>
      </w:r>
    </w:p>
    <w:p w14:paraId="2976F6D4" w14:textId="77777777" w:rsidR="00A020A5" w:rsidRDefault="00344920">
      <w:pPr>
        <w:pStyle w:val="af5"/>
      </w:pPr>
      <w:r>
        <w:tab/>
      </w:r>
      <w:r>
        <w:tab/>
        <w:t>&lt;a onclick=""&gt;</w:t>
      </w:r>
    </w:p>
    <w:p w14:paraId="53E7E2C7" w14:textId="77777777" w:rsidR="00A020A5" w:rsidRDefault="00344920">
      <w:pPr>
        <w:pStyle w:val="af5"/>
      </w:pPr>
      <w:r>
        <w:tab/>
      </w:r>
      <w:r>
        <w:tab/>
        <w:t xml:space="preserve">  &lt;img data-src="holder.js/100%x180" alt="100%x180" style="height: 180px; width: 100%; display: block;" src=".." data-holder-rendered="true"&gt;</w:t>
      </w:r>
    </w:p>
    <w:p w14:paraId="01F3DC3D" w14:textId="77777777" w:rsidR="00A020A5" w:rsidRDefault="00344920">
      <w:pPr>
        <w:pStyle w:val="af5"/>
      </w:pPr>
      <w:r>
        <w:tab/>
      </w:r>
      <w:r>
        <w:tab/>
        <w:t>&lt;/a&gt;</w:t>
      </w:r>
    </w:p>
    <w:p w14:paraId="0354D1E0" w14:textId="77777777" w:rsidR="00A020A5" w:rsidRDefault="00344920">
      <w:pPr>
        <w:pStyle w:val="af5"/>
      </w:pPr>
      <w:r>
        <w:tab/>
      </w:r>
      <w:r>
        <w:tab/>
        <w:t>&lt;h4 th:text="${comic.title}" th:attr="title=${comic.title}" style="overflow: hidden;text-overflow: ellipsis;white-space: nowrap"&gt;</w:t>
      </w:r>
    </w:p>
    <w:p w14:paraId="68043D51" w14:textId="77777777" w:rsidR="00A020A5" w:rsidRDefault="00344920">
      <w:pPr>
        <w:pStyle w:val="af5"/>
      </w:pPr>
      <w:r>
        <w:tab/>
      </w:r>
      <w:r>
        <w:tab/>
      </w:r>
      <w:r>
        <w:tab/>
      </w:r>
      <w:r>
        <w:t>漫画</w:t>
      </w:r>
      <w:r>
        <w:t>1</w:t>
      </w:r>
    </w:p>
    <w:p w14:paraId="05B12D15" w14:textId="77777777" w:rsidR="00A020A5" w:rsidRDefault="00344920">
      <w:pPr>
        <w:pStyle w:val="af5"/>
      </w:pPr>
      <w:r>
        <w:tab/>
      </w:r>
      <w:r>
        <w:tab/>
        <w:t>&lt;/h4&gt;</w:t>
      </w:r>
    </w:p>
    <w:p w14:paraId="791B3699" w14:textId="77777777" w:rsidR="00A020A5" w:rsidRDefault="00344920">
      <w:pPr>
        <w:pStyle w:val="af5"/>
      </w:pPr>
      <w:r>
        <w:tab/>
      </w:r>
      <w:r>
        <w:tab/>
        <w:t>&lt;p&gt;&lt;a onclick="toUpload(this)" class="btn btn-primary" role="button"&gt;</w:t>
      </w:r>
      <w:r>
        <w:t>编辑</w:t>
      </w:r>
      <w:r>
        <w:t>&lt;/a&gt; &lt;a</w:t>
      </w:r>
      <w:r>
        <w:rPr>
          <w:rFonts w:hint="eastAsia"/>
        </w:rPr>
        <w:t xml:space="preserve"> </w:t>
      </w:r>
      <w:r>
        <w:t xml:space="preserve"> class="btn btn-default" role="button"&gt;</w:t>
      </w:r>
      <w:r>
        <w:t>删除</w:t>
      </w:r>
      <w:r>
        <w:t>&lt;/a&gt;&lt;/p&gt;</w:t>
      </w:r>
    </w:p>
    <w:p w14:paraId="240A7FB9" w14:textId="77777777" w:rsidR="00A020A5" w:rsidRDefault="00344920">
      <w:pPr>
        <w:pStyle w:val="af5"/>
      </w:pPr>
      <w:r>
        <w:tab/>
        <w:t>&lt;/div&gt;</w:t>
      </w:r>
    </w:p>
    <w:p w14:paraId="41D2A4AA" w14:textId="77777777" w:rsidR="00A020A5" w:rsidRDefault="00344920">
      <w:pPr>
        <w:pStyle w:val="af5"/>
      </w:pPr>
      <w:r>
        <w:t>&lt;/div&gt;</w:t>
      </w:r>
    </w:p>
    <w:p w14:paraId="4903DA09" w14:textId="77777777" w:rsidR="00A020A5" w:rsidRDefault="00344920">
      <w:pPr>
        <w:pStyle w:val="3"/>
      </w:pPr>
      <w:bookmarkStart w:id="46" w:name="_Toc17472"/>
      <w:r>
        <w:rPr>
          <w:rFonts w:hint="eastAsia"/>
        </w:rPr>
        <w:t>我的投稿后端具体业务实现</w:t>
      </w:r>
      <w:bookmarkEnd w:id="46"/>
    </w:p>
    <w:p w14:paraId="33D061AA" w14:textId="77777777" w:rsidR="00A020A5" w:rsidRDefault="00344920">
      <w:pPr>
        <w:pStyle w:val="a2"/>
        <w:ind w:firstLine="480"/>
      </w:pPr>
      <w:r>
        <w:rPr>
          <w:rFonts w:hint="eastAsia"/>
        </w:rPr>
        <w:t>在本小节当中，对于上述已经提到过的普通的增删改查方法就不在进行过多的赘述了，主要就</w:t>
      </w:r>
      <w:r>
        <w:rPr>
          <w:rFonts w:hint="eastAsia"/>
        </w:rPr>
        <w:t>Springboot</w:t>
      </w:r>
      <w:r>
        <w:rPr>
          <w:rFonts w:hint="eastAsia"/>
        </w:rPr>
        <w:t>当中如何快速的实现分页功能进行阐述。在</w:t>
      </w:r>
      <w:r>
        <w:rPr>
          <w:rFonts w:hint="eastAsia"/>
        </w:rPr>
        <w:t>Spring Data Jpa</w:t>
      </w:r>
      <w:r>
        <w:rPr>
          <w:rFonts w:hint="eastAsia"/>
        </w:rPr>
        <w:t>框架</w:t>
      </w:r>
      <w:r>
        <w:rPr>
          <w:rFonts w:hint="eastAsia"/>
        </w:rPr>
        <w:lastRenderedPageBreak/>
        <w:t>当中，在继承</w:t>
      </w:r>
      <w:r>
        <w:rPr>
          <w:rFonts w:hint="eastAsia"/>
        </w:rPr>
        <w:t>JpaRepository</w:t>
      </w:r>
      <w:r>
        <w:rPr>
          <w:rFonts w:hint="eastAsia"/>
        </w:rPr>
        <w:t>接口后，通过在方法上加入</w:t>
      </w:r>
      <w:r>
        <w:rPr>
          <w:rFonts w:hint="eastAsia"/>
        </w:rPr>
        <w:t>Pageable</w:t>
      </w:r>
      <w:r>
        <w:rPr>
          <w:rFonts w:hint="eastAsia"/>
        </w:rPr>
        <w:t>形参，然后将方法的返回类型设置</w:t>
      </w:r>
      <w:r>
        <w:rPr>
          <w:rFonts w:hint="eastAsia"/>
        </w:rPr>
        <w:t>Page&lt;T&gt;</w:t>
      </w:r>
      <w:r>
        <w:rPr>
          <w:rFonts w:hint="eastAsia"/>
        </w:rPr>
        <w:t>类型，一个含有分页功能的查询方法就可以基本实现了！是不是特别的便捷。</w:t>
      </w:r>
      <w:r>
        <w:rPr>
          <w:rFonts w:hint="eastAsia"/>
        </w:rPr>
        <w:t>Pageable</w:t>
      </w:r>
      <w:r>
        <w:rPr>
          <w:rFonts w:hint="eastAsia"/>
        </w:rPr>
        <w:t>类其实就类似于</w:t>
      </w:r>
      <w:r>
        <w:rPr>
          <w:rFonts w:hint="eastAsia"/>
        </w:rPr>
        <w:t>sql</w:t>
      </w:r>
      <w:r>
        <w:rPr>
          <w:rFonts w:hint="eastAsia"/>
        </w:rPr>
        <w:t>语句当中</w:t>
      </w:r>
      <w:r>
        <w:rPr>
          <w:rFonts w:hint="eastAsia"/>
        </w:rPr>
        <w:t>limit</w:t>
      </w:r>
      <w:r>
        <w:rPr>
          <w:rFonts w:hint="eastAsia"/>
        </w:rPr>
        <w:t>对数据库表进行分页查询，该类型通过静态方法</w:t>
      </w:r>
      <w:r>
        <w:rPr>
          <w:rFonts w:hint="eastAsia"/>
        </w:rPr>
        <w:t>PageRequest.of</w:t>
      </w:r>
      <w:r>
        <w:rPr>
          <w:rFonts w:hint="eastAsia"/>
        </w:rPr>
        <w:t>就可以实例化，通过简单的传入</w:t>
      </w:r>
      <w:r>
        <w:rPr>
          <w:rFonts w:hint="eastAsia"/>
        </w:rPr>
        <w:t>page</w:t>
      </w:r>
      <w:r>
        <w:rPr>
          <w:rFonts w:hint="eastAsia"/>
        </w:rPr>
        <w:t>和</w:t>
      </w:r>
      <w:r>
        <w:rPr>
          <w:rFonts w:hint="eastAsia"/>
        </w:rPr>
        <w:t>size</w:t>
      </w:r>
      <w:r>
        <w:rPr>
          <w:rFonts w:hint="eastAsia"/>
        </w:rPr>
        <w:t>两个参数，就可以指定分页表中的当前页数和对分页的大小进行简单的设置，同时还可以通过静态方法</w:t>
      </w:r>
      <w:r>
        <w:rPr>
          <w:rFonts w:hint="eastAsia"/>
        </w:rPr>
        <w:t>Sort.by</w:t>
      </w:r>
      <w:r>
        <w:rPr>
          <w:rFonts w:hint="eastAsia"/>
        </w:rPr>
        <w:t>对数据库当中的指定字段进行排序。至此就可以对数据库数据进行分页查询了。然后将查询出来的数据通过</w:t>
      </w:r>
      <w:r>
        <w:rPr>
          <w:rFonts w:hint="eastAsia"/>
        </w:rPr>
        <w:t>Page</w:t>
      </w:r>
      <w:r>
        <w:rPr>
          <w:rFonts w:hint="eastAsia"/>
        </w:rPr>
        <w:t>类进行封装。在</w:t>
      </w:r>
      <w:r>
        <w:rPr>
          <w:rFonts w:hint="eastAsia"/>
        </w:rPr>
        <w:t>Page</w:t>
      </w:r>
      <w:r>
        <w:rPr>
          <w:rFonts w:hint="eastAsia"/>
        </w:rPr>
        <w:t>类对象中可以通过</w:t>
      </w:r>
      <w:r>
        <w:rPr>
          <w:rFonts w:hint="eastAsia"/>
        </w:rPr>
        <w:t>getTotalPages</w:t>
      </w:r>
      <w:r>
        <w:rPr>
          <w:rFonts w:hint="eastAsia"/>
        </w:rPr>
        <w:t>，</w:t>
      </w:r>
      <w:r>
        <w:rPr>
          <w:rFonts w:hint="eastAsia"/>
        </w:rPr>
        <w:t>getTotalElements</w:t>
      </w:r>
      <w:r>
        <w:rPr>
          <w:rFonts w:hint="eastAsia"/>
        </w:rPr>
        <w:t>等方法去获取分页查询出的分页数据。通过</w:t>
      </w:r>
      <w:r>
        <w:rPr>
          <w:rFonts w:hint="eastAsia"/>
        </w:rPr>
        <w:t>getContent</w:t>
      </w:r>
      <w:r>
        <w:rPr>
          <w:rFonts w:hint="eastAsia"/>
        </w:rPr>
        <w:t>方法将分页查询出的数据集合以</w:t>
      </w:r>
      <w:r>
        <w:rPr>
          <w:rFonts w:hint="eastAsia"/>
        </w:rPr>
        <w:t>List</w:t>
      </w:r>
      <w:r>
        <w:rPr>
          <w:rFonts w:hint="eastAsia"/>
        </w:rPr>
        <w:t>集合的方式返回出来。</w:t>
      </w:r>
    </w:p>
    <w:p w14:paraId="5C3F7ACB" w14:textId="77777777" w:rsidR="00A020A5" w:rsidRDefault="00344920">
      <w:pPr>
        <w:pStyle w:val="af5"/>
      </w:pPr>
      <w:r>
        <w:t>Pageable pageable=null ;</w:t>
      </w:r>
    </w:p>
    <w:p w14:paraId="0A5694E4" w14:textId="77777777" w:rsidR="00A020A5" w:rsidRDefault="00344920">
      <w:pPr>
        <w:pStyle w:val="af5"/>
      </w:pPr>
      <w:r>
        <w:t>if(pageNumber != null){</w:t>
      </w:r>
    </w:p>
    <w:p w14:paraId="369AABD2" w14:textId="77777777" w:rsidR="00A020A5" w:rsidRDefault="00344920">
      <w:pPr>
        <w:pStyle w:val="af5"/>
      </w:pPr>
      <w:r>
        <w:tab/>
        <w:t>//PageRequest.of(page, size, Sort)</w:t>
      </w:r>
    </w:p>
    <w:p w14:paraId="66BE6B95" w14:textId="77777777" w:rsidR="00A020A5" w:rsidRDefault="00344920">
      <w:pPr>
        <w:pStyle w:val="af5"/>
      </w:pPr>
      <w:r>
        <w:tab/>
        <w:t>pageable = PageRequest.of(pageNumber - 1, 1, Sort.by(Sort.Direction.ASC, "id"));</w:t>
      </w:r>
    </w:p>
    <w:p w14:paraId="32321A3B" w14:textId="77777777" w:rsidR="00A020A5" w:rsidRDefault="00344920">
      <w:pPr>
        <w:pStyle w:val="af5"/>
      </w:pPr>
      <w:r>
        <w:tab/>
        <w:t>model.addAttribute("currentPage",pageNumber);</w:t>
      </w:r>
    </w:p>
    <w:p w14:paraId="472520E0" w14:textId="77777777" w:rsidR="00A020A5" w:rsidRDefault="00344920">
      <w:pPr>
        <w:pStyle w:val="af5"/>
      </w:pPr>
      <w:r>
        <w:t>}else {</w:t>
      </w:r>
    </w:p>
    <w:p w14:paraId="766B0A3D" w14:textId="77777777" w:rsidR="00A020A5" w:rsidRDefault="00344920">
      <w:pPr>
        <w:pStyle w:val="af5"/>
      </w:pPr>
      <w:r>
        <w:tab/>
        <w:t>model.addAttribute("currentPage",1);</w:t>
      </w:r>
    </w:p>
    <w:p w14:paraId="0374B056" w14:textId="77777777" w:rsidR="00A020A5" w:rsidRDefault="00344920">
      <w:pPr>
        <w:pStyle w:val="af5"/>
      </w:pPr>
      <w:r>
        <w:tab/>
        <w:t>pageable = PageRequest.of(0,1, Sort.by(Sort.Direction.ASC,"id"));</w:t>
      </w:r>
    </w:p>
    <w:p w14:paraId="2E9D958E" w14:textId="77777777" w:rsidR="00A020A5" w:rsidRDefault="00344920">
      <w:pPr>
        <w:pStyle w:val="af5"/>
      </w:pPr>
      <w:r>
        <w:t>}</w:t>
      </w:r>
    </w:p>
    <w:p w14:paraId="6E7F38E8" w14:textId="77777777" w:rsidR="00A020A5" w:rsidRDefault="00344920">
      <w:pPr>
        <w:pStyle w:val="af5"/>
      </w:pPr>
      <w:r>
        <w:t>//Jpa</w:t>
      </w:r>
      <w:r>
        <w:t>具体接口</w:t>
      </w:r>
      <w:r>
        <w:t xml:space="preserve"> Page&lt;UpComic&gt; findByUserId(Long userId, Pageable pageable);</w:t>
      </w:r>
    </w:p>
    <w:p w14:paraId="21B711B2" w14:textId="77777777" w:rsidR="00A020A5" w:rsidRDefault="00344920">
      <w:pPr>
        <w:pStyle w:val="af5"/>
      </w:pPr>
      <w:r>
        <w:t>Page&lt;UpComic&gt; upComicPage = upComicService.findUpComicByUserId(userId, pageable);</w:t>
      </w:r>
    </w:p>
    <w:p w14:paraId="072EA56C" w14:textId="77777777" w:rsidR="00A020A5" w:rsidRDefault="00344920">
      <w:pPr>
        <w:pStyle w:val="2"/>
      </w:pPr>
      <w:bookmarkStart w:id="47" w:name="_Toc27396"/>
      <w:r>
        <w:rPr>
          <w:rFonts w:hint="eastAsia"/>
        </w:rPr>
        <w:t>分类页面功能的开发</w:t>
      </w:r>
      <w:bookmarkEnd w:id="47"/>
    </w:p>
    <w:p w14:paraId="238CC5DA" w14:textId="77777777" w:rsidR="00A020A5" w:rsidRDefault="00344920">
      <w:pPr>
        <w:pStyle w:val="3"/>
      </w:pPr>
      <w:bookmarkStart w:id="48" w:name="_Toc5939"/>
      <w:r>
        <w:rPr>
          <w:rFonts w:hint="eastAsia"/>
        </w:rPr>
        <w:t>分类页面的前台页面的设计</w:t>
      </w:r>
      <w:bookmarkEnd w:id="48"/>
    </w:p>
    <w:p w14:paraId="6A8EF6B6" w14:textId="77777777" w:rsidR="00A020A5" w:rsidRDefault="00344920">
      <w:pPr>
        <w:pStyle w:val="a2"/>
        <w:ind w:firstLine="480"/>
      </w:pPr>
      <w:r>
        <w:rPr>
          <w:rFonts w:hint="eastAsia"/>
        </w:rPr>
        <w:t>在分类页面的前端页面设计过程当中，主要涉及到了前台动态分页功能的实现和将漫画表中的分类，进度，地区的</w:t>
      </w:r>
      <w:r>
        <w:rPr>
          <w:rFonts w:hint="eastAsia"/>
        </w:rPr>
        <w:t>id</w:t>
      </w:r>
      <w:r>
        <w:rPr>
          <w:rFonts w:hint="eastAsia"/>
        </w:rPr>
        <w:t>值转换为具体名称。分页功能之前的章节中已经说过了，</w:t>
      </w:r>
      <w:commentRangeStart w:id="49"/>
      <w:r>
        <w:rPr>
          <w:rFonts w:hint="eastAsia"/>
        </w:rPr>
        <w:t>这样同样也就不再过多的废话了</w:t>
      </w:r>
      <w:commentRangeEnd w:id="49"/>
      <w:r w:rsidR="005908EF">
        <w:rPr>
          <w:rStyle w:val="ac"/>
        </w:rPr>
        <w:commentReference w:id="49"/>
      </w:r>
      <w:r>
        <w:rPr>
          <w:rFonts w:hint="eastAsia"/>
        </w:rPr>
        <w:t>。此页面的重点功能主要集中在后端的多条件动态查询上。就简单说明前端的部分细微功能。首先因为在此页面当中我们可以对题材，地区，进度进行个性化的自由选择，但当我们选择分页后为了防止选择的条件消失，用到了之前在</w:t>
      </w:r>
      <w:r>
        <w:rPr>
          <w:rFonts w:hint="eastAsia"/>
        </w:rPr>
        <w:t>Bpage</w:t>
      </w:r>
      <w:r>
        <w:rPr>
          <w:rFonts w:hint="eastAsia"/>
        </w:rPr>
        <w:t>插件中提到过的</w:t>
      </w:r>
      <w:r>
        <w:rPr>
          <w:rFonts w:hint="eastAsia"/>
        </w:rPr>
        <w:t>params</w:t>
      </w:r>
      <w:r>
        <w:rPr>
          <w:rFonts w:hint="eastAsia"/>
        </w:rPr>
        <w:t>属性将我们所选的条件封装为</w:t>
      </w:r>
      <w:r>
        <w:rPr>
          <w:rFonts w:hint="eastAsia"/>
        </w:rPr>
        <w:t>json</w:t>
      </w:r>
      <w:r>
        <w:rPr>
          <w:rFonts w:hint="eastAsia"/>
        </w:rPr>
        <w:t>数据后连同分页数据一同传入至后端当中。另外一点，由于后端返回的漫画数据无论是在数据库表中还是后端类中，对于题材，进度，地区的存储都是存储它们的</w:t>
      </w:r>
      <w:r>
        <w:rPr>
          <w:rFonts w:hint="eastAsia"/>
        </w:rPr>
        <w:t>id</w:t>
      </w:r>
      <w:r>
        <w:rPr>
          <w:rFonts w:hint="eastAsia"/>
        </w:rPr>
        <w:t>值，因此直接返回后如果不加处理的显示出来的也是</w:t>
      </w:r>
      <w:r>
        <w:rPr>
          <w:rFonts w:hint="eastAsia"/>
        </w:rPr>
        <w:t>id</w:t>
      </w:r>
      <w:r>
        <w:rPr>
          <w:rFonts w:hint="eastAsia"/>
        </w:rPr>
        <w:t>数字，这样显然是不行的。好在在这一页当中本来也就需要返回这</w:t>
      </w:r>
      <w:r>
        <w:rPr>
          <w:rFonts w:hint="eastAsia"/>
        </w:rPr>
        <w:t>3</w:t>
      </w:r>
      <w:r>
        <w:rPr>
          <w:rFonts w:hint="eastAsia"/>
        </w:rPr>
        <w:t>类的一整个集合列表供用户选择。因此就不在后端中对漫画数据进行转换，而是通过传入前后后通过</w:t>
      </w:r>
      <w:r>
        <w:rPr>
          <w:rFonts w:hint="eastAsia"/>
        </w:rPr>
        <w:t>js</w:t>
      </w:r>
      <w:r>
        <w:rPr>
          <w:rFonts w:hint="eastAsia"/>
        </w:rPr>
        <w:t>代码进行初始化，将这</w:t>
      </w:r>
      <w:r>
        <w:rPr>
          <w:rFonts w:hint="eastAsia"/>
        </w:rPr>
        <w:t>3</w:t>
      </w:r>
      <w:r>
        <w:rPr>
          <w:rFonts w:hint="eastAsia"/>
        </w:rPr>
        <w:t>类分别放入到对应的</w:t>
      </w:r>
      <w:r>
        <w:rPr>
          <w:rFonts w:hint="eastAsia"/>
        </w:rPr>
        <w:t>span</w:t>
      </w:r>
      <w:r>
        <w:rPr>
          <w:rFonts w:hint="eastAsia"/>
        </w:rPr>
        <w:t>标签中，通过</w:t>
      </w:r>
      <w:r>
        <w:rPr>
          <w:rFonts w:hint="eastAsia"/>
        </w:rPr>
        <w:t>js</w:t>
      </w:r>
      <w:r>
        <w:rPr>
          <w:rFonts w:hint="eastAsia"/>
        </w:rPr>
        <w:t>代码查找对应</w:t>
      </w:r>
      <w:r>
        <w:rPr>
          <w:rFonts w:hint="eastAsia"/>
        </w:rPr>
        <w:t>id</w:t>
      </w:r>
      <w:r>
        <w:rPr>
          <w:rFonts w:hint="eastAsia"/>
        </w:rPr>
        <w:t>的名称值来进行替换，以此来实现前端键值对的转换。在后来的其他页面当中，由于懒得再写后端转换了，于是也就通过将页面上的上方</w:t>
      </w:r>
      <w:r>
        <w:rPr>
          <w:rFonts w:hint="eastAsia"/>
        </w:rPr>
        <w:t>3</w:t>
      </w:r>
      <w:r>
        <w:rPr>
          <w:rFonts w:hint="eastAsia"/>
        </w:rPr>
        <w:t>个集合列表</w:t>
      </w:r>
      <w:r>
        <w:rPr>
          <w:rFonts w:hint="eastAsia"/>
        </w:rPr>
        <w:t>style</w:t>
      </w:r>
      <w:r>
        <w:rPr>
          <w:rFonts w:hint="eastAsia"/>
        </w:rPr>
        <w:t>的</w:t>
      </w:r>
      <w:r>
        <w:rPr>
          <w:rFonts w:hint="eastAsia"/>
        </w:rPr>
        <w:t>display</w:t>
      </w:r>
      <w:r>
        <w:rPr>
          <w:rFonts w:hint="eastAsia"/>
        </w:rPr>
        <w:t>属性对其进行隐藏，继续通过</w:t>
      </w:r>
      <w:r>
        <w:rPr>
          <w:rFonts w:hint="eastAsia"/>
        </w:rPr>
        <w:t>js</w:t>
      </w:r>
      <w:r>
        <w:rPr>
          <w:rFonts w:hint="eastAsia"/>
        </w:rPr>
        <w:t>的方式，实现对其的转换，不再后端重复实现相同的功能了。</w:t>
      </w:r>
    </w:p>
    <w:p w14:paraId="099B9F01" w14:textId="77777777" w:rsidR="00A020A5" w:rsidRDefault="002C1189">
      <w:pPr>
        <w:pStyle w:val="af1"/>
      </w:pPr>
      <w:r>
        <w:lastRenderedPageBreak/>
        <w:pict w14:anchorId="5A647DCF">
          <v:shape id="_x0000_i1036" type="#_x0000_t75" style="width:461.1pt;height:146.55pt">
            <v:imagedata r:id="rId22" o:title=""/>
          </v:shape>
        </w:pict>
      </w:r>
    </w:p>
    <w:p w14:paraId="322F98A5" w14:textId="77777777" w:rsidR="00A020A5" w:rsidRDefault="00344920">
      <w:pPr>
        <w:pStyle w:val="af2"/>
      </w:pPr>
      <w:r>
        <w:rPr>
          <w:rFonts w:hint="eastAsia"/>
        </w:rPr>
        <w:t>图</w:t>
      </w:r>
      <w:r>
        <w:rPr>
          <w:rFonts w:hint="eastAsia"/>
        </w:rPr>
        <w:t xml:space="preserve"> 4</w:t>
      </w:r>
      <w:r>
        <w:t>.</w:t>
      </w:r>
      <w:r>
        <w:rPr>
          <w:rFonts w:hint="eastAsia"/>
        </w:rPr>
        <w:t>7</w:t>
      </w:r>
      <w:r>
        <w:rPr>
          <w:rFonts w:hint="eastAsia"/>
        </w:rPr>
        <w:tab/>
      </w:r>
      <w:r>
        <w:rPr>
          <w:rFonts w:hint="eastAsia"/>
        </w:rPr>
        <w:t>分类页面</w:t>
      </w:r>
    </w:p>
    <w:p w14:paraId="66FFBD04" w14:textId="77777777" w:rsidR="00A020A5" w:rsidRDefault="00344920">
      <w:pPr>
        <w:pStyle w:val="3"/>
      </w:pPr>
      <w:bookmarkStart w:id="50" w:name="_Toc6497"/>
      <w:r>
        <w:rPr>
          <w:rFonts w:hint="eastAsia"/>
        </w:rPr>
        <w:t>分类页面的后端具体业务实现</w:t>
      </w:r>
      <w:bookmarkEnd w:id="50"/>
    </w:p>
    <w:p w14:paraId="7C0342CD" w14:textId="77777777" w:rsidR="00A020A5" w:rsidRDefault="00344920">
      <w:pPr>
        <w:pStyle w:val="a2"/>
        <w:ind w:firstLine="480"/>
      </w:pPr>
      <w:r>
        <w:rPr>
          <w:rFonts w:hint="eastAsia"/>
        </w:rPr>
        <w:t>在分类页面当中，共有题材，进度，地区三个选项供用户选择，且不同选项之前可以多重组合。故在后端代码中必须针对此，实现多条件的动态查询功能。在本系统的设计当中，依然是通过了</w:t>
      </w:r>
      <w:r>
        <w:rPr>
          <w:rFonts w:hint="eastAsia"/>
        </w:rPr>
        <w:t>jpa</w:t>
      </w:r>
      <w:r>
        <w:rPr>
          <w:rFonts w:hint="eastAsia"/>
        </w:rPr>
        <w:t>框架继承</w:t>
      </w:r>
      <w:r>
        <w:rPr>
          <w:rFonts w:hint="eastAsia"/>
        </w:rPr>
        <w:t>JpaSpecificationExecutor</w:t>
      </w:r>
      <w:r>
        <w:rPr>
          <w:rFonts w:hint="eastAsia"/>
        </w:rPr>
        <w:t>接口来实现此功能。在</w:t>
      </w:r>
      <w:r>
        <w:rPr>
          <w:rFonts w:hint="eastAsia"/>
        </w:rPr>
        <w:t>service</w:t>
      </w:r>
      <w:r>
        <w:rPr>
          <w:rFonts w:hint="eastAsia"/>
        </w:rPr>
        <w:t>层中通过</w:t>
      </w:r>
      <w:r>
        <w:rPr>
          <w:rFonts w:hint="eastAsia"/>
        </w:rPr>
        <w:t>lambda</w:t>
      </w:r>
      <w:r>
        <w:rPr>
          <w:rFonts w:hint="eastAsia"/>
        </w:rPr>
        <w:t>表达式来实现功能。</w:t>
      </w:r>
      <w:r>
        <w:rPr>
          <w:rFonts w:hint="eastAsia"/>
        </w:rPr>
        <w:t xml:space="preserve">Lambda </w:t>
      </w:r>
      <w:r>
        <w:rPr>
          <w:rFonts w:hint="eastAsia"/>
        </w:rPr>
        <w:t>表达式是</w:t>
      </w:r>
      <w:r>
        <w:rPr>
          <w:rFonts w:hint="eastAsia"/>
        </w:rPr>
        <w:t xml:space="preserve"> Java8</w:t>
      </w:r>
      <w:r>
        <w:rPr>
          <w:rFonts w:hint="eastAsia"/>
        </w:rPr>
        <w:t>版本中发布的一个十分重要的新特性，可以取代大部分的匿名内部类，写出更优雅的</w:t>
      </w:r>
      <w:r>
        <w:rPr>
          <w:rFonts w:hint="eastAsia"/>
        </w:rPr>
        <w:t xml:space="preserve"> Java </w:t>
      </w:r>
      <w:r>
        <w:rPr>
          <w:rFonts w:hint="eastAsia"/>
        </w:rPr>
        <w:t>代码。由于</w:t>
      </w:r>
      <w:r>
        <w:rPr>
          <w:rFonts w:hint="eastAsia"/>
        </w:rPr>
        <w:t>lambda</w:t>
      </w:r>
      <w:r>
        <w:rPr>
          <w:rFonts w:hint="eastAsia"/>
        </w:rPr>
        <w:t>表达式的特性，我们在编写的时候不需要在声明参数类型，编译器可以统一识别参数值，当参数只有一个时无需定义圆括号，主体如果只有一条语句，甚至连大括号可以省略掉，且表达式的值编译器会自动返回。使得整体的代码非常简洁，非常容易进行并行计算，突出了原有匿名内部类中真正有用的那部分的代码。说回多条件动态查询，首先我通过将条件整合封装到一个</w:t>
      </w:r>
      <w:r>
        <w:rPr>
          <w:rFonts w:hint="eastAsia"/>
        </w:rPr>
        <w:t>Comic</w:t>
      </w:r>
      <w:r>
        <w:rPr>
          <w:rFonts w:hint="eastAsia"/>
        </w:rPr>
        <w:t>类型的对象当中，在</w:t>
      </w:r>
      <w:r>
        <w:rPr>
          <w:rFonts w:hint="eastAsia"/>
        </w:rPr>
        <w:t>lambda</w:t>
      </w:r>
      <w:r>
        <w:rPr>
          <w:rFonts w:hint="eastAsia"/>
        </w:rPr>
        <w:t>表达式当中创建了一个</w:t>
      </w:r>
      <w:r>
        <w:rPr>
          <w:rFonts w:hint="eastAsia"/>
        </w:rPr>
        <w:t>Predicate</w:t>
      </w:r>
      <w:r>
        <w:rPr>
          <w:rFonts w:hint="eastAsia"/>
        </w:rPr>
        <w:t>类型的</w:t>
      </w:r>
      <w:r>
        <w:rPr>
          <w:rFonts w:hint="eastAsia"/>
        </w:rPr>
        <w:t>List</w:t>
      </w:r>
      <w:r>
        <w:rPr>
          <w:rFonts w:hint="eastAsia"/>
        </w:rPr>
        <w:t>集合。然后通过</w:t>
      </w:r>
      <w:r>
        <w:rPr>
          <w:rFonts w:hint="eastAsia"/>
        </w:rPr>
        <w:t>CriteriaBuilder</w:t>
      </w:r>
      <w:r>
        <w:rPr>
          <w:rFonts w:hint="eastAsia"/>
        </w:rPr>
        <w:t>这一工厂类，来创建安全查询的</w:t>
      </w:r>
      <w:r>
        <w:rPr>
          <w:rFonts w:hint="eastAsia"/>
        </w:rPr>
        <w:t>criteriaQuery</w:t>
      </w:r>
      <w:r>
        <w:rPr>
          <w:rFonts w:hint="eastAsia"/>
        </w:rPr>
        <w:t>对象，该对象是用来构建查询的，添加到</w:t>
      </w:r>
      <w:r>
        <w:rPr>
          <w:rFonts w:hint="eastAsia"/>
        </w:rPr>
        <w:t>predicates</w:t>
      </w:r>
      <w:r>
        <w:rPr>
          <w:rFonts w:hint="eastAsia"/>
        </w:rPr>
        <w:t>集合当中。在最后通过</w:t>
      </w:r>
      <w:r>
        <w:rPr>
          <w:rFonts w:hint="eastAsia"/>
        </w:rPr>
        <w:t>criteriaQuery</w:t>
      </w:r>
      <w:r>
        <w:rPr>
          <w:rFonts w:hint="eastAsia"/>
        </w:rPr>
        <w:t>对象的</w:t>
      </w:r>
      <w:r>
        <w:rPr>
          <w:rFonts w:hint="eastAsia"/>
        </w:rPr>
        <w:t>where</w:t>
      </w:r>
      <w:r>
        <w:rPr>
          <w:rFonts w:hint="eastAsia"/>
        </w:rPr>
        <w:t>方法，和</w:t>
      </w:r>
      <w:r>
        <w:rPr>
          <w:rFonts w:hint="eastAsia"/>
        </w:rPr>
        <w:t>predicates</w:t>
      </w:r>
      <w:r>
        <w:rPr>
          <w:rFonts w:hint="eastAsia"/>
        </w:rPr>
        <w:t>对象的</w:t>
      </w:r>
      <w:r>
        <w:rPr>
          <w:rFonts w:hint="eastAsia"/>
        </w:rPr>
        <w:t>toArray</w:t>
      </w:r>
      <w:r>
        <w:rPr>
          <w:rFonts w:hint="eastAsia"/>
        </w:rPr>
        <w:t>方法形成一条完整的</w:t>
      </w:r>
      <w:r>
        <w:rPr>
          <w:rFonts w:hint="eastAsia"/>
        </w:rPr>
        <w:t>sql</w:t>
      </w:r>
      <w:r>
        <w:rPr>
          <w:rFonts w:hint="eastAsia"/>
        </w:rPr>
        <w:t>供程序去执行查询数据。</w:t>
      </w:r>
    </w:p>
    <w:p w14:paraId="2426B872"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Public</w:t>
      </w:r>
      <w:r>
        <w:rPr>
          <w:rFonts w:ascii="Courier New" w:hAnsi="Courier New" w:cs="Courier New" w:hint="eastAsia"/>
          <w:sz w:val="21"/>
          <w:szCs w:val="21"/>
        </w:rPr>
        <w:t xml:space="preserve"> </w:t>
      </w:r>
      <w:r>
        <w:rPr>
          <w:rFonts w:ascii="Courier New" w:hAnsi="Courier New" w:cs="Courier New"/>
          <w:sz w:val="21"/>
          <w:szCs w:val="21"/>
        </w:rPr>
        <w:t xml:space="preserve">interface ComicImpl extends JpaRepository&lt;Comic, Long&gt;, JpaSpecificationExecutor&lt;Comic&gt; </w:t>
      </w:r>
    </w:p>
    <w:p w14:paraId="7C7EBE8F"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public Page&lt;Comic&gt; findByCondition(Integer page, Comic comic) {</w:t>
      </w:r>
    </w:p>
    <w:p w14:paraId="2561694A"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t>Pageable pageable = PageRequest.of(page, 2);</w:t>
      </w:r>
    </w:p>
    <w:p w14:paraId="251100BE"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t>return comicImpl.findAll((root, criteriaQuery, criteriaBuilder) -&gt; {</w:t>
      </w:r>
    </w:p>
    <w:p w14:paraId="18565018"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t>List&lt;Predicate&gt; predicates = new ArrayList&lt;Predicate&gt;();</w:t>
      </w:r>
    </w:p>
    <w:p w14:paraId="424B5EBE"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t>if(comic.getId()!=null){</w:t>
      </w:r>
    </w:p>
    <w:p w14:paraId="607E7770" w14:textId="77777777" w:rsidR="00A020A5" w:rsidRDefault="00344920">
      <w:pPr>
        <w:pStyle w:val="a2"/>
        <w:ind w:firstLineChars="400" w:firstLine="840"/>
        <w:rPr>
          <w:rFonts w:ascii="Courier New" w:hAnsi="Courier New" w:cs="Courier New"/>
          <w:sz w:val="21"/>
          <w:szCs w:val="21"/>
        </w:rPr>
      </w:pPr>
      <w:r>
        <w:rPr>
          <w:rFonts w:ascii="Courier New" w:hAnsi="Courier New" w:cs="Courier New"/>
          <w:sz w:val="21"/>
          <w:szCs w:val="21"/>
        </w:rPr>
        <w:tab/>
        <w:t>predicates.add(criteriaBuilder.equal(root.get("id"),comic.getId()));</w:t>
      </w:r>
    </w:p>
    <w:p w14:paraId="6EB8EA69"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t>}</w:t>
      </w:r>
    </w:p>
    <w:p w14:paraId="4705BF78"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t>//......</w:t>
      </w:r>
    </w:p>
    <w:p w14:paraId="428F4C37"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t>if (comic.getTitle() != null &amp;&amp; !"".equals(comic.getTitle())){</w:t>
      </w:r>
    </w:p>
    <w:p w14:paraId="0E6BA9DB"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t>predicates.add(criteriaBuilder.like(root.get("title"),"%"+comic.getTitle()+"%"));</w:t>
      </w:r>
    </w:p>
    <w:p w14:paraId="53600229"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t>}</w:t>
      </w:r>
    </w:p>
    <w:p w14:paraId="253FC34D"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t>Return</w:t>
      </w:r>
      <w:r>
        <w:rPr>
          <w:rFonts w:ascii="Courier New" w:hAnsi="Courier New" w:cs="Courier New" w:hint="eastAsia"/>
          <w:sz w:val="21"/>
          <w:szCs w:val="21"/>
        </w:rPr>
        <w:t xml:space="preserve"> </w:t>
      </w:r>
      <w:r>
        <w:rPr>
          <w:rFonts w:ascii="Courier New" w:hAnsi="Courier New" w:cs="Courier New"/>
          <w:sz w:val="21"/>
          <w:szCs w:val="21"/>
        </w:rPr>
        <w:t>criteriaQuery.where(predicates.toArray(</w:t>
      </w:r>
    </w:p>
    <w:p w14:paraId="1A3423BD" w14:textId="77777777" w:rsidR="00A020A5" w:rsidRDefault="00344920">
      <w:pPr>
        <w:pStyle w:val="a2"/>
        <w:ind w:firstLineChars="600" w:firstLine="1260"/>
        <w:rPr>
          <w:rFonts w:ascii="Courier New" w:hAnsi="Courier New" w:cs="Courier New"/>
          <w:sz w:val="21"/>
          <w:szCs w:val="21"/>
        </w:rPr>
      </w:pPr>
      <w:r>
        <w:rPr>
          <w:rFonts w:ascii="Courier New" w:hAnsi="Courier New" w:cs="Courier New"/>
          <w:sz w:val="21"/>
          <w:szCs w:val="21"/>
        </w:rPr>
        <w:lastRenderedPageBreak/>
        <w:t>new Predicate[predicates.size()])).getRestriction();</w:t>
      </w:r>
    </w:p>
    <w:p w14:paraId="5D4BB711"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t>},pageable);</w:t>
      </w:r>
    </w:p>
    <w:p w14:paraId="3CBAE3DD"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w:t>
      </w:r>
    </w:p>
    <w:p w14:paraId="68C46335" w14:textId="77777777" w:rsidR="00A020A5" w:rsidRDefault="00344920">
      <w:pPr>
        <w:pStyle w:val="2"/>
      </w:pPr>
      <w:bookmarkStart w:id="51" w:name="_Toc1557"/>
      <w:r>
        <w:rPr>
          <w:rFonts w:hint="eastAsia"/>
        </w:rPr>
        <w:t>实体漫画浏览功能的开发</w:t>
      </w:r>
      <w:bookmarkEnd w:id="51"/>
    </w:p>
    <w:p w14:paraId="511EE4DC" w14:textId="77777777" w:rsidR="00A020A5" w:rsidRDefault="00344920">
      <w:pPr>
        <w:pStyle w:val="3"/>
      </w:pPr>
      <w:bookmarkStart w:id="52" w:name="_Toc4079"/>
      <w:r>
        <w:rPr>
          <w:rFonts w:hint="eastAsia"/>
        </w:rPr>
        <w:t>实体漫画浏览页面的前台页面的设计</w:t>
      </w:r>
      <w:bookmarkEnd w:id="52"/>
    </w:p>
    <w:p w14:paraId="293EA863" w14:textId="77777777" w:rsidR="00A020A5" w:rsidRDefault="00344920">
      <w:pPr>
        <w:pStyle w:val="a2"/>
        <w:ind w:firstLine="480"/>
      </w:pPr>
      <w:r>
        <w:rPr>
          <w:rFonts w:hint="eastAsia"/>
        </w:rPr>
        <w:t>在实体漫画浏览页面的前台设计当中，主要用到了模糊框插件，通过</w:t>
      </w:r>
      <w:r>
        <w:rPr>
          <w:rFonts w:hint="eastAsia"/>
        </w:rPr>
        <w:t>JQuery</w:t>
      </w:r>
      <w:r>
        <w:rPr>
          <w:rFonts w:hint="eastAsia"/>
        </w:rPr>
        <w:t>和</w:t>
      </w:r>
      <w:r>
        <w:rPr>
          <w:rFonts w:hint="eastAsia"/>
        </w:rPr>
        <w:t>Ajax</w:t>
      </w:r>
      <w:r>
        <w:rPr>
          <w:rFonts w:hint="eastAsia"/>
        </w:rPr>
        <w:t>实现对漫画收藏功能以及历史记录功能。在</w:t>
      </w:r>
      <w:r>
        <w:rPr>
          <w:rFonts w:hint="eastAsia"/>
        </w:rPr>
        <w:t>css</w:t>
      </w:r>
      <w:r>
        <w:rPr>
          <w:rFonts w:hint="eastAsia"/>
        </w:rPr>
        <w:t>样式中通过设置：</w:t>
      </w:r>
      <w:r>
        <w:rPr>
          <w:rFonts w:hint="eastAsia"/>
        </w:rPr>
        <w:t>hover</w:t>
      </w:r>
      <w:r>
        <w:rPr>
          <w:rFonts w:hint="eastAsia"/>
        </w:rPr>
        <w:t>属性的样式，实现当鼠标移动到按钮上时会呈现出不同的颜色，达到视觉可视化的效果，增强用户的体验。通过将标题作者简介等</w:t>
      </w:r>
      <w:r>
        <w:rPr>
          <w:rFonts w:hint="eastAsia"/>
        </w:rPr>
        <w:t>HTML</w:t>
      </w:r>
      <w:r>
        <w:rPr>
          <w:rFonts w:hint="eastAsia"/>
        </w:rPr>
        <w:t>元素设置</w:t>
      </w:r>
      <w:r>
        <w:rPr>
          <w:rFonts w:hint="eastAsia"/>
        </w:rPr>
        <w:t>display: block</w:t>
      </w:r>
      <w:r>
        <w:rPr>
          <w:rFonts w:hint="eastAsia"/>
        </w:rPr>
        <w:t>属性，将此元素将显示为块级元素，使此元素前后会带有换行符。同样的对于章节列表通过设置</w:t>
      </w:r>
      <w:r>
        <w:rPr>
          <w:rFonts w:hint="eastAsia"/>
        </w:rPr>
        <w:t>display: -ms-flexbox;display: flex;align-items: center;overflow: visible;</w:t>
      </w:r>
      <w:r>
        <w:rPr>
          <w:rFonts w:hint="eastAsia"/>
        </w:rPr>
        <w:t>等属性实现按钮的自动换行，当按钮的长度超出了</w:t>
      </w:r>
      <w:r>
        <w:rPr>
          <w:rFonts w:hint="eastAsia"/>
        </w:rPr>
        <w:t>div</w:t>
      </w:r>
      <w:r>
        <w:rPr>
          <w:rFonts w:hint="eastAsia"/>
        </w:rPr>
        <w:t>规定的宽度时，会自动转换到下一行，从而减轻前台代码判断的压力，不用通过</w:t>
      </w:r>
      <w:r>
        <w:rPr>
          <w:rFonts w:hint="eastAsia"/>
        </w:rPr>
        <w:t>js</w:t>
      </w:r>
      <w:r>
        <w:rPr>
          <w:rFonts w:hint="eastAsia"/>
        </w:rPr>
        <w:t>代码或者是模板引擎来进行判断。</w:t>
      </w:r>
    </w:p>
    <w:p w14:paraId="63CE96FC" w14:textId="77777777" w:rsidR="00A020A5" w:rsidRDefault="00A020A5">
      <w:pPr>
        <w:pStyle w:val="a2"/>
        <w:ind w:firstLine="480"/>
      </w:pPr>
    </w:p>
    <w:p w14:paraId="07832428" w14:textId="77777777" w:rsidR="00A020A5" w:rsidRDefault="002C1189">
      <w:pPr>
        <w:pStyle w:val="af1"/>
      </w:pPr>
      <w:r>
        <w:pict w14:anchorId="5C3B4DA8">
          <v:shape id="_x0000_i1037" type="#_x0000_t75" style="width:460.8pt;height:163.85pt">
            <v:imagedata r:id="rId23" o:title=""/>
          </v:shape>
        </w:pict>
      </w:r>
    </w:p>
    <w:p w14:paraId="4D0EC781" w14:textId="77777777" w:rsidR="00A020A5" w:rsidRDefault="00344920">
      <w:pPr>
        <w:pStyle w:val="af2"/>
      </w:pPr>
      <w:r>
        <w:rPr>
          <w:rFonts w:hint="eastAsia"/>
        </w:rPr>
        <w:t>图</w:t>
      </w:r>
      <w:r>
        <w:rPr>
          <w:rFonts w:hint="eastAsia"/>
        </w:rPr>
        <w:t xml:space="preserve"> 4</w:t>
      </w:r>
      <w:r>
        <w:t>.</w:t>
      </w:r>
      <w:r>
        <w:rPr>
          <w:rFonts w:hint="eastAsia"/>
        </w:rPr>
        <w:t>8</w:t>
      </w:r>
      <w:r>
        <w:rPr>
          <w:rFonts w:hint="eastAsia"/>
        </w:rPr>
        <w:tab/>
      </w:r>
      <w:r>
        <w:rPr>
          <w:rFonts w:hint="eastAsia"/>
        </w:rPr>
        <w:t>实体漫画浏览页面</w:t>
      </w:r>
    </w:p>
    <w:p w14:paraId="4B0889D0" w14:textId="77777777" w:rsidR="00A020A5" w:rsidRDefault="002C1189">
      <w:pPr>
        <w:pStyle w:val="af1"/>
      </w:pPr>
      <w:r>
        <w:lastRenderedPageBreak/>
        <w:pict w14:anchorId="6A1F0F9A">
          <v:shape id="_x0000_i1038" type="#_x0000_t75" style="width:460.8pt;height:216.65pt">
            <v:imagedata r:id="rId24" o:title=""/>
          </v:shape>
        </w:pict>
      </w:r>
    </w:p>
    <w:p w14:paraId="219BC442" w14:textId="77777777" w:rsidR="00A020A5" w:rsidRDefault="00344920">
      <w:pPr>
        <w:pStyle w:val="af2"/>
      </w:pPr>
      <w:r>
        <w:rPr>
          <w:rFonts w:hint="eastAsia"/>
        </w:rPr>
        <w:t>图</w:t>
      </w:r>
      <w:r>
        <w:rPr>
          <w:rFonts w:hint="eastAsia"/>
        </w:rPr>
        <w:t xml:space="preserve"> 4</w:t>
      </w:r>
      <w:r>
        <w:t>.</w:t>
      </w:r>
      <w:r>
        <w:rPr>
          <w:rFonts w:hint="eastAsia"/>
        </w:rPr>
        <w:t>9</w:t>
      </w:r>
      <w:r>
        <w:rPr>
          <w:rFonts w:hint="eastAsia"/>
        </w:rPr>
        <w:tab/>
      </w:r>
      <w:r>
        <w:rPr>
          <w:rFonts w:hint="eastAsia"/>
        </w:rPr>
        <w:t>通过模糊框浏览漫画</w:t>
      </w:r>
    </w:p>
    <w:p w14:paraId="6FC4EDB1" w14:textId="77777777" w:rsidR="00A020A5" w:rsidRDefault="00344920">
      <w:pPr>
        <w:pStyle w:val="a2"/>
        <w:ind w:firstLine="480"/>
      </w:pPr>
      <w:r>
        <w:rPr>
          <w:rFonts w:hint="eastAsia"/>
        </w:rPr>
        <w:t>当点击收藏按钮时，会调动</w:t>
      </w:r>
      <w:r>
        <w:rPr>
          <w:rFonts w:hint="eastAsia"/>
        </w:rPr>
        <w:t>js</w:t>
      </w:r>
      <w:r>
        <w:rPr>
          <w:rFonts w:hint="eastAsia"/>
        </w:rPr>
        <w:t>中的</w:t>
      </w:r>
      <w:r>
        <w:rPr>
          <w:rFonts w:hint="eastAsia"/>
        </w:rPr>
        <w:t>changeCollect</w:t>
      </w:r>
      <w:r>
        <w:rPr>
          <w:rFonts w:hint="eastAsia"/>
        </w:rPr>
        <w:t>函数通过获取在漫画标题所在的</w:t>
      </w:r>
      <w:r>
        <w:rPr>
          <w:rFonts w:hint="eastAsia"/>
        </w:rPr>
        <w:t>HTML</w:t>
      </w:r>
      <w:r>
        <w:rPr>
          <w:rFonts w:hint="eastAsia"/>
        </w:rPr>
        <w:t>元素中隐藏加入了</w:t>
      </w:r>
      <w:r>
        <w:rPr>
          <w:rFonts w:hint="eastAsia"/>
        </w:rPr>
        <w:t>comicId</w:t>
      </w:r>
      <w:r>
        <w:rPr>
          <w:rFonts w:hint="eastAsia"/>
        </w:rPr>
        <w:t>属性获取漫画的</w:t>
      </w:r>
      <w:r>
        <w:rPr>
          <w:rFonts w:hint="eastAsia"/>
        </w:rPr>
        <w:t>id</w:t>
      </w:r>
      <w:r>
        <w:rPr>
          <w:rFonts w:hint="eastAsia"/>
        </w:rPr>
        <w:t>值，然后经过</w:t>
      </w:r>
      <w:r>
        <w:rPr>
          <w:rFonts w:hint="eastAsia"/>
        </w:rPr>
        <w:t>Ajax</w:t>
      </w:r>
      <w:r>
        <w:rPr>
          <w:rFonts w:hint="eastAsia"/>
        </w:rPr>
        <w:t>异步调度后台代码实现用户对漫画的收藏。对于历史记录的功能与其十分类似，无非是把点击收藏按钮换成了点击各个章节，并且在各个章节中也暗藏了</w:t>
      </w:r>
      <w:r>
        <w:rPr>
          <w:rFonts w:hint="eastAsia"/>
        </w:rPr>
        <w:t>comicDetailId</w:t>
      </w:r>
      <w:r>
        <w:rPr>
          <w:rFonts w:hint="eastAsia"/>
        </w:rPr>
        <w:t>值。在后端完成更新保存。并且在异步上传前，修改了开始阅读按钮中的</w:t>
      </w:r>
      <w:r>
        <w:rPr>
          <w:rFonts w:hint="eastAsia"/>
        </w:rPr>
        <w:t>historyId</w:t>
      </w:r>
      <w:r>
        <w:rPr>
          <w:rFonts w:hint="eastAsia"/>
        </w:rPr>
        <w:t>属性，使得在页面中点击开始阅读时，也能够直接阅读到最近一次阅读的内容中去。而对于漫画内容的展示，就想前文说的，是用到了</w:t>
      </w:r>
      <w:r>
        <w:rPr>
          <w:rFonts w:hint="eastAsia"/>
        </w:rPr>
        <w:t>BootStrap</w:t>
      </w:r>
      <w:r>
        <w:rPr>
          <w:rFonts w:hint="eastAsia"/>
        </w:rPr>
        <w:t>的模糊框插件，但与之前不同的是，之前是一个按钮绑定一个模糊框，而在这个页面当中是多个按钮绑定一个模糊框。是的，自始至终所用到的模糊框都是那一个，通过在每一个章节按钮中添加</w:t>
      </w:r>
      <w:r>
        <w:rPr>
          <w:rFonts w:hint="eastAsia"/>
        </w:rPr>
        <w:t>urls</w:t>
      </w:r>
      <w:r>
        <w:rPr>
          <w:rFonts w:hint="eastAsia"/>
        </w:rPr>
        <w:t>属性暗中为每个按钮添加了对应章节的图片链接集合数据。当每一次点击其中一个按钮时，调用</w:t>
      </w:r>
      <w:r>
        <w:rPr>
          <w:rFonts w:hint="eastAsia"/>
        </w:rPr>
        <w:t>showComic</w:t>
      </w:r>
      <w:r>
        <w:rPr>
          <w:rFonts w:hint="eastAsia"/>
        </w:rPr>
        <w:t>函数，首先先清空模糊框中的所有子元素，再将按钮中的图片集合，通过</w:t>
      </w:r>
      <w:r>
        <w:rPr>
          <w:rFonts w:hint="eastAsia"/>
        </w:rPr>
        <w:t>for</w:t>
      </w:r>
      <w:r>
        <w:rPr>
          <w:rFonts w:hint="eastAsia"/>
        </w:rPr>
        <w:t>循环以子节点的方式依次添加至模糊框当中，实现点击不同章节显示不同漫画的效果。</w:t>
      </w:r>
    </w:p>
    <w:p w14:paraId="70DF97B5" w14:textId="77777777" w:rsidR="00A020A5" w:rsidRDefault="00344920">
      <w:pPr>
        <w:pStyle w:val="a2"/>
        <w:ind w:firstLine="420"/>
        <w:rPr>
          <w:rFonts w:ascii="Courier New" w:hAnsi="Courier New" w:cs="Courier New"/>
          <w:sz w:val="21"/>
          <w:szCs w:val="21"/>
        </w:rPr>
      </w:pPr>
      <w:r>
        <w:rPr>
          <w:rFonts w:ascii="Courier New" w:hAnsi="Courier New" w:cs="Courier New" w:hint="eastAsia"/>
          <w:sz w:val="21"/>
          <w:szCs w:val="21"/>
        </w:rPr>
        <w:t>function changeCollect() {</w:t>
      </w:r>
    </w:p>
    <w:p w14:paraId="4CCBF70F" w14:textId="77777777" w:rsidR="00A020A5" w:rsidRDefault="00344920">
      <w:pPr>
        <w:pStyle w:val="a2"/>
        <w:ind w:firstLine="420"/>
        <w:rPr>
          <w:rFonts w:ascii="Courier New" w:hAnsi="Courier New" w:cs="Courier New"/>
          <w:sz w:val="21"/>
          <w:szCs w:val="21"/>
        </w:rPr>
      </w:pPr>
      <w:r>
        <w:rPr>
          <w:rFonts w:ascii="Courier New" w:hAnsi="Courier New" w:cs="Courier New" w:hint="eastAsia"/>
          <w:sz w:val="21"/>
          <w:szCs w:val="21"/>
        </w:rPr>
        <w:tab/>
        <w:t xml:space="preserve">  var comicId = $(".comic-title").attr("comicId");</w:t>
      </w:r>
    </w:p>
    <w:p w14:paraId="47D1E17A" w14:textId="77777777" w:rsidR="00A020A5" w:rsidRDefault="00344920">
      <w:pPr>
        <w:pStyle w:val="a2"/>
        <w:ind w:firstLine="420"/>
        <w:rPr>
          <w:rFonts w:ascii="Courier New" w:hAnsi="Courier New" w:cs="Courier New"/>
          <w:sz w:val="21"/>
          <w:szCs w:val="21"/>
        </w:rPr>
      </w:pPr>
      <w:r>
        <w:rPr>
          <w:rFonts w:ascii="Courier New" w:hAnsi="Courier New" w:cs="Courier New" w:hint="eastAsia"/>
          <w:sz w:val="21"/>
          <w:szCs w:val="21"/>
        </w:rPr>
        <w:tab/>
        <w:t xml:space="preserve">  $.ajax({</w:t>
      </w:r>
    </w:p>
    <w:p w14:paraId="59C3D5CB" w14:textId="77777777" w:rsidR="00A020A5" w:rsidRDefault="00344920">
      <w:pPr>
        <w:pStyle w:val="a2"/>
        <w:ind w:firstLine="420"/>
        <w:rPr>
          <w:rFonts w:ascii="Courier New" w:hAnsi="Courier New" w:cs="Courier New"/>
          <w:sz w:val="21"/>
          <w:szCs w:val="21"/>
        </w:rPr>
      </w:pPr>
      <w:r>
        <w:rPr>
          <w:rFonts w:ascii="Courier New" w:hAnsi="Courier New" w:cs="Courier New" w:hint="eastAsia"/>
          <w:sz w:val="21"/>
          <w:szCs w:val="21"/>
        </w:rPr>
        <w:tab/>
      </w:r>
      <w:r>
        <w:rPr>
          <w:rFonts w:ascii="Courier New" w:hAnsi="Courier New" w:cs="Courier New" w:hint="eastAsia"/>
          <w:sz w:val="21"/>
          <w:szCs w:val="21"/>
        </w:rPr>
        <w:tab/>
        <w:t xml:space="preserve">  type:"POST",</w:t>
      </w:r>
    </w:p>
    <w:p w14:paraId="48EDA9BB" w14:textId="77777777" w:rsidR="00A020A5" w:rsidRDefault="00344920">
      <w:pPr>
        <w:pStyle w:val="a2"/>
        <w:ind w:firstLine="420"/>
        <w:rPr>
          <w:rFonts w:ascii="Courier New" w:hAnsi="Courier New" w:cs="Courier New"/>
          <w:sz w:val="21"/>
          <w:szCs w:val="21"/>
        </w:rPr>
      </w:pPr>
      <w:r>
        <w:rPr>
          <w:rFonts w:ascii="Courier New" w:hAnsi="Courier New" w:cs="Courier New" w:hint="eastAsia"/>
          <w:sz w:val="21"/>
          <w:szCs w:val="21"/>
        </w:rPr>
        <w:tab/>
      </w:r>
      <w:r>
        <w:rPr>
          <w:rFonts w:ascii="Courier New" w:hAnsi="Courier New" w:cs="Courier New" w:hint="eastAsia"/>
          <w:sz w:val="21"/>
          <w:szCs w:val="21"/>
        </w:rPr>
        <w:tab/>
        <w:t xml:space="preserve">  url:"addComicCollect",</w:t>
      </w:r>
    </w:p>
    <w:p w14:paraId="609554BB" w14:textId="77777777" w:rsidR="00A020A5" w:rsidRDefault="00344920">
      <w:pPr>
        <w:pStyle w:val="a2"/>
        <w:ind w:firstLine="420"/>
        <w:rPr>
          <w:rFonts w:ascii="Courier New" w:hAnsi="Courier New" w:cs="Courier New"/>
          <w:sz w:val="21"/>
          <w:szCs w:val="21"/>
        </w:rPr>
      </w:pPr>
      <w:r>
        <w:rPr>
          <w:rFonts w:ascii="Courier New" w:hAnsi="Courier New" w:cs="Courier New" w:hint="eastAsia"/>
          <w:sz w:val="21"/>
          <w:szCs w:val="21"/>
        </w:rPr>
        <w:tab/>
      </w:r>
      <w:r>
        <w:rPr>
          <w:rFonts w:ascii="Courier New" w:hAnsi="Courier New" w:cs="Courier New" w:hint="eastAsia"/>
          <w:sz w:val="21"/>
          <w:szCs w:val="21"/>
        </w:rPr>
        <w:tab/>
        <w:t xml:space="preserve">  // data:{"id":val}, </w:t>
      </w:r>
    </w:p>
    <w:p w14:paraId="5BE0760E" w14:textId="77777777" w:rsidR="00A020A5" w:rsidRDefault="00344920">
      <w:pPr>
        <w:pStyle w:val="a2"/>
        <w:ind w:firstLine="420"/>
        <w:rPr>
          <w:rFonts w:ascii="Courier New" w:hAnsi="Courier New" w:cs="Courier New"/>
          <w:sz w:val="21"/>
          <w:szCs w:val="21"/>
        </w:rPr>
      </w:pPr>
      <w:r>
        <w:rPr>
          <w:rFonts w:ascii="Courier New" w:hAnsi="Courier New" w:cs="Courier New" w:hint="eastAsia"/>
          <w:sz w:val="21"/>
          <w:szCs w:val="21"/>
        </w:rPr>
        <w:tab/>
      </w:r>
      <w:r>
        <w:rPr>
          <w:rFonts w:ascii="Courier New" w:hAnsi="Courier New" w:cs="Courier New" w:hint="eastAsia"/>
          <w:sz w:val="21"/>
          <w:szCs w:val="21"/>
        </w:rPr>
        <w:tab/>
        <w:t xml:space="preserve">  data:{comicId:comicId},</w:t>
      </w:r>
    </w:p>
    <w:p w14:paraId="4D1DD50C" w14:textId="77777777" w:rsidR="00A020A5" w:rsidRDefault="00344920">
      <w:pPr>
        <w:pStyle w:val="a2"/>
        <w:ind w:firstLine="420"/>
        <w:rPr>
          <w:rFonts w:ascii="Courier New" w:hAnsi="Courier New" w:cs="Courier New"/>
          <w:sz w:val="21"/>
          <w:szCs w:val="21"/>
        </w:rPr>
      </w:pPr>
      <w:r>
        <w:rPr>
          <w:rFonts w:ascii="Courier New" w:hAnsi="Courier New" w:cs="Courier New" w:hint="eastAsia"/>
          <w:sz w:val="21"/>
          <w:szCs w:val="21"/>
        </w:rPr>
        <w:tab/>
      </w:r>
      <w:r>
        <w:rPr>
          <w:rFonts w:ascii="Courier New" w:hAnsi="Courier New" w:cs="Courier New" w:hint="eastAsia"/>
          <w:sz w:val="21"/>
          <w:szCs w:val="21"/>
        </w:rPr>
        <w:tab/>
        <w:t xml:space="preserve">  async:true,   </w:t>
      </w:r>
    </w:p>
    <w:p w14:paraId="0C82FEA9" w14:textId="77777777" w:rsidR="00A020A5" w:rsidRDefault="00344920">
      <w:pPr>
        <w:pStyle w:val="a2"/>
        <w:ind w:firstLine="420"/>
        <w:rPr>
          <w:rFonts w:ascii="Courier New" w:hAnsi="Courier New" w:cs="Courier New"/>
          <w:sz w:val="21"/>
          <w:szCs w:val="21"/>
        </w:rPr>
      </w:pPr>
      <w:r>
        <w:rPr>
          <w:rFonts w:ascii="Courier New" w:hAnsi="Courier New" w:cs="Courier New" w:hint="eastAsia"/>
          <w:sz w:val="21"/>
          <w:szCs w:val="21"/>
        </w:rPr>
        <w:tab/>
      </w:r>
      <w:r>
        <w:rPr>
          <w:rFonts w:ascii="Courier New" w:hAnsi="Courier New" w:cs="Courier New" w:hint="eastAsia"/>
          <w:sz w:val="21"/>
          <w:szCs w:val="21"/>
        </w:rPr>
        <w:tab/>
        <w:t xml:space="preserve">  dataType:"json",   </w:t>
      </w:r>
    </w:p>
    <w:p w14:paraId="18704FF2" w14:textId="77777777" w:rsidR="00A020A5" w:rsidRDefault="00344920">
      <w:pPr>
        <w:pStyle w:val="a2"/>
        <w:ind w:firstLine="420"/>
        <w:rPr>
          <w:rFonts w:ascii="Courier New" w:hAnsi="Courier New" w:cs="Courier New"/>
          <w:sz w:val="21"/>
          <w:szCs w:val="21"/>
        </w:rPr>
      </w:pPr>
      <w:r>
        <w:rPr>
          <w:rFonts w:ascii="Courier New" w:hAnsi="Courier New" w:cs="Courier New" w:hint="eastAsia"/>
          <w:sz w:val="21"/>
          <w:szCs w:val="21"/>
        </w:rPr>
        <w:tab/>
      </w:r>
      <w:r>
        <w:rPr>
          <w:rFonts w:ascii="Courier New" w:hAnsi="Courier New" w:cs="Courier New" w:hint="eastAsia"/>
          <w:sz w:val="21"/>
          <w:szCs w:val="21"/>
        </w:rPr>
        <w:tab/>
        <w:t xml:space="preserve">  success:function(data){</w:t>
      </w:r>
    </w:p>
    <w:p w14:paraId="27B7B362" w14:textId="77777777" w:rsidR="00A020A5" w:rsidRDefault="00344920">
      <w:pPr>
        <w:pStyle w:val="a2"/>
        <w:ind w:firstLine="420"/>
        <w:rPr>
          <w:rFonts w:ascii="Courier New" w:hAnsi="Courier New" w:cs="Courier New"/>
          <w:sz w:val="21"/>
          <w:szCs w:val="21"/>
        </w:rPr>
      </w:pPr>
      <w:r>
        <w:rPr>
          <w:rFonts w:ascii="Courier New" w:hAnsi="Courier New" w:cs="Courier New" w:hint="eastAsia"/>
          <w:sz w:val="21"/>
          <w:szCs w:val="21"/>
        </w:rPr>
        <w:tab/>
      </w:r>
      <w:r>
        <w:rPr>
          <w:rFonts w:ascii="Courier New" w:hAnsi="Courier New" w:cs="Courier New" w:hint="eastAsia"/>
          <w:sz w:val="21"/>
          <w:szCs w:val="21"/>
        </w:rPr>
        <w:tab/>
      </w:r>
      <w:r>
        <w:rPr>
          <w:rFonts w:ascii="Courier New" w:hAnsi="Courier New" w:cs="Courier New" w:hint="eastAsia"/>
          <w:sz w:val="21"/>
          <w:szCs w:val="21"/>
        </w:rPr>
        <w:tab/>
        <w:t xml:space="preserve">  mydata=data;</w:t>
      </w:r>
    </w:p>
    <w:p w14:paraId="4D69807B" w14:textId="77777777" w:rsidR="00A020A5" w:rsidRDefault="00344920">
      <w:pPr>
        <w:pStyle w:val="a2"/>
        <w:ind w:firstLine="420"/>
        <w:rPr>
          <w:rFonts w:ascii="Courier New" w:hAnsi="Courier New" w:cs="Courier New"/>
          <w:sz w:val="21"/>
          <w:szCs w:val="21"/>
        </w:rPr>
      </w:pPr>
      <w:r>
        <w:rPr>
          <w:rFonts w:ascii="Courier New" w:hAnsi="Courier New" w:cs="Courier New" w:hint="eastAsia"/>
          <w:sz w:val="21"/>
          <w:szCs w:val="21"/>
        </w:rPr>
        <w:tab/>
      </w:r>
      <w:r>
        <w:rPr>
          <w:rFonts w:ascii="Courier New" w:hAnsi="Courier New" w:cs="Courier New" w:hint="eastAsia"/>
          <w:sz w:val="21"/>
          <w:szCs w:val="21"/>
        </w:rPr>
        <w:tab/>
      </w:r>
      <w:r>
        <w:rPr>
          <w:rFonts w:ascii="Courier New" w:hAnsi="Courier New" w:cs="Courier New" w:hint="eastAsia"/>
          <w:sz w:val="21"/>
          <w:szCs w:val="21"/>
        </w:rPr>
        <w:tab/>
        <w:t xml:space="preserve">  $(".isCollect").text(data.isCollect);</w:t>
      </w:r>
    </w:p>
    <w:p w14:paraId="6372CC44" w14:textId="77777777" w:rsidR="00A020A5" w:rsidRDefault="00344920">
      <w:pPr>
        <w:pStyle w:val="a2"/>
        <w:ind w:firstLine="420"/>
        <w:rPr>
          <w:rFonts w:ascii="Courier New" w:hAnsi="Courier New" w:cs="Courier New"/>
          <w:sz w:val="21"/>
          <w:szCs w:val="21"/>
        </w:rPr>
      </w:pPr>
      <w:r>
        <w:rPr>
          <w:rFonts w:ascii="Courier New" w:hAnsi="Courier New" w:cs="Courier New" w:hint="eastAsia"/>
          <w:sz w:val="21"/>
          <w:szCs w:val="21"/>
        </w:rPr>
        <w:tab/>
      </w:r>
      <w:r>
        <w:rPr>
          <w:rFonts w:ascii="Courier New" w:hAnsi="Courier New" w:cs="Courier New" w:hint="eastAsia"/>
          <w:sz w:val="21"/>
          <w:szCs w:val="21"/>
        </w:rPr>
        <w:tab/>
      </w:r>
      <w:r>
        <w:rPr>
          <w:rFonts w:ascii="Courier New" w:hAnsi="Courier New" w:cs="Courier New" w:hint="eastAsia"/>
          <w:sz w:val="21"/>
          <w:szCs w:val="21"/>
        </w:rPr>
        <w:tab/>
        <w:t xml:space="preserve">  //alert("</w:t>
      </w:r>
      <w:r>
        <w:rPr>
          <w:rFonts w:ascii="Courier New" w:hAnsi="Courier New" w:cs="Courier New" w:hint="eastAsia"/>
          <w:sz w:val="21"/>
          <w:szCs w:val="21"/>
        </w:rPr>
        <w:t>上传成功</w:t>
      </w:r>
      <w:r>
        <w:rPr>
          <w:rFonts w:ascii="Courier New" w:hAnsi="Courier New" w:cs="Courier New" w:hint="eastAsia"/>
          <w:sz w:val="21"/>
          <w:szCs w:val="21"/>
        </w:rPr>
        <w:t>");</w:t>
      </w:r>
    </w:p>
    <w:p w14:paraId="461347E3" w14:textId="77777777" w:rsidR="00A020A5" w:rsidRDefault="00344920">
      <w:pPr>
        <w:pStyle w:val="a2"/>
        <w:ind w:firstLine="420"/>
        <w:rPr>
          <w:rFonts w:ascii="Courier New" w:hAnsi="Courier New" w:cs="Courier New"/>
          <w:sz w:val="21"/>
          <w:szCs w:val="21"/>
        </w:rPr>
      </w:pPr>
      <w:r>
        <w:rPr>
          <w:rFonts w:ascii="Courier New" w:hAnsi="Courier New" w:cs="Courier New" w:hint="eastAsia"/>
          <w:sz w:val="21"/>
          <w:szCs w:val="21"/>
        </w:rPr>
        <w:tab/>
      </w:r>
      <w:r>
        <w:rPr>
          <w:rFonts w:ascii="Courier New" w:hAnsi="Courier New" w:cs="Courier New" w:hint="eastAsia"/>
          <w:sz w:val="21"/>
          <w:szCs w:val="21"/>
        </w:rPr>
        <w:tab/>
        <w:t xml:space="preserve">  },</w:t>
      </w:r>
    </w:p>
    <w:p w14:paraId="6CB99A9E" w14:textId="77777777" w:rsidR="00A020A5" w:rsidRDefault="00344920">
      <w:pPr>
        <w:pStyle w:val="a2"/>
        <w:ind w:firstLine="420"/>
        <w:rPr>
          <w:rFonts w:ascii="Courier New" w:hAnsi="Courier New" w:cs="Courier New"/>
          <w:sz w:val="21"/>
          <w:szCs w:val="21"/>
        </w:rPr>
      </w:pPr>
      <w:r>
        <w:rPr>
          <w:rFonts w:ascii="Courier New" w:hAnsi="Courier New" w:cs="Courier New" w:hint="eastAsia"/>
          <w:sz w:val="21"/>
          <w:szCs w:val="21"/>
        </w:rPr>
        <w:tab/>
      </w:r>
      <w:r>
        <w:rPr>
          <w:rFonts w:ascii="Courier New" w:hAnsi="Courier New" w:cs="Courier New" w:hint="eastAsia"/>
          <w:sz w:val="21"/>
          <w:szCs w:val="21"/>
        </w:rPr>
        <w:tab/>
        <w:t xml:space="preserve">  error:function() {</w:t>
      </w:r>
    </w:p>
    <w:p w14:paraId="276D805C" w14:textId="77777777" w:rsidR="00A020A5" w:rsidRDefault="00344920">
      <w:pPr>
        <w:pStyle w:val="a2"/>
        <w:ind w:firstLine="420"/>
        <w:rPr>
          <w:rFonts w:ascii="Courier New" w:hAnsi="Courier New" w:cs="Courier New"/>
          <w:sz w:val="21"/>
          <w:szCs w:val="21"/>
        </w:rPr>
      </w:pPr>
      <w:r>
        <w:rPr>
          <w:rFonts w:ascii="Courier New" w:hAnsi="Courier New" w:cs="Courier New" w:hint="eastAsia"/>
          <w:sz w:val="21"/>
          <w:szCs w:val="21"/>
        </w:rPr>
        <w:tab/>
      </w:r>
      <w:r>
        <w:rPr>
          <w:rFonts w:ascii="Courier New" w:hAnsi="Courier New" w:cs="Courier New" w:hint="eastAsia"/>
          <w:sz w:val="21"/>
          <w:szCs w:val="21"/>
        </w:rPr>
        <w:tab/>
      </w:r>
      <w:r>
        <w:rPr>
          <w:rFonts w:ascii="Courier New" w:hAnsi="Courier New" w:cs="Courier New" w:hint="eastAsia"/>
          <w:sz w:val="21"/>
          <w:szCs w:val="21"/>
        </w:rPr>
        <w:tab/>
        <w:t xml:space="preserve">  alert("error");</w:t>
      </w:r>
    </w:p>
    <w:p w14:paraId="2EE1FEB2" w14:textId="77777777" w:rsidR="00A020A5" w:rsidRDefault="00344920">
      <w:pPr>
        <w:pStyle w:val="a2"/>
        <w:ind w:firstLine="420"/>
        <w:rPr>
          <w:rFonts w:ascii="Courier New" w:hAnsi="Courier New" w:cs="Courier New"/>
          <w:sz w:val="21"/>
          <w:szCs w:val="21"/>
        </w:rPr>
      </w:pPr>
      <w:r>
        <w:rPr>
          <w:rFonts w:ascii="Courier New" w:hAnsi="Courier New" w:cs="Courier New" w:hint="eastAsia"/>
          <w:sz w:val="21"/>
          <w:szCs w:val="21"/>
        </w:rPr>
        <w:lastRenderedPageBreak/>
        <w:tab/>
      </w:r>
      <w:r>
        <w:rPr>
          <w:rFonts w:ascii="Courier New" w:hAnsi="Courier New" w:cs="Courier New" w:hint="eastAsia"/>
          <w:sz w:val="21"/>
          <w:szCs w:val="21"/>
        </w:rPr>
        <w:tab/>
        <w:t xml:space="preserve">  }</w:t>
      </w:r>
    </w:p>
    <w:p w14:paraId="2EF4D220" w14:textId="77777777" w:rsidR="00A020A5" w:rsidRDefault="00344920">
      <w:pPr>
        <w:pStyle w:val="a2"/>
        <w:ind w:firstLine="420"/>
        <w:rPr>
          <w:rFonts w:ascii="Courier New" w:hAnsi="Courier New" w:cs="Courier New"/>
          <w:sz w:val="21"/>
          <w:szCs w:val="21"/>
        </w:rPr>
      </w:pPr>
      <w:r>
        <w:rPr>
          <w:rFonts w:ascii="Courier New" w:hAnsi="Courier New" w:cs="Courier New" w:hint="eastAsia"/>
          <w:sz w:val="21"/>
          <w:szCs w:val="21"/>
        </w:rPr>
        <w:tab/>
        <w:t xml:space="preserve">  });</w:t>
      </w:r>
    </w:p>
    <w:p w14:paraId="012DD8D7" w14:textId="77777777" w:rsidR="00A020A5" w:rsidRDefault="00344920">
      <w:pPr>
        <w:pStyle w:val="a2"/>
        <w:ind w:firstLine="420"/>
        <w:rPr>
          <w:rFonts w:ascii="Courier New" w:hAnsi="Courier New" w:cs="Courier New"/>
          <w:sz w:val="21"/>
          <w:szCs w:val="21"/>
        </w:rPr>
      </w:pPr>
      <w:r>
        <w:rPr>
          <w:rFonts w:ascii="Courier New" w:hAnsi="Courier New" w:cs="Courier New" w:hint="eastAsia"/>
          <w:sz w:val="21"/>
          <w:szCs w:val="21"/>
        </w:rPr>
        <w:t xml:space="preserve">  }</w:t>
      </w:r>
    </w:p>
    <w:p w14:paraId="56E460F5" w14:textId="77777777" w:rsidR="00A020A5" w:rsidRDefault="00344920">
      <w:pPr>
        <w:pStyle w:val="3"/>
      </w:pPr>
      <w:bookmarkStart w:id="53" w:name="_Toc17779"/>
      <w:r>
        <w:rPr>
          <w:rFonts w:hint="eastAsia"/>
        </w:rPr>
        <w:t>实体漫画浏览页面的后端具体业务实现</w:t>
      </w:r>
      <w:bookmarkEnd w:id="53"/>
    </w:p>
    <w:p w14:paraId="12688155" w14:textId="77777777" w:rsidR="00A020A5" w:rsidRDefault="00344920">
      <w:pPr>
        <w:pStyle w:val="a2"/>
        <w:ind w:firstLine="480"/>
      </w:pPr>
      <w:r>
        <w:rPr>
          <w:rFonts w:hint="eastAsia"/>
        </w:rPr>
        <w:t>此部分的后端代码与上方存在些许相似之处，且漫画收藏与漫画历史记录保存功能的后台功能实现也具有十分相似的地方，因此我仅挑选出漫画收藏部分进行简要的说明。首先因为前台是通过</w:t>
      </w:r>
      <w:r>
        <w:rPr>
          <w:rFonts w:hint="eastAsia"/>
        </w:rPr>
        <w:t>Ajax</w:t>
      </w:r>
      <w:r>
        <w:rPr>
          <w:rFonts w:hint="eastAsia"/>
        </w:rPr>
        <w:t>异步调用的，因此采用前后端分离的方式，通过在方法上添加</w:t>
      </w:r>
      <w:r>
        <w:rPr>
          <w:rFonts w:hint="eastAsia"/>
        </w:rPr>
        <w:t>ResponseBody</w:t>
      </w:r>
      <w:r>
        <w:rPr>
          <w:rFonts w:hint="eastAsia"/>
        </w:rPr>
        <w:t>注解实现方法返回</w:t>
      </w:r>
      <w:r>
        <w:rPr>
          <w:rFonts w:hint="eastAsia"/>
        </w:rPr>
        <w:t>json</w:t>
      </w:r>
      <w:r>
        <w:rPr>
          <w:rFonts w:hint="eastAsia"/>
        </w:rPr>
        <w:t>数据回前端页面，这里我所使用了阿里的</w:t>
      </w:r>
      <w:r>
        <w:rPr>
          <w:rFonts w:hint="eastAsia"/>
        </w:rPr>
        <w:t>fastjson</w:t>
      </w:r>
      <w:r>
        <w:rPr>
          <w:rFonts w:hint="eastAsia"/>
        </w:rPr>
        <w:t>来返回</w:t>
      </w:r>
      <w:r>
        <w:rPr>
          <w:rFonts w:hint="eastAsia"/>
        </w:rPr>
        <w:t>json</w:t>
      </w:r>
      <w:r>
        <w:rPr>
          <w:rFonts w:hint="eastAsia"/>
        </w:rPr>
        <w:t>对象的</w:t>
      </w:r>
      <w:r>
        <w:rPr>
          <w:rFonts w:hint="eastAsia"/>
        </w:rPr>
        <w:t>json</w:t>
      </w:r>
      <w:r>
        <w:rPr>
          <w:rFonts w:hint="eastAsia"/>
        </w:rPr>
        <w:t>字符串。前台通过后代</w:t>
      </w:r>
      <w:r>
        <w:rPr>
          <w:rFonts w:hint="eastAsia"/>
        </w:rPr>
        <w:t>json</w:t>
      </w:r>
      <w:r>
        <w:rPr>
          <w:rFonts w:hint="eastAsia"/>
        </w:rPr>
        <w:t>中的</w:t>
      </w:r>
      <w:r>
        <w:rPr>
          <w:rFonts w:hint="eastAsia"/>
        </w:rPr>
        <w:t>isCollect</w:t>
      </w:r>
      <w:r>
        <w:rPr>
          <w:rFonts w:hint="eastAsia"/>
        </w:rPr>
        <w:t>属性的数值，改变收藏按钮的文字内容。通过用户的</w:t>
      </w:r>
      <w:r>
        <w:rPr>
          <w:rFonts w:hint="eastAsia"/>
        </w:rPr>
        <w:t>id</w:t>
      </w:r>
      <w:r>
        <w:rPr>
          <w:rFonts w:hint="eastAsia"/>
        </w:rPr>
        <w:t>和漫画</w:t>
      </w:r>
      <w:r>
        <w:rPr>
          <w:rFonts w:hint="eastAsia"/>
        </w:rPr>
        <w:t>id</w:t>
      </w:r>
      <w:r>
        <w:rPr>
          <w:rFonts w:hint="eastAsia"/>
        </w:rPr>
        <w:t>查看之前数据库当中是否有存过数据，以此作为依据来判断用户是否收藏过此本漫画。</w:t>
      </w:r>
    </w:p>
    <w:p w14:paraId="4E364F27"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@ResponseBody</w:t>
      </w:r>
    </w:p>
    <w:p w14:paraId="14876AA1"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public String addComicCollect(Long comicId){</w:t>
      </w:r>
    </w:p>
    <w:p w14:paraId="2A1265B3"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t>HttpSession session = request.getSession();</w:t>
      </w:r>
    </w:p>
    <w:p w14:paraId="1ED45B3F"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t>Long userId = (Long)session.getAttribute("userId");</w:t>
      </w:r>
    </w:p>
    <w:p w14:paraId="53BD43D9"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t>ComicCollect comicCollect =</w:t>
      </w:r>
    </w:p>
    <w:p w14:paraId="1EE0AC02" w14:textId="77777777" w:rsidR="00A020A5" w:rsidRDefault="00344920">
      <w:pPr>
        <w:pStyle w:val="a2"/>
        <w:ind w:firstLineChars="300" w:firstLine="630"/>
        <w:rPr>
          <w:rFonts w:ascii="Courier New" w:hAnsi="Courier New" w:cs="Courier New"/>
          <w:sz w:val="21"/>
          <w:szCs w:val="21"/>
        </w:rPr>
      </w:pPr>
      <w:r>
        <w:rPr>
          <w:rFonts w:ascii="Courier New" w:hAnsi="Courier New" w:cs="Courier New"/>
          <w:sz w:val="21"/>
          <w:szCs w:val="21"/>
        </w:rPr>
        <w:t xml:space="preserve"> comicCollectService.findComicCollectByUserIdAndComicId(userId, comicId);</w:t>
      </w:r>
    </w:p>
    <w:p w14:paraId="2C3389D7"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t>JSONObject result = new JSONObject();</w:t>
      </w:r>
    </w:p>
    <w:p w14:paraId="503BD106"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t>if(comicCollect != null){</w:t>
      </w:r>
    </w:p>
    <w:p w14:paraId="21CEBDCE"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t>comicCollectService.deleteComicCollectById(comicCollect.getId());</w:t>
      </w:r>
    </w:p>
    <w:p w14:paraId="13544D86"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t>result.put("msg", "</w:t>
      </w:r>
      <w:r>
        <w:rPr>
          <w:rFonts w:ascii="Courier New" w:hAnsi="Courier New" w:cs="Courier New"/>
          <w:sz w:val="21"/>
          <w:szCs w:val="21"/>
        </w:rPr>
        <w:t>取消收藏</w:t>
      </w:r>
      <w:r>
        <w:rPr>
          <w:rFonts w:ascii="Courier New" w:hAnsi="Courier New" w:cs="Courier New"/>
          <w:sz w:val="21"/>
          <w:szCs w:val="21"/>
        </w:rPr>
        <w:t>");</w:t>
      </w:r>
    </w:p>
    <w:p w14:paraId="242EBE4F"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t>result.put("isCollect", "</w:t>
      </w:r>
      <w:r>
        <w:rPr>
          <w:rFonts w:ascii="Courier New" w:hAnsi="Courier New" w:cs="Courier New"/>
          <w:sz w:val="21"/>
          <w:szCs w:val="21"/>
        </w:rPr>
        <w:t>收藏</w:t>
      </w:r>
      <w:r>
        <w:rPr>
          <w:rFonts w:ascii="Courier New" w:hAnsi="Courier New" w:cs="Courier New"/>
          <w:sz w:val="21"/>
          <w:szCs w:val="21"/>
        </w:rPr>
        <w:t>");</w:t>
      </w:r>
    </w:p>
    <w:p w14:paraId="3047B21E"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t>}else {</w:t>
      </w:r>
    </w:p>
    <w:p w14:paraId="4989056F"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t>comicCollect = new ComicCollect();</w:t>
      </w:r>
    </w:p>
    <w:p w14:paraId="28A259AE"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t>comicCollect.setComicId(comicId);</w:t>
      </w:r>
    </w:p>
    <w:p w14:paraId="77572054"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t>comicCollect.setUserId(userId);</w:t>
      </w:r>
    </w:p>
    <w:p w14:paraId="64803897"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t>comicCollectService.saveComicCollect(comicCollect);</w:t>
      </w:r>
    </w:p>
    <w:p w14:paraId="2607DF49"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t>result.put("msg", "</w:t>
      </w:r>
      <w:r>
        <w:rPr>
          <w:rFonts w:ascii="Courier New" w:hAnsi="Courier New" w:cs="Courier New"/>
          <w:sz w:val="21"/>
          <w:szCs w:val="21"/>
        </w:rPr>
        <w:t>收藏成功</w:t>
      </w:r>
      <w:r>
        <w:rPr>
          <w:rFonts w:ascii="Courier New" w:hAnsi="Courier New" w:cs="Courier New"/>
          <w:sz w:val="21"/>
          <w:szCs w:val="21"/>
        </w:rPr>
        <w:t>");</w:t>
      </w:r>
    </w:p>
    <w:p w14:paraId="170DB29D"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t>result.put("isCollect", "</w:t>
      </w:r>
      <w:r>
        <w:rPr>
          <w:rFonts w:ascii="Courier New" w:hAnsi="Courier New" w:cs="Courier New"/>
          <w:sz w:val="21"/>
          <w:szCs w:val="21"/>
        </w:rPr>
        <w:t>已收藏</w:t>
      </w:r>
      <w:r>
        <w:rPr>
          <w:rFonts w:ascii="Courier New" w:hAnsi="Courier New" w:cs="Courier New"/>
          <w:sz w:val="21"/>
          <w:szCs w:val="21"/>
        </w:rPr>
        <w:t>");</w:t>
      </w:r>
    </w:p>
    <w:p w14:paraId="0389E244"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t>}</w:t>
      </w:r>
    </w:p>
    <w:p w14:paraId="5BBA0B24"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t>return result.toJSONString();</w:t>
      </w:r>
    </w:p>
    <w:p w14:paraId="0B4A4603"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w:t>
      </w:r>
    </w:p>
    <w:p w14:paraId="3B6CA414" w14:textId="77777777" w:rsidR="00A020A5" w:rsidRDefault="00344920">
      <w:pPr>
        <w:pStyle w:val="2"/>
      </w:pPr>
      <w:bookmarkStart w:id="54" w:name="_Toc8923"/>
      <w:r>
        <w:rPr>
          <w:rFonts w:hint="eastAsia"/>
        </w:rPr>
        <w:t>首页功能的开发</w:t>
      </w:r>
      <w:bookmarkEnd w:id="54"/>
    </w:p>
    <w:p w14:paraId="51DF5594" w14:textId="77777777" w:rsidR="00A020A5" w:rsidRDefault="00344920">
      <w:pPr>
        <w:pStyle w:val="3"/>
      </w:pPr>
      <w:bookmarkStart w:id="55" w:name="_Toc27447"/>
      <w:r>
        <w:rPr>
          <w:rFonts w:hint="eastAsia"/>
        </w:rPr>
        <w:t>首页页面的前台页面的设计</w:t>
      </w:r>
      <w:bookmarkEnd w:id="55"/>
    </w:p>
    <w:p w14:paraId="7FE2DF16" w14:textId="77777777" w:rsidR="00A020A5" w:rsidRDefault="00344920">
      <w:pPr>
        <w:pStyle w:val="a2"/>
        <w:ind w:firstLine="480"/>
      </w:pPr>
      <w:r>
        <w:rPr>
          <w:rFonts w:hint="eastAsia"/>
        </w:rPr>
        <w:t>首页当中的核心功能点为巨幕的制作，通过</w:t>
      </w:r>
      <w:r>
        <w:rPr>
          <w:rFonts w:hint="eastAsia"/>
        </w:rPr>
        <w:t>BootStrap</w:t>
      </w:r>
      <w:r>
        <w:rPr>
          <w:rFonts w:hint="eastAsia"/>
        </w:rPr>
        <w:t>中的巨幕插件进行实现。核心功能点与模糊框想类似，通过为</w:t>
      </w:r>
      <w:r>
        <w:rPr>
          <w:rFonts w:hint="eastAsia"/>
        </w:rPr>
        <w:t>ol</w:t>
      </w:r>
      <w:r>
        <w:rPr>
          <w:rFonts w:hint="eastAsia"/>
        </w:rPr>
        <w:t>元素的</w:t>
      </w:r>
      <w:r>
        <w:rPr>
          <w:rFonts w:hint="eastAsia"/>
        </w:rPr>
        <w:t>class</w:t>
      </w:r>
      <w:r>
        <w:rPr>
          <w:rFonts w:hint="eastAsia"/>
        </w:rPr>
        <w:t>属性添加</w:t>
      </w:r>
      <w:r>
        <w:rPr>
          <w:rFonts w:hint="eastAsia"/>
        </w:rPr>
        <w:t>carousel-indicators</w:t>
      </w:r>
      <w:r>
        <w:rPr>
          <w:rFonts w:hint="eastAsia"/>
        </w:rPr>
        <w:t>值，使其成为一个巨幕，然后通过</w:t>
      </w:r>
      <w:r>
        <w:rPr>
          <w:rFonts w:hint="eastAsia"/>
        </w:rPr>
        <w:t>li</w:t>
      </w:r>
      <w:r>
        <w:rPr>
          <w:rFonts w:hint="eastAsia"/>
        </w:rPr>
        <w:t>元素中的</w:t>
      </w:r>
      <w:r>
        <w:rPr>
          <w:rFonts w:hint="eastAsia"/>
        </w:rPr>
        <w:t>data-target</w:t>
      </w:r>
      <w:r>
        <w:rPr>
          <w:rFonts w:hint="eastAsia"/>
        </w:rPr>
        <w:t>属性与巨幕中的元素进行绑定。漫画的跳转与之前所有页面中漫画的跳转都相类似就不说了。</w:t>
      </w:r>
    </w:p>
    <w:p w14:paraId="3D954468" w14:textId="77777777" w:rsidR="00A020A5" w:rsidRDefault="002C1189">
      <w:pPr>
        <w:pStyle w:val="af1"/>
      </w:pPr>
      <w:r>
        <w:lastRenderedPageBreak/>
        <w:pict w14:anchorId="44A68486">
          <v:shape id="_x0000_i1039" type="#_x0000_t75" style="width:461.1pt;height:225.3pt">
            <v:imagedata r:id="rId25" o:title=""/>
          </v:shape>
        </w:pict>
      </w:r>
      <w:r w:rsidR="005908EF">
        <w:rPr>
          <w:rStyle w:val="ac"/>
        </w:rPr>
        <w:commentReference w:id="56"/>
      </w:r>
    </w:p>
    <w:p w14:paraId="226E1589" w14:textId="77777777" w:rsidR="00A020A5" w:rsidRDefault="00344920">
      <w:pPr>
        <w:pStyle w:val="af2"/>
      </w:pPr>
      <w:r>
        <w:rPr>
          <w:rFonts w:hint="eastAsia"/>
        </w:rPr>
        <w:t>图</w:t>
      </w:r>
      <w:r>
        <w:rPr>
          <w:rFonts w:hint="eastAsia"/>
        </w:rPr>
        <w:t xml:space="preserve"> 4</w:t>
      </w:r>
      <w:r>
        <w:t>.</w:t>
      </w:r>
      <w:r>
        <w:rPr>
          <w:rFonts w:hint="eastAsia"/>
        </w:rPr>
        <w:t>10</w:t>
      </w:r>
      <w:r>
        <w:rPr>
          <w:rFonts w:hint="eastAsia"/>
        </w:rPr>
        <w:tab/>
      </w:r>
      <w:r>
        <w:rPr>
          <w:rFonts w:hint="eastAsia"/>
        </w:rPr>
        <w:t>首页</w:t>
      </w:r>
    </w:p>
    <w:p w14:paraId="743CF4BE" w14:textId="77777777" w:rsidR="00A020A5" w:rsidRDefault="00344920">
      <w:pPr>
        <w:pStyle w:val="3"/>
      </w:pPr>
      <w:bookmarkStart w:id="57" w:name="_Toc8472"/>
      <w:r>
        <w:rPr>
          <w:rFonts w:hint="eastAsia"/>
        </w:rPr>
        <w:t>首页页面的后端具体业务实现</w:t>
      </w:r>
      <w:bookmarkEnd w:id="57"/>
    </w:p>
    <w:p w14:paraId="61862444" w14:textId="77777777" w:rsidR="00A020A5" w:rsidRDefault="00344920">
      <w:pPr>
        <w:pStyle w:val="a2"/>
        <w:ind w:firstLine="480"/>
      </w:pPr>
      <w:r>
        <w:rPr>
          <w:rFonts w:hint="eastAsia"/>
        </w:rPr>
        <w:t>在后端功能中我主要说明下</w:t>
      </w:r>
      <w:r>
        <w:rPr>
          <w:rFonts w:hint="eastAsia"/>
        </w:rPr>
        <w:t>Query</w:t>
      </w:r>
      <w:r>
        <w:rPr>
          <w:rFonts w:hint="eastAsia"/>
        </w:rPr>
        <w:t>注解，依旧是十分强大的</w:t>
      </w:r>
      <w:r>
        <w:rPr>
          <w:rFonts w:hint="eastAsia"/>
        </w:rPr>
        <w:t>Springboot</w:t>
      </w:r>
      <w:r>
        <w:rPr>
          <w:rFonts w:hint="eastAsia"/>
        </w:rPr>
        <w:t>框架带来的功能通过在底层方法上加上注解，就可以实现对数据库表的查询。值得注意的是，</w:t>
      </w:r>
      <w:r>
        <w:rPr>
          <w:rFonts w:hint="eastAsia"/>
        </w:rPr>
        <w:t>Query</w:t>
      </w:r>
      <w:r>
        <w:rPr>
          <w:rFonts w:hint="eastAsia"/>
        </w:rPr>
        <w:t>注解中的并非</w:t>
      </w:r>
      <w:r>
        <w:rPr>
          <w:rFonts w:hint="eastAsia"/>
        </w:rPr>
        <w:t>sql</w:t>
      </w:r>
      <w:r>
        <w:rPr>
          <w:rFonts w:hint="eastAsia"/>
        </w:rPr>
        <w:t>语句而是</w:t>
      </w:r>
      <w:r>
        <w:rPr>
          <w:rFonts w:hint="eastAsia"/>
        </w:rPr>
        <w:t>hql</w:t>
      </w:r>
      <w:r>
        <w:rPr>
          <w:rFonts w:hint="eastAsia"/>
        </w:rPr>
        <w:t>语句。此语句的作用是查询</w:t>
      </w:r>
      <w:r>
        <w:rPr>
          <w:rFonts w:hint="eastAsia"/>
        </w:rPr>
        <w:t>t_comic_collect</w:t>
      </w:r>
      <w:r>
        <w:rPr>
          <w:rFonts w:hint="eastAsia"/>
        </w:rPr>
        <w:t>表以</w:t>
      </w:r>
      <w:r>
        <w:rPr>
          <w:rFonts w:hint="eastAsia"/>
        </w:rPr>
        <w:t>comicId</w:t>
      </w:r>
      <w:r>
        <w:rPr>
          <w:rFonts w:hint="eastAsia"/>
        </w:rPr>
        <w:t>进行分组后根据每组</w:t>
      </w:r>
      <w:r>
        <w:rPr>
          <w:rFonts w:hint="eastAsia"/>
        </w:rPr>
        <w:t>comicId</w:t>
      </w:r>
      <w:r>
        <w:rPr>
          <w:rFonts w:hint="eastAsia"/>
        </w:rPr>
        <w:t>的数量进行降序排序以达到排行榜的效果，然后通过分页功能实现只取前</w:t>
      </w:r>
      <w:r>
        <w:rPr>
          <w:rFonts w:hint="eastAsia"/>
        </w:rPr>
        <w:t>10</w:t>
      </w:r>
      <w:r>
        <w:rPr>
          <w:rFonts w:hint="eastAsia"/>
        </w:rPr>
        <w:t>，图中由于数据量实在是太少所以只取到了</w:t>
      </w:r>
      <w:r>
        <w:rPr>
          <w:rFonts w:hint="eastAsia"/>
        </w:rPr>
        <w:t>3</w:t>
      </w:r>
      <w:r>
        <w:rPr>
          <w:rFonts w:hint="eastAsia"/>
        </w:rPr>
        <w:t>本漫画，如果放在真实的业务场景中不会出现这种情况。</w:t>
      </w:r>
    </w:p>
    <w:p w14:paraId="722A3FA8"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@Query("select t from ComicCollect t \n" +</w:t>
      </w:r>
    </w:p>
    <w:p w14:paraId="59D91301"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t>"GROUP BY t.comicId\n" +</w:t>
      </w:r>
    </w:p>
    <w:p w14:paraId="77BAFAAE"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t>"ORDER BY count(t.comicId) desc ")</w:t>
      </w:r>
    </w:p>
    <w:p w14:paraId="5B2FE5F0" w14:textId="77777777" w:rsidR="00A020A5" w:rsidRDefault="00344920">
      <w:pPr>
        <w:pStyle w:val="a2"/>
        <w:ind w:firstLine="420"/>
        <w:rPr>
          <w:rFonts w:ascii="Courier New" w:hAnsi="Courier New" w:cs="Courier New"/>
          <w:sz w:val="21"/>
          <w:szCs w:val="21"/>
        </w:rPr>
      </w:pPr>
      <w:r>
        <w:rPr>
          <w:rFonts w:ascii="Courier New" w:hAnsi="Courier New" w:cs="Courier New"/>
          <w:sz w:val="21"/>
          <w:szCs w:val="21"/>
        </w:rPr>
        <w:t>Page&lt;ComicCollect&gt; getComicCollect(Pageable pageable);</w:t>
      </w:r>
    </w:p>
    <w:p w14:paraId="5795046C" w14:textId="77777777" w:rsidR="00A020A5" w:rsidRDefault="00344920">
      <w:pPr>
        <w:pStyle w:val="1"/>
      </w:pPr>
      <w:bookmarkStart w:id="58" w:name="_Toc105354216"/>
      <w:bookmarkStart w:id="59" w:name="_Toc141"/>
      <w:bookmarkEnd w:id="28"/>
      <w:r>
        <w:rPr>
          <w:rFonts w:hint="eastAsia"/>
        </w:rPr>
        <w:lastRenderedPageBreak/>
        <w:t>结论</w:t>
      </w:r>
      <w:bookmarkEnd w:id="58"/>
      <w:bookmarkEnd w:id="59"/>
    </w:p>
    <w:p w14:paraId="0AD79414" w14:textId="77777777" w:rsidR="00A020A5" w:rsidRDefault="00344920">
      <w:pPr>
        <w:pStyle w:val="2"/>
      </w:pPr>
      <w:bookmarkStart w:id="60" w:name="_Toc5398"/>
      <w:commentRangeStart w:id="61"/>
      <w:r>
        <w:rPr>
          <w:rFonts w:hint="eastAsia"/>
        </w:rPr>
        <w:t>系统的不足</w:t>
      </w:r>
      <w:bookmarkEnd w:id="60"/>
      <w:commentRangeEnd w:id="61"/>
      <w:r w:rsidR="005908EF">
        <w:rPr>
          <w:rStyle w:val="ac"/>
          <w:rFonts w:ascii="Times New Roman" w:eastAsia="宋体" w:hAnsi="Times New Roman"/>
          <w:bCs w:val="0"/>
        </w:rPr>
        <w:commentReference w:id="61"/>
      </w:r>
    </w:p>
    <w:p w14:paraId="0B588BE0" w14:textId="77777777" w:rsidR="00A020A5" w:rsidRDefault="00344920">
      <w:pPr>
        <w:pStyle w:val="a1"/>
      </w:pPr>
      <w:commentRangeStart w:id="62"/>
      <w:r>
        <w:rPr>
          <w:rFonts w:hint="eastAsia"/>
        </w:rPr>
        <w:t>由于疫情的影响和自身的惰性，导致在整个毕设设计的前半段基本是在浑水摸鱼混日子，对于毕设没有做好一个充足的准备。而后半段由于实习的缘故导致事务繁重，导致最终用来开发系统的时间大约只有两周左右。</w:t>
      </w:r>
      <w:commentRangeEnd w:id="62"/>
      <w:r w:rsidR="005908EF">
        <w:rPr>
          <w:rStyle w:val="ac"/>
        </w:rPr>
        <w:commentReference w:id="62"/>
      </w:r>
      <w:r>
        <w:rPr>
          <w:rFonts w:hint="eastAsia"/>
        </w:rPr>
        <w:t>通过一周的时间设计前端页面，另一周来实现系统的后端功能以及数据库表的设计。因此带来的最为明显的一点就是数据量的不足，没有充足的时间去录入庞杂的数据。也并没有足够的时间去对系统进行测试。对于当初设想的部分功能最后也没有时间去做完。比如说当初设想是可以再有一个评论功能的，在浏览具体漫画的最下方，用户可以留下自己的评论，碍于时间等方面的原因并没有对此进行实现，已经页面上的排行榜页面最后也没有制作完成，只在首页上实现了一个相似的功能，放弃了具体页面的制作。以及在漫画系统中部分细节的欠考量。比方说，在漫画一章节浏览到最后时，没有提供一个按钮点击前往下一章节继续阅读；没有对已阅读漫画章节进行样式设计，可以让用户辨认出那些章节用户是阅读过的。</w:t>
      </w:r>
    </w:p>
    <w:p w14:paraId="5EFAC439" w14:textId="77777777" w:rsidR="00A020A5" w:rsidRDefault="002C1189">
      <w:pPr>
        <w:pStyle w:val="af1"/>
      </w:pPr>
      <w:r>
        <w:pict w14:anchorId="4336F301">
          <v:shape id="_x0000_i1040" type="#_x0000_t75" style="width:461.75pt;height:281.3pt">
            <v:imagedata r:id="rId26" o:title=""/>
          </v:shape>
        </w:pict>
      </w:r>
    </w:p>
    <w:p w14:paraId="5546B338" w14:textId="77777777" w:rsidR="00A020A5" w:rsidRDefault="00344920">
      <w:pPr>
        <w:pStyle w:val="af2"/>
      </w:pPr>
      <w:r>
        <w:rPr>
          <w:rFonts w:hint="eastAsia"/>
        </w:rPr>
        <w:t>图</w:t>
      </w:r>
      <w:r>
        <w:rPr>
          <w:rFonts w:hint="eastAsia"/>
        </w:rPr>
        <w:t xml:space="preserve"> 5</w:t>
      </w:r>
      <w:r>
        <w:t>.</w:t>
      </w:r>
      <w:r>
        <w:rPr>
          <w:rFonts w:hint="eastAsia"/>
        </w:rPr>
        <w:t>1</w:t>
      </w:r>
      <w:r>
        <w:rPr>
          <w:rFonts w:hint="eastAsia"/>
        </w:rPr>
        <w:tab/>
        <w:t>git</w:t>
      </w:r>
      <w:r>
        <w:rPr>
          <w:rFonts w:hint="eastAsia"/>
        </w:rPr>
        <w:t>提交历史</w:t>
      </w:r>
    </w:p>
    <w:p w14:paraId="1456567F" w14:textId="77777777" w:rsidR="00A020A5" w:rsidRDefault="00A020A5">
      <w:pPr>
        <w:pStyle w:val="a1"/>
      </w:pPr>
    </w:p>
    <w:p w14:paraId="4F40EFDF" w14:textId="77777777" w:rsidR="00A020A5" w:rsidRDefault="00344920">
      <w:pPr>
        <w:pStyle w:val="2"/>
      </w:pPr>
      <w:bookmarkStart w:id="63" w:name="_Toc23600"/>
      <w:r>
        <w:rPr>
          <w:rFonts w:hint="eastAsia"/>
        </w:rPr>
        <w:lastRenderedPageBreak/>
        <w:t>系统的完善</w:t>
      </w:r>
      <w:bookmarkEnd w:id="63"/>
    </w:p>
    <w:p w14:paraId="093F1E86" w14:textId="77777777" w:rsidR="00A020A5" w:rsidRDefault="00344920">
      <w:pPr>
        <w:pStyle w:val="a1"/>
      </w:pPr>
      <w:r>
        <w:rPr>
          <w:rFonts w:hint="eastAsia"/>
        </w:rPr>
        <w:t>本系统可以完善的地方还是很多的。本身这个项目我也是有放在</w:t>
      </w:r>
      <w:r>
        <w:rPr>
          <w:rFonts w:hint="eastAsia"/>
        </w:rPr>
        <w:t>github</w:t>
      </w:r>
      <w:r>
        <w:rPr>
          <w:rFonts w:hint="eastAsia"/>
        </w:rPr>
        <w:t>上的，将来有条件的话可以继续对系统进行升级改造。首先就是想对原先需求功能的不足，像是评论系统，我还是特别希望加上去的。以及其他框架的追加，去优化改善系统的体验度。目前初步设想是加上</w:t>
      </w:r>
      <w:r>
        <w:rPr>
          <w:rFonts w:hint="eastAsia"/>
        </w:rPr>
        <w:t>Redis</w:t>
      </w:r>
      <w:r>
        <w:rPr>
          <w:rFonts w:hint="eastAsia"/>
        </w:rPr>
        <w:t>缓存，对数据库建立连接池来改善页面的加载速度。以及上文中所说的对系统细节的追加。还有想加上消息队列，当自己收藏的漫画更新时，用户可以收到通知。以及通过大数据分析，当用户点击浏览某一漫画时，可以显示出与它相关的其他漫画供用户选择。</w:t>
      </w:r>
    </w:p>
    <w:p w14:paraId="5582AC5B" w14:textId="77777777" w:rsidR="00A020A5" w:rsidRDefault="00344920">
      <w:pPr>
        <w:pStyle w:val="2"/>
      </w:pPr>
      <w:bookmarkStart w:id="64" w:name="_Toc24688"/>
      <w:r>
        <w:rPr>
          <w:rFonts w:hint="eastAsia"/>
        </w:rPr>
        <w:t>总结与体会</w:t>
      </w:r>
      <w:bookmarkEnd w:id="64"/>
    </w:p>
    <w:p w14:paraId="111B094F" w14:textId="77777777" w:rsidR="00A020A5" w:rsidRDefault="00344920">
      <w:pPr>
        <w:pStyle w:val="a1"/>
      </w:pPr>
      <w:r>
        <w:rPr>
          <w:rFonts w:hint="eastAsia"/>
        </w:rPr>
        <w:t>总的来说，由于自身能力有限加上时间分配不均，导致系统做的不是十分的理想，只是实现系统作为基础的那部分功能。同时也通过此次毕设，积累了许多的经验，让我学习到了许多的知识，尤其是对于</w:t>
      </w:r>
      <w:r>
        <w:rPr>
          <w:rFonts w:hint="eastAsia"/>
        </w:rPr>
        <w:t>Springboot</w:t>
      </w:r>
      <w:r>
        <w:rPr>
          <w:rFonts w:hint="eastAsia"/>
        </w:rPr>
        <w:t>框架，有了一个较为基础的认识，让我了解到了这个框架的强大。其中在</w:t>
      </w:r>
      <w:r>
        <w:rPr>
          <w:rFonts w:hint="eastAsia"/>
        </w:rPr>
        <w:t>Springboot</w:t>
      </w:r>
      <w:r>
        <w:rPr>
          <w:rFonts w:hint="eastAsia"/>
        </w:rPr>
        <w:t>框架中蕴含的代码设计的哲理让我受益匪浅，比如依赖注入中工厂模式的设计思想，切向编程中代理模式的思想对我代码的编写上的影响很深。在这一次的毕设过程中我也意外了解到了需要其他的对我毕设影响很大的插件，像是</w:t>
      </w:r>
      <w:r>
        <w:rPr>
          <w:rFonts w:hint="eastAsia"/>
        </w:rPr>
        <w:t>Krajee</w:t>
      </w:r>
      <w:r>
        <w:rPr>
          <w:rFonts w:hint="eastAsia"/>
        </w:rPr>
        <w:t>和</w:t>
      </w:r>
      <w:r>
        <w:rPr>
          <w:rFonts w:hint="eastAsia"/>
        </w:rPr>
        <w:t>Bpage</w:t>
      </w:r>
      <w:r>
        <w:rPr>
          <w:rFonts w:hint="eastAsia"/>
        </w:rPr>
        <w:t>这两个插件，都是我在偶然的情况下才突然了解到的。但他们对我的影响是重大的，在本次的系统中有部分核心的功能都是依靠这两个插件才可以相对简单的实现的。让我确真的感受到了编程的历史果然是在前人的不断积累下成长的。前人展现了他们的互联网共享精神，制造了许多的“车轮”使我们少踩了许多的坑，我觉得我们也应该体会到他们的良苦用心，应该积极的去使用，避免重复造车形成一个正向的循环。我想这也是</w:t>
      </w:r>
      <w:r>
        <w:rPr>
          <w:rFonts w:hint="eastAsia"/>
        </w:rPr>
        <w:t>github</w:t>
      </w:r>
      <w:r>
        <w:rPr>
          <w:rFonts w:hint="eastAsia"/>
        </w:rPr>
        <w:t>设立的初衷吧。也正是因为这一点，让我觉得程序员是个时时刻刻都在不停创兴的职业，找到一个创意，通过代码实现，去渐渐的改变这个世界，优化我们的家园，改善我们的生活，这也是我所热爱这个职业的原因与初衷。以上虽然说，仅仅依靠这一次的毕设，可能依旧改变不了些许的现状，离自己的梦想也依旧遥远，但我相信此次经历中我所学到的知识，会在潜移默化中影响着我，使我成长，指引我走向理想的一块块基石。</w:t>
      </w:r>
    </w:p>
    <w:p w14:paraId="5540E4E7" w14:textId="77777777" w:rsidR="00A020A5" w:rsidRDefault="00A020A5">
      <w:pPr>
        <w:pStyle w:val="a1"/>
      </w:pPr>
    </w:p>
    <w:p w14:paraId="359A5D84" w14:textId="77777777" w:rsidR="00A020A5" w:rsidRDefault="00344920">
      <w:pPr>
        <w:pStyle w:val="ae"/>
      </w:pPr>
      <w:bookmarkStart w:id="65" w:name="_Toc20471"/>
      <w:r>
        <w:rPr>
          <w:rFonts w:hint="eastAsia"/>
        </w:rPr>
        <w:lastRenderedPageBreak/>
        <w:t>致谢</w:t>
      </w:r>
      <w:bookmarkEnd w:id="65"/>
    </w:p>
    <w:p w14:paraId="7E02647F" w14:textId="77777777" w:rsidR="00A020A5" w:rsidRDefault="00344920">
      <w:pPr>
        <w:pStyle w:val="a1"/>
      </w:pPr>
      <w:r>
        <w:rPr>
          <w:rFonts w:hint="eastAsia"/>
        </w:rPr>
        <w:t>首先要感谢的就是</w:t>
      </w:r>
      <w:commentRangeStart w:id="66"/>
      <w:r>
        <w:rPr>
          <w:rFonts w:hint="eastAsia"/>
        </w:rPr>
        <w:t>Idea</w:t>
      </w:r>
      <w:commentRangeEnd w:id="66"/>
      <w:r w:rsidR="00DB51DF">
        <w:rPr>
          <w:rStyle w:val="ac"/>
        </w:rPr>
        <w:commentReference w:id="66"/>
      </w:r>
      <w:r>
        <w:rPr>
          <w:rFonts w:hint="eastAsia"/>
        </w:rPr>
        <w:t>这款软件。这绝对是我用过的最好的</w:t>
      </w:r>
      <w:r>
        <w:rPr>
          <w:rFonts w:hint="eastAsia"/>
        </w:rPr>
        <w:t>Java</w:t>
      </w:r>
      <w:r>
        <w:rPr>
          <w:rFonts w:hint="eastAsia"/>
        </w:rPr>
        <w:t>开发的</w:t>
      </w:r>
      <w:r>
        <w:rPr>
          <w:rFonts w:hint="eastAsia"/>
        </w:rPr>
        <w:t>IDE</w:t>
      </w:r>
      <w:r>
        <w:rPr>
          <w:rFonts w:hint="eastAsia"/>
        </w:rPr>
        <w:t>。并且给予学生免费使用，只要通过学校的邮箱进行申请就可以免费的使用这款软件。它内置的代码提示，代码自动生成大大提升了我的代码的编写效率。同时还要感谢阿里的代码约束插件，通过这一插件让我少踩了许多的坑，让我在潜意识里形成一个良好的代码编写风格。然后我要感谢</w:t>
      </w:r>
      <w:r>
        <w:rPr>
          <w:rFonts w:hint="eastAsia"/>
        </w:rPr>
        <w:t>github</w:t>
      </w:r>
      <w:r>
        <w:rPr>
          <w:rFonts w:hint="eastAsia"/>
        </w:rPr>
        <w:t>，由于在这次的开发过程中，我是在两个不同的开发环境上来回切换着进行开发的，一边是在公司的笔记本上，另一边则是家中的台式，通过</w:t>
      </w:r>
      <w:r>
        <w:rPr>
          <w:rFonts w:hint="eastAsia"/>
        </w:rPr>
        <w:t>github</w:t>
      </w:r>
      <w:r>
        <w:rPr>
          <w:rFonts w:hint="eastAsia"/>
        </w:rPr>
        <w:t>和</w:t>
      </w:r>
      <w:r>
        <w:rPr>
          <w:rFonts w:hint="eastAsia"/>
        </w:rPr>
        <w:t>git</w:t>
      </w:r>
      <w:r>
        <w:rPr>
          <w:rFonts w:hint="eastAsia"/>
        </w:rPr>
        <w:t>的提交，省去了我来回搬公司的笔记本回家的状况。只需要在最后提交下代码，回家后在下回来就行了，十分的方便，节省下了我许多的时间。然后我要感谢</w:t>
      </w:r>
      <w:r>
        <w:rPr>
          <w:rFonts w:hint="eastAsia"/>
        </w:rPr>
        <w:t>Krajee</w:t>
      </w:r>
      <w:r>
        <w:rPr>
          <w:rFonts w:hint="eastAsia"/>
        </w:rPr>
        <w:t>和</w:t>
      </w:r>
      <w:r>
        <w:rPr>
          <w:rFonts w:hint="eastAsia"/>
        </w:rPr>
        <w:t>Bpage</w:t>
      </w:r>
      <w:r>
        <w:rPr>
          <w:rFonts w:hint="eastAsia"/>
        </w:rPr>
        <w:t>两款插件的作者，是他们的共享精神，为我的分页功能和图片上传功能这两个核心功能点提供了不少的便利，减低我开发实现功能的难度。感谢许多博客的作者，是他们在我开发遇到困难，遇到解决不了的</w:t>
      </w:r>
      <w:r>
        <w:rPr>
          <w:rFonts w:hint="eastAsia"/>
        </w:rPr>
        <w:t>bug</w:t>
      </w:r>
      <w:r>
        <w:rPr>
          <w:rFonts w:hint="eastAsia"/>
        </w:rPr>
        <w:t>时，是他们给我提供了思路。最后感谢老师在我毕设过程中的督促和教导。</w:t>
      </w:r>
    </w:p>
    <w:p w14:paraId="3CD64A48" w14:textId="77777777" w:rsidR="00A020A5" w:rsidRDefault="00344920">
      <w:pPr>
        <w:pStyle w:val="ae"/>
      </w:pPr>
      <w:bookmarkStart w:id="67" w:name="_Toc12733"/>
      <w:r>
        <w:rPr>
          <w:rFonts w:hint="eastAsia"/>
        </w:rPr>
        <w:lastRenderedPageBreak/>
        <w:t>参考文献</w:t>
      </w:r>
      <w:bookmarkEnd w:id="67"/>
    </w:p>
    <w:p w14:paraId="03EC8699" w14:textId="77777777" w:rsidR="00A020A5" w:rsidRDefault="00344920">
      <w:pPr>
        <w:spacing w:line="360" w:lineRule="auto"/>
        <w:jc w:val="left"/>
      </w:pPr>
      <w:r>
        <w:t>[1]</w:t>
      </w:r>
      <w:r>
        <w:tab/>
      </w:r>
      <w:r>
        <w:rPr>
          <w:rFonts w:hint="eastAsia"/>
        </w:rPr>
        <w:t>中国网信网</w:t>
      </w:r>
      <w:r>
        <w:rPr>
          <w:rFonts w:hint="eastAsia"/>
        </w:rPr>
        <w:t>.</w:t>
      </w:r>
      <w:r>
        <w:rPr>
          <w:rFonts w:hint="eastAsia"/>
        </w:rPr>
        <w:t>中国互联网络发展状况统计报告</w:t>
      </w:r>
      <w:r>
        <w:rPr>
          <w:rFonts w:hint="eastAsia"/>
        </w:rPr>
        <w:t>[EB/OL].http://www.cac.gov.cn/2019-08/30/c_1124939590.htm,2019-8-30.</w:t>
      </w:r>
    </w:p>
    <w:p w14:paraId="23F45847" w14:textId="77777777" w:rsidR="00A020A5" w:rsidRDefault="00344920">
      <w:pPr>
        <w:spacing w:line="360" w:lineRule="auto"/>
      </w:pPr>
      <w:r>
        <w:t>[2]</w:t>
      </w:r>
      <w:r>
        <w:tab/>
      </w:r>
      <w:r>
        <w:rPr>
          <w:rFonts w:hint="eastAsia"/>
        </w:rPr>
        <w:t>Bootstrap</w:t>
      </w:r>
      <w:r>
        <w:rPr>
          <w:rFonts w:hint="eastAsia"/>
        </w:rPr>
        <w:t>中文网</w:t>
      </w:r>
      <w:r>
        <w:rPr>
          <w:rFonts w:hint="eastAsia"/>
        </w:rPr>
        <w:t>.Bootstrap</w:t>
      </w:r>
      <w:r>
        <w:rPr>
          <w:rFonts w:hint="eastAsia"/>
        </w:rPr>
        <w:t>中文网</w:t>
      </w:r>
      <w:r>
        <w:rPr>
          <w:rFonts w:hint="eastAsia"/>
        </w:rPr>
        <w:t>[EB/OL].https://www.bootcss.com/,2020-01-16.</w:t>
      </w:r>
      <w:r>
        <w:t xml:space="preserve"> </w:t>
      </w:r>
    </w:p>
    <w:p w14:paraId="6FEB5436" w14:textId="77777777" w:rsidR="00A020A5" w:rsidRDefault="00344920">
      <w:pPr>
        <w:spacing w:line="360" w:lineRule="auto"/>
      </w:pPr>
      <w:r>
        <w:t>[3]</w:t>
      </w:r>
      <w:r>
        <w:tab/>
      </w:r>
      <w:r>
        <w:rPr>
          <w:rFonts w:hint="eastAsia"/>
        </w:rPr>
        <w:t>杨冠宝</w:t>
      </w:r>
      <w:r>
        <w:rPr>
          <w:rFonts w:hint="eastAsia"/>
        </w:rPr>
        <w:t>,</w:t>
      </w:r>
      <w:r>
        <w:rPr>
          <w:rFonts w:hint="eastAsia"/>
        </w:rPr>
        <w:t>高海慧</w:t>
      </w:r>
      <w:r>
        <w:rPr>
          <w:rFonts w:hint="eastAsia"/>
        </w:rPr>
        <w:t>.</w:t>
      </w:r>
      <w:r>
        <w:rPr>
          <w:rFonts w:hint="eastAsia"/>
        </w:rPr>
        <w:t>码出高效</w:t>
      </w:r>
      <w:r>
        <w:rPr>
          <w:rFonts w:hint="eastAsia"/>
        </w:rPr>
        <w:t>Java</w:t>
      </w:r>
      <w:r>
        <w:rPr>
          <w:rFonts w:hint="eastAsia"/>
        </w:rPr>
        <w:t>开发手册</w:t>
      </w:r>
      <w:r>
        <w:rPr>
          <w:rFonts w:hint="eastAsia"/>
        </w:rPr>
        <w:t>[M].</w:t>
      </w:r>
      <w:r>
        <w:rPr>
          <w:rFonts w:hint="eastAsia"/>
        </w:rPr>
        <w:t>电子工业出版社</w:t>
      </w:r>
      <w:r>
        <w:rPr>
          <w:rFonts w:hint="eastAsia"/>
        </w:rPr>
        <w:t>:</w:t>
      </w:r>
      <w:r>
        <w:rPr>
          <w:rFonts w:hint="eastAsia"/>
        </w:rPr>
        <w:t>北京</w:t>
      </w:r>
      <w:r>
        <w:rPr>
          <w:rFonts w:hint="eastAsia"/>
        </w:rPr>
        <w:t>,2018-10</w:t>
      </w:r>
    </w:p>
    <w:p w14:paraId="320A9334" w14:textId="77777777" w:rsidR="00A020A5" w:rsidRDefault="00344920">
      <w:pPr>
        <w:spacing w:line="360" w:lineRule="auto"/>
      </w:pPr>
      <w:r>
        <w:t>[4]</w:t>
      </w:r>
      <w:r>
        <w:tab/>
      </w:r>
      <w:r>
        <w:rPr>
          <w:rFonts w:hint="eastAsia"/>
        </w:rPr>
        <w:t>赵国玲</w:t>
      </w:r>
      <w:r>
        <w:t>,</w:t>
      </w:r>
      <w:r>
        <w:rPr>
          <w:rFonts w:hint="eastAsia"/>
        </w:rPr>
        <w:t>王宏</w:t>
      </w:r>
      <w:r>
        <w:t>,</w:t>
      </w:r>
      <w:r>
        <w:rPr>
          <w:rFonts w:hint="eastAsia"/>
        </w:rPr>
        <w:t>柴大鹏</w:t>
      </w:r>
      <w:r>
        <w:t>.java</w:t>
      </w:r>
      <w:r>
        <w:rPr>
          <w:rFonts w:hint="eastAsia"/>
        </w:rPr>
        <w:t>语言程序设计</w:t>
      </w:r>
      <w:r>
        <w:t>(</w:t>
      </w:r>
      <w:r>
        <w:rPr>
          <w:rFonts w:hint="eastAsia"/>
        </w:rPr>
        <w:t>第</w:t>
      </w:r>
      <w:r>
        <w:t>2</w:t>
      </w:r>
      <w:r>
        <w:rPr>
          <w:rFonts w:hint="eastAsia"/>
        </w:rPr>
        <w:t>版</w:t>
      </w:r>
      <w:r>
        <w:t xml:space="preserve">), </w:t>
      </w:r>
      <w:r>
        <w:rPr>
          <w:rFonts w:hint="eastAsia"/>
        </w:rPr>
        <w:t>机械工业出版社</w:t>
      </w:r>
      <w:r>
        <w:t>, 2010.03</w:t>
      </w:r>
    </w:p>
    <w:p w14:paraId="5ABE07D5" w14:textId="77777777" w:rsidR="00A020A5" w:rsidRDefault="00344920">
      <w:pPr>
        <w:spacing w:line="360" w:lineRule="auto"/>
      </w:pPr>
      <w:r>
        <w:t>[5]</w:t>
      </w:r>
      <w:r>
        <w:tab/>
      </w:r>
      <w:r>
        <w:rPr>
          <w:rFonts w:hint="eastAsia"/>
        </w:rPr>
        <w:t>王福强</w:t>
      </w:r>
      <w:r>
        <w:t xml:space="preserve">  SpringBoot</w:t>
      </w:r>
      <w:r>
        <w:rPr>
          <w:rFonts w:hint="eastAsia"/>
        </w:rPr>
        <w:t>揭秘：快速构建微服务体系</w:t>
      </w:r>
      <w:r>
        <w:t xml:space="preserve">, </w:t>
      </w:r>
      <w:r>
        <w:rPr>
          <w:rFonts w:hint="eastAsia"/>
        </w:rPr>
        <w:t>机械工业出版社</w:t>
      </w:r>
      <w:r>
        <w:t>, 2016.05</w:t>
      </w:r>
    </w:p>
    <w:p w14:paraId="473F5D55" w14:textId="77777777" w:rsidR="00A020A5" w:rsidRDefault="00344920">
      <w:pPr>
        <w:spacing w:line="360" w:lineRule="auto"/>
      </w:pPr>
      <w:r>
        <w:t>[6]</w:t>
      </w:r>
      <w:r>
        <w:tab/>
        <w:t>Den Odell(</w:t>
      </w:r>
      <w:r>
        <w:rPr>
          <w:rFonts w:hint="eastAsia"/>
        </w:rPr>
        <w:t>著</w:t>
      </w:r>
      <w:r>
        <w:t xml:space="preserve">)  </w:t>
      </w:r>
      <w:r>
        <w:rPr>
          <w:rFonts w:hint="eastAsia"/>
        </w:rPr>
        <w:t>邝健威，厉海洋</w:t>
      </w:r>
      <w:r>
        <w:t>(</w:t>
      </w:r>
      <w:r>
        <w:rPr>
          <w:rFonts w:hint="eastAsia"/>
        </w:rPr>
        <w:t>译</w:t>
      </w:r>
      <w:r>
        <w:t>)</w:t>
      </w:r>
      <w:r>
        <w:rPr>
          <w:rFonts w:hint="eastAsia"/>
        </w:rPr>
        <w:t>，</w:t>
      </w:r>
      <w:r>
        <w:t xml:space="preserve"> </w:t>
      </w:r>
      <w:r>
        <w:rPr>
          <w:rFonts w:hint="eastAsia"/>
        </w:rPr>
        <w:t>精通</w:t>
      </w:r>
      <w:r>
        <w:t>javascript</w:t>
      </w:r>
      <w:r>
        <w:rPr>
          <w:rFonts w:hint="eastAsia"/>
        </w:rPr>
        <w:t>开发，</w:t>
      </w:r>
      <w:r>
        <w:t xml:space="preserve"> </w:t>
      </w:r>
      <w:r>
        <w:rPr>
          <w:rFonts w:hint="eastAsia"/>
        </w:rPr>
        <w:t>人民邮电出版社，</w:t>
      </w:r>
      <w:r>
        <w:t>2015.09</w:t>
      </w:r>
    </w:p>
    <w:p w14:paraId="64EC4F62" w14:textId="77777777" w:rsidR="00A020A5" w:rsidRDefault="00344920">
      <w:pPr>
        <w:spacing w:line="360" w:lineRule="auto"/>
      </w:pPr>
      <w:r>
        <w:t>[7]</w:t>
      </w:r>
      <w:r>
        <w:tab/>
      </w:r>
      <w:r>
        <w:rPr>
          <w:rFonts w:hint="eastAsia"/>
        </w:rPr>
        <w:t>李晓斌</w:t>
      </w:r>
      <w:r>
        <w:t xml:space="preserve">   ,Div+CSS 3+jQuery</w:t>
      </w:r>
      <w:r>
        <w:rPr>
          <w:rFonts w:hint="eastAsia"/>
        </w:rPr>
        <w:t>网页布局案例精粹</w:t>
      </w:r>
      <w:r>
        <w:t xml:space="preserve"> , </w:t>
      </w:r>
      <w:r>
        <w:rPr>
          <w:rFonts w:hint="eastAsia"/>
        </w:rPr>
        <w:t>电子工业出版社，</w:t>
      </w:r>
      <w:r>
        <w:t>2015 .06</w:t>
      </w:r>
    </w:p>
    <w:p w14:paraId="58AE43B5" w14:textId="77777777" w:rsidR="00A020A5" w:rsidRDefault="00344920">
      <w:pPr>
        <w:spacing w:line="360" w:lineRule="auto"/>
        <w:jc w:val="left"/>
      </w:pPr>
      <w:r>
        <w:t>[</w:t>
      </w:r>
      <w:r>
        <w:rPr>
          <w:rFonts w:hint="eastAsia"/>
        </w:rPr>
        <w:t>8</w:t>
      </w:r>
      <w:r>
        <w:t>]</w:t>
      </w:r>
      <w:r>
        <w:tab/>
      </w:r>
      <w:r>
        <w:rPr>
          <w:rFonts w:hint="eastAsia"/>
        </w:rPr>
        <w:t>GitHub.Krajee</w:t>
      </w:r>
      <w:r>
        <w:rPr>
          <w:rFonts w:hint="eastAsia"/>
        </w:rPr>
        <w:t>开源插件</w:t>
      </w:r>
      <w:r>
        <w:rPr>
          <w:rFonts w:hint="eastAsia"/>
        </w:rPr>
        <w:t>[EB/OL].https://github.com/kartik-v/yii2-krajee-base,2019-5-29.</w:t>
      </w:r>
    </w:p>
    <w:p w14:paraId="3068602E" w14:textId="77777777" w:rsidR="00A020A5" w:rsidRDefault="00344920">
      <w:pPr>
        <w:spacing w:line="360" w:lineRule="auto"/>
        <w:jc w:val="left"/>
      </w:pPr>
      <w:r>
        <w:t>[</w:t>
      </w:r>
      <w:r>
        <w:rPr>
          <w:rFonts w:hint="eastAsia"/>
        </w:rPr>
        <w:t>9</w:t>
      </w:r>
      <w:r>
        <w:t>]</w:t>
      </w:r>
      <w:r>
        <w:tab/>
      </w:r>
      <w:r>
        <w:rPr>
          <w:rFonts w:hint="eastAsia"/>
        </w:rPr>
        <w:t>Bpage</w:t>
      </w:r>
      <w:r>
        <w:rPr>
          <w:rFonts w:hint="eastAsia"/>
        </w:rPr>
        <w:t>开源插件</w:t>
      </w:r>
      <w:r>
        <w:rPr>
          <w:rFonts w:hint="eastAsia"/>
        </w:rPr>
        <w:t>[EB/OL].https://terryz.github.io/bpage/index.html,2016-6-8.</w:t>
      </w:r>
    </w:p>
    <w:p w14:paraId="2F3E8DFE" w14:textId="77777777" w:rsidR="00A020A5" w:rsidRDefault="00344920">
      <w:pPr>
        <w:spacing w:line="360" w:lineRule="auto"/>
      </w:pPr>
      <w:r>
        <w:t>[</w:t>
      </w:r>
      <w:r>
        <w:rPr>
          <w:rFonts w:hint="eastAsia"/>
        </w:rPr>
        <w:t>10</w:t>
      </w:r>
      <w:r>
        <w:t>]</w:t>
      </w:r>
      <w:r>
        <w:tab/>
      </w:r>
      <w:r>
        <w:rPr>
          <w:rFonts w:hint="eastAsia"/>
        </w:rPr>
        <w:t>John Carnell.Spring Microservices in Action;Spring Microservices in Action teaches you how to build microservice-based applications using Java and the Spring platform.[M].Manning Publications:Lee Fitzpatrick,2017:127-144.</w:t>
      </w:r>
    </w:p>
    <w:p w14:paraId="0DDA157B" w14:textId="77777777" w:rsidR="00A020A5" w:rsidRDefault="00344920">
      <w:pPr>
        <w:spacing w:line="360" w:lineRule="auto"/>
        <w:rPr>
          <w:sz w:val="21"/>
          <w:szCs w:val="21"/>
        </w:rPr>
      </w:pPr>
      <w:r>
        <w:t>[</w:t>
      </w:r>
      <w:r>
        <w:rPr>
          <w:rFonts w:hint="eastAsia"/>
        </w:rPr>
        <w:t>11</w:t>
      </w:r>
      <w:r>
        <w:t>]</w:t>
      </w:r>
      <w:r>
        <w:tab/>
      </w:r>
      <w:r>
        <w:rPr>
          <w:rFonts w:hint="eastAsia"/>
        </w:rPr>
        <w:t>Greg L. Turnquist.Learning Spring Boot 2.0;Simplify the development of lightning fast applications based on microservices and reactive programming[M].Packt Publishing:ebooks Account,2017-12-6:44-58.</w:t>
      </w:r>
    </w:p>
    <w:p w14:paraId="0276B8C0" w14:textId="77777777" w:rsidR="00A020A5" w:rsidRDefault="00A020A5"/>
    <w:sectPr w:rsidR="00A020A5">
      <w:headerReference w:type="default" r:id="rId27"/>
      <w:footerReference w:type="default" r:id="rId28"/>
      <w:type w:val="continuous"/>
      <w:pgSz w:w="11906" w:h="16838"/>
      <w:pgMar w:top="1588" w:right="1247" w:bottom="1361" w:left="1418" w:header="1247" w:footer="992" w:gutter="0"/>
      <w:pgNumType w:start="1"/>
      <w:cols w:space="425"/>
      <w:docGrid w:type="linesAndChar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4" w:author="AutoBVT" w:date="2020-05-29T00:32:00Z" w:initials="A">
    <w:p w14:paraId="26810E2C" w14:textId="77777777" w:rsidR="005908EF" w:rsidRDefault="005908EF">
      <w:pPr>
        <w:pStyle w:val="a7"/>
      </w:pPr>
      <w:r>
        <w:rPr>
          <w:rStyle w:val="ac"/>
        </w:rPr>
        <w:annotationRef/>
      </w:r>
      <w:r>
        <w:rPr>
          <w:rFonts w:hint="eastAsia"/>
        </w:rPr>
        <w:t>MySQL</w:t>
      </w:r>
      <w:r>
        <w:t xml:space="preserve"> </w:t>
      </w:r>
      <w:r>
        <w:rPr>
          <w:rFonts w:hint="eastAsia"/>
        </w:rPr>
        <w:t>，</w:t>
      </w:r>
      <w:r>
        <w:t>有固定的写法</w:t>
      </w:r>
    </w:p>
  </w:comment>
  <w:comment w:id="31" w:author="AutoBVT" w:date="2020-05-29T00:33:00Z" w:initials="A">
    <w:p w14:paraId="40096E6C" w14:textId="77777777" w:rsidR="005908EF" w:rsidRDefault="005908EF">
      <w:pPr>
        <w:pStyle w:val="a7"/>
      </w:pPr>
      <w:r>
        <w:rPr>
          <w:rStyle w:val="ac"/>
        </w:rPr>
        <w:annotationRef/>
      </w:r>
      <w:r>
        <w:rPr>
          <w:rFonts w:hint="eastAsia"/>
        </w:rPr>
        <w:t>代码</w:t>
      </w:r>
      <w:r>
        <w:t>部分可以截图，一方面格式会好看一些，一方面有利于查重。</w:t>
      </w:r>
    </w:p>
  </w:comment>
  <w:comment w:id="33" w:author="AutoBVT" w:date="2020-05-29T00:34:00Z" w:initials="A">
    <w:p w14:paraId="44DE072A" w14:textId="77777777" w:rsidR="005908EF" w:rsidRDefault="005908EF">
      <w:pPr>
        <w:pStyle w:val="a7"/>
      </w:pPr>
      <w:r>
        <w:rPr>
          <w:rStyle w:val="ac"/>
        </w:rPr>
        <w:annotationRef/>
      </w:r>
      <w:r>
        <w:rPr>
          <w:rFonts w:hint="eastAsia"/>
        </w:rPr>
        <w:t>这段的</w:t>
      </w:r>
      <w:r>
        <w:t>行距是单倍的，和前面不一样</w:t>
      </w:r>
    </w:p>
  </w:comment>
  <w:comment w:id="34" w:author="AutoBVT" w:date="2020-05-29T00:34:00Z" w:initials="A">
    <w:p w14:paraId="14C5BF9C" w14:textId="77777777" w:rsidR="005908EF" w:rsidRDefault="005908EF">
      <w:pPr>
        <w:pStyle w:val="a7"/>
      </w:pPr>
      <w:r>
        <w:rPr>
          <w:rStyle w:val="ac"/>
        </w:rPr>
        <w:annotationRef/>
      </w:r>
      <w:r>
        <w:rPr>
          <w:rFonts w:hint="eastAsia"/>
        </w:rPr>
        <w:t>行距</w:t>
      </w:r>
    </w:p>
  </w:comment>
  <w:comment w:id="38" w:author="AutoBVT" w:date="2020-05-29T00:34:00Z" w:initials="A">
    <w:p w14:paraId="015485FD" w14:textId="77777777" w:rsidR="005908EF" w:rsidRDefault="005908EF">
      <w:pPr>
        <w:pStyle w:val="a7"/>
      </w:pPr>
      <w:r>
        <w:rPr>
          <w:rStyle w:val="ac"/>
        </w:rPr>
        <w:annotationRef/>
      </w:r>
      <w:r>
        <w:rPr>
          <w:rFonts w:hint="eastAsia"/>
        </w:rPr>
        <w:t>行距问题</w:t>
      </w:r>
      <w:r>
        <w:t>，后面还有</w:t>
      </w:r>
      <w:r>
        <w:rPr>
          <w:rFonts w:hint="eastAsia"/>
        </w:rPr>
        <w:t>类似</w:t>
      </w:r>
      <w:r>
        <w:t>的，全文再检查一遍</w:t>
      </w:r>
    </w:p>
  </w:comment>
  <w:comment w:id="41" w:author="AutoBVT" w:date="2020-05-29T11:34:00Z" w:initials="A">
    <w:p w14:paraId="4C278731" w14:textId="3C183BD6" w:rsidR="002C1189" w:rsidRDefault="002C1189">
      <w:pPr>
        <w:pStyle w:val="a7"/>
        <w:rPr>
          <w:rFonts w:hint="eastAsia"/>
        </w:rPr>
      </w:pPr>
      <w:r>
        <w:rPr>
          <w:rStyle w:val="ac"/>
        </w:rPr>
        <w:annotationRef/>
      </w:r>
      <w:r>
        <w:rPr>
          <w:rFonts w:hint="eastAsia"/>
        </w:rPr>
        <w:t>首行</w:t>
      </w:r>
      <w:r>
        <w:t>缩进不是两个字符，</w:t>
      </w:r>
      <w:r>
        <w:rPr>
          <w:rFonts w:hint="eastAsia"/>
        </w:rPr>
        <w:t>前面</w:t>
      </w:r>
      <w:r>
        <w:t>的段落也有类似问题。</w:t>
      </w:r>
      <w:bookmarkStart w:id="42" w:name="_GoBack"/>
      <w:bookmarkEnd w:id="42"/>
    </w:p>
  </w:comment>
  <w:comment w:id="49" w:author="AutoBVT" w:date="2020-05-29T00:36:00Z" w:initials="A">
    <w:p w14:paraId="22A4E4DF" w14:textId="77777777" w:rsidR="005908EF" w:rsidRDefault="005908EF">
      <w:pPr>
        <w:pStyle w:val="a7"/>
      </w:pPr>
      <w:r>
        <w:rPr>
          <w:rStyle w:val="ac"/>
        </w:rPr>
        <w:annotationRef/>
      </w:r>
      <w:r>
        <w:rPr>
          <w:rStyle w:val="ac"/>
          <w:rFonts w:hint="eastAsia"/>
        </w:rPr>
        <w:t>这里不能</w:t>
      </w:r>
      <w:r>
        <w:rPr>
          <w:rStyle w:val="ac"/>
        </w:rPr>
        <w:t>太口语化，这是</w:t>
      </w:r>
      <w:r>
        <w:rPr>
          <w:rStyle w:val="ac"/>
          <w:rFonts w:hint="eastAsia"/>
        </w:rPr>
        <w:t>正式</w:t>
      </w:r>
      <w:r>
        <w:rPr>
          <w:rStyle w:val="ac"/>
        </w:rPr>
        <w:t>的</w:t>
      </w:r>
      <w:r>
        <w:rPr>
          <w:rStyle w:val="ac"/>
          <w:rFonts w:hint="eastAsia"/>
        </w:rPr>
        <w:t>论文</w:t>
      </w:r>
    </w:p>
  </w:comment>
  <w:comment w:id="56" w:author="AutoBVT" w:date="2020-05-29T00:37:00Z" w:initials="A">
    <w:p w14:paraId="2AED0E10" w14:textId="77777777" w:rsidR="005908EF" w:rsidRDefault="005908EF">
      <w:pPr>
        <w:pStyle w:val="a7"/>
      </w:pPr>
      <w:r>
        <w:rPr>
          <w:rStyle w:val="ac"/>
        </w:rPr>
        <w:annotationRef/>
      </w:r>
      <w:r>
        <w:rPr>
          <w:rFonts w:hint="eastAsia"/>
        </w:rPr>
        <w:t>这个</w:t>
      </w:r>
      <w:r>
        <w:t>图片变形了，能不能让他正常显示比例</w:t>
      </w:r>
    </w:p>
  </w:comment>
  <w:comment w:id="61" w:author="AutoBVT" w:date="2020-05-29T00:38:00Z" w:initials="A">
    <w:p w14:paraId="634152FD" w14:textId="77777777" w:rsidR="005908EF" w:rsidRDefault="005908EF">
      <w:pPr>
        <w:pStyle w:val="a7"/>
      </w:pPr>
      <w:r>
        <w:rPr>
          <w:rStyle w:val="ac"/>
        </w:rPr>
        <w:annotationRef/>
      </w:r>
      <w:r>
        <w:rPr>
          <w:rFonts w:hint="eastAsia"/>
        </w:rPr>
        <w:t>这种</w:t>
      </w:r>
      <w:r>
        <w:t>自贬的话，不要作为标题</w:t>
      </w:r>
    </w:p>
  </w:comment>
  <w:comment w:id="62" w:author="AutoBVT" w:date="2020-05-29T00:38:00Z" w:initials="A">
    <w:p w14:paraId="5C19ADEE" w14:textId="77777777" w:rsidR="005908EF" w:rsidRDefault="005908EF">
      <w:pPr>
        <w:pStyle w:val="a7"/>
      </w:pPr>
      <w:r>
        <w:rPr>
          <w:rStyle w:val="ac"/>
        </w:rPr>
        <w:annotationRef/>
      </w:r>
      <w:r>
        <w:rPr>
          <w:rFonts w:hint="eastAsia"/>
        </w:rPr>
        <w:t>这是</w:t>
      </w:r>
      <w:r>
        <w:t>正式的论文，要归档的，不能说太多自贬的话，也不能说准备不足，只能说经过不懈的努力</w:t>
      </w:r>
      <w:r>
        <w:rPr>
          <w:rFonts w:hint="eastAsia"/>
        </w:rPr>
        <w:t>，获得</w:t>
      </w:r>
      <w:r>
        <w:t>了哪些成果，</w:t>
      </w:r>
      <w:r>
        <w:rPr>
          <w:rFonts w:hint="eastAsia"/>
        </w:rPr>
        <w:t>实现</w:t>
      </w:r>
      <w:r>
        <w:t>了哪些功能，系统的不足之处，也可以</w:t>
      </w:r>
      <w:r>
        <w:rPr>
          <w:rFonts w:hint="eastAsia"/>
        </w:rPr>
        <w:t>稍提</w:t>
      </w:r>
      <w:r>
        <w:t>。但是</w:t>
      </w:r>
      <w:r>
        <w:rPr>
          <w:rFonts w:hint="eastAsia"/>
        </w:rPr>
        <w:t>不是</w:t>
      </w:r>
      <w:r>
        <w:t>结论的重点。</w:t>
      </w:r>
    </w:p>
  </w:comment>
  <w:comment w:id="66" w:author="AutoBVT" w:date="2020-05-29T00:42:00Z" w:initials="A">
    <w:p w14:paraId="603268EA" w14:textId="77777777" w:rsidR="00DB51DF" w:rsidRDefault="00DB51DF">
      <w:pPr>
        <w:pStyle w:val="a7"/>
      </w:pPr>
      <w:r>
        <w:rPr>
          <w:rStyle w:val="ac"/>
        </w:rPr>
        <w:annotationRef/>
      </w:r>
      <w:r>
        <w:rPr>
          <w:rFonts w:hint="eastAsia"/>
        </w:rPr>
        <w:t>写</w:t>
      </w:r>
      <w:r>
        <w:t>正式的全称，</w:t>
      </w:r>
      <w:r w:rsidRPr="00DB51DF">
        <w:t>IntelliJ IDEA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810E2C" w15:done="0"/>
  <w15:commentEx w15:paraId="40096E6C" w15:done="0"/>
  <w15:commentEx w15:paraId="44DE072A" w15:done="0"/>
  <w15:commentEx w15:paraId="14C5BF9C" w15:done="0"/>
  <w15:commentEx w15:paraId="015485FD" w15:done="0"/>
  <w15:commentEx w15:paraId="4C278731" w15:done="0"/>
  <w15:commentEx w15:paraId="22A4E4DF" w15:done="0"/>
  <w15:commentEx w15:paraId="2AED0E10" w15:done="0"/>
  <w15:commentEx w15:paraId="634152FD" w15:done="0"/>
  <w15:commentEx w15:paraId="5C19ADEE" w15:done="0"/>
  <w15:commentEx w15:paraId="603268E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7B671E" w14:textId="77777777" w:rsidR="009B0141" w:rsidRDefault="009B0141">
      <w:r>
        <w:separator/>
      </w:r>
    </w:p>
  </w:endnote>
  <w:endnote w:type="continuationSeparator" w:id="0">
    <w:p w14:paraId="5FD9824C" w14:textId="77777777" w:rsidR="009B0141" w:rsidRDefault="009B01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0F943" w14:textId="77777777" w:rsidR="00344920" w:rsidRDefault="00344920">
    <w:pPr>
      <w:pStyle w:val="a8"/>
      <w:tabs>
        <w:tab w:val="clear" w:pos="4153"/>
        <w:tab w:val="clear" w:pos="8306"/>
        <w:tab w:val="center" w:pos="4560"/>
        <w:tab w:val="right" w:pos="9120"/>
      </w:tabs>
    </w:pPr>
    <w:r>
      <w:rPr>
        <w:rFonts w:hint="eastAsia"/>
      </w:rPr>
      <w:tab/>
    </w:r>
    <w:r>
      <w:rPr>
        <w:rStyle w:val="aa"/>
      </w:rPr>
      <w:fldChar w:fldCharType="begin"/>
    </w:r>
    <w:r>
      <w:rPr>
        <w:rStyle w:val="aa"/>
      </w:rPr>
      <w:instrText xml:space="preserve"> PAGE </w:instrText>
    </w:r>
    <w:r>
      <w:rPr>
        <w:rStyle w:val="aa"/>
      </w:rPr>
      <w:fldChar w:fldCharType="separate"/>
    </w:r>
    <w:r w:rsidR="002C1189">
      <w:rPr>
        <w:rStyle w:val="aa"/>
        <w:noProof/>
      </w:rPr>
      <w:t>iv</w:t>
    </w:r>
    <w:r>
      <w:rPr>
        <w:rStyle w:val="aa"/>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EFA8C" w14:textId="77777777" w:rsidR="00344920" w:rsidRDefault="00344920">
    <w:pPr>
      <w:pStyle w:val="a8"/>
      <w:pBdr>
        <w:top w:val="single" w:sz="8" w:space="1" w:color="auto"/>
      </w:pBdr>
      <w:tabs>
        <w:tab w:val="clear" w:pos="4153"/>
        <w:tab w:val="clear" w:pos="8306"/>
        <w:tab w:val="center" w:pos="4560"/>
        <w:tab w:val="right" w:pos="9120"/>
      </w:tabs>
    </w:pPr>
    <w:r>
      <w:rPr>
        <w:rFonts w:hint="eastAsia"/>
      </w:rPr>
      <w:tab/>
    </w:r>
    <w:r>
      <w:rPr>
        <w:rFonts w:hint="eastAsia"/>
      </w:rPr>
      <w:tab/>
    </w:r>
    <w:r>
      <w:rPr>
        <w:rFonts w:hint="eastAsia"/>
      </w:rPr>
      <w:t>上海应用技术大学</w:t>
    </w:r>
    <w:r>
      <w:rPr>
        <w:rFonts w:hint="eastAsia"/>
      </w:rPr>
      <w:t xml:space="preserve"> </w:t>
    </w:r>
    <w:r>
      <w:rPr>
        <w:rFonts w:hint="eastAsia"/>
      </w:rPr>
      <w:t>计算机科学与信息工程学院</w:t>
    </w:r>
    <w:r>
      <w:rPr>
        <w:rFonts w:hint="eastAsia"/>
      </w:rPr>
      <w:t xml:space="preserve"> </w:t>
    </w:r>
    <w:r>
      <w:rPr>
        <w:rFonts w:hint="eastAsia"/>
      </w:rPr>
      <w:t>毕业设计</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ED10AF" w14:textId="77777777" w:rsidR="009B0141" w:rsidRDefault="009B0141">
      <w:r>
        <w:separator/>
      </w:r>
    </w:p>
  </w:footnote>
  <w:footnote w:type="continuationSeparator" w:id="0">
    <w:p w14:paraId="10D97B2B" w14:textId="77777777" w:rsidR="009B0141" w:rsidRDefault="009B014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9964E" w14:textId="77777777" w:rsidR="00344920" w:rsidRDefault="00344920">
    <w:pPr>
      <w:pStyle w:val="a9"/>
      <w:tabs>
        <w:tab w:val="clear" w:pos="4153"/>
        <w:tab w:val="clear" w:pos="8306"/>
        <w:tab w:val="center" w:pos="4560"/>
        <w:tab w:val="right" w:pos="9120"/>
      </w:tabs>
      <w:jc w:val="both"/>
    </w:pPr>
    <w:r>
      <w:rPr>
        <w:rFonts w:hint="eastAsia"/>
      </w:rPr>
      <w:tab/>
    </w:r>
    <w:r>
      <w:rPr>
        <w:rFonts w:hint="eastAsia"/>
      </w:rPr>
      <w:t>基于</w:t>
    </w:r>
    <w:r>
      <w:rPr>
        <w:rFonts w:hint="eastAsia"/>
      </w:rPr>
      <w:t>Spring Boot</w:t>
    </w:r>
    <w:r>
      <w:rPr>
        <w:rFonts w:hint="eastAsia"/>
      </w:rPr>
      <w:t>框架的漫画网站开发</w:t>
    </w:r>
    <w:r>
      <w:rPr>
        <w:rFonts w:hint="eastAsia"/>
      </w:rPr>
      <w:tab/>
    </w:r>
    <w:r>
      <w:rPr>
        <w:rStyle w:val="aa"/>
      </w:rPr>
      <w:fldChar w:fldCharType="begin"/>
    </w:r>
    <w:r>
      <w:rPr>
        <w:rStyle w:val="aa"/>
      </w:rPr>
      <w:instrText xml:space="preserve"> PAGE </w:instrText>
    </w:r>
    <w:r>
      <w:rPr>
        <w:rStyle w:val="aa"/>
      </w:rPr>
      <w:fldChar w:fldCharType="separate"/>
    </w:r>
    <w:r w:rsidR="002C1189">
      <w:rPr>
        <w:rStyle w:val="aa"/>
        <w:noProof/>
      </w:rPr>
      <w:t>24</w:t>
    </w:r>
    <w:r>
      <w:rPr>
        <w:rStyle w:val="aa"/>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400C8B0"/>
    <w:multiLevelType w:val="singleLevel"/>
    <w:tmpl w:val="E400C8B0"/>
    <w:lvl w:ilvl="0">
      <w:start w:val="1"/>
      <w:numFmt w:val="bullet"/>
      <w:lvlText w:val=""/>
      <w:lvlJc w:val="left"/>
      <w:pPr>
        <w:ind w:left="420" w:hanging="420"/>
      </w:pPr>
      <w:rPr>
        <w:rFonts w:ascii="Wingdings" w:hAnsi="Wingdings" w:hint="default"/>
      </w:rPr>
    </w:lvl>
  </w:abstractNum>
  <w:abstractNum w:abstractNumId="1" w15:restartNumberingAfterBreak="0">
    <w:nsid w:val="19BA278A"/>
    <w:multiLevelType w:val="multilevel"/>
    <w:tmpl w:val="19BA278A"/>
    <w:lvl w:ilvl="0">
      <w:start w:val="1"/>
      <w:numFmt w:val="decimal"/>
      <w:pStyle w:val="a"/>
      <w:lvlText w:val="[%1]"/>
      <w:lvlJc w:val="left"/>
      <w:pPr>
        <w:tabs>
          <w:tab w:val="left" w:pos="454"/>
        </w:tabs>
        <w:ind w:left="454" w:hanging="454"/>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1A4051FD"/>
    <w:multiLevelType w:val="multilevel"/>
    <w:tmpl w:val="1A4051FD"/>
    <w:lvl w:ilvl="0">
      <w:start w:val="1"/>
      <w:numFmt w:val="decimal"/>
      <w:pStyle w:val="1"/>
      <w:isLgl/>
      <w:lvlText w:val="%1"/>
      <w:lvlJc w:val="left"/>
      <w:pPr>
        <w:tabs>
          <w:tab w:val="left" w:pos="273"/>
        </w:tabs>
        <w:ind w:left="-87" w:firstLine="0"/>
      </w:pPr>
      <w:rPr>
        <w:rFonts w:ascii="Arial" w:eastAsia="黑体" w:hAnsi="Arial" w:hint="default"/>
        <w:b w:val="0"/>
        <w:i w:val="0"/>
      </w:rPr>
    </w:lvl>
    <w:lvl w:ilvl="1">
      <w:start w:val="1"/>
      <w:numFmt w:val="decimal"/>
      <w:pStyle w:val="2"/>
      <w:isLgl/>
      <w:lvlText w:val="%1.%2"/>
      <w:lvlJc w:val="left"/>
      <w:pPr>
        <w:tabs>
          <w:tab w:val="left" w:pos="687"/>
        </w:tabs>
        <w:ind w:left="687" w:hanging="774"/>
      </w:pPr>
      <w:rPr>
        <w:rFonts w:hint="eastAsia"/>
      </w:rPr>
    </w:lvl>
    <w:lvl w:ilvl="2">
      <w:start w:val="1"/>
      <w:numFmt w:val="decimal"/>
      <w:pStyle w:val="3"/>
      <w:isLgl/>
      <w:lvlText w:val="%1.%2.%3"/>
      <w:lvlJc w:val="left"/>
      <w:pPr>
        <w:tabs>
          <w:tab w:val="left" w:pos="1134"/>
        </w:tabs>
        <w:ind w:left="0" w:firstLine="0"/>
      </w:pPr>
      <w:rPr>
        <w:rFonts w:ascii="Arial" w:eastAsia="黑体" w:hAnsi="Arial" w:hint="default"/>
        <w:sz w:val="24"/>
      </w:rPr>
    </w:lvl>
    <w:lvl w:ilvl="3">
      <w:start w:val="1"/>
      <w:numFmt w:val="decimal"/>
      <w:pStyle w:val="4"/>
      <w:isLgl/>
      <w:lvlText w:val="（%4）"/>
      <w:lvlJc w:val="left"/>
      <w:pPr>
        <w:tabs>
          <w:tab w:val="left" w:pos="1560"/>
        </w:tabs>
        <w:ind w:left="-87" w:firstLine="567"/>
      </w:pPr>
      <w:rPr>
        <w:rFonts w:ascii="Arial" w:eastAsia="黑体" w:hAnsi="Arial" w:hint="default"/>
        <w:sz w:val="24"/>
      </w:rPr>
    </w:lvl>
    <w:lvl w:ilvl="4">
      <w:start w:val="1"/>
      <w:numFmt w:val="upperLetter"/>
      <w:pStyle w:val="5"/>
      <w:lvlText w:val="%5"/>
      <w:lvlJc w:val="left"/>
      <w:pPr>
        <w:tabs>
          <w:tab w:val="left" w:pos="840"/>
        </w:tabs>
        <w:ind w:left="-87" w:firstLine="567"/>
      </w:pPr>
      <w:rPr>
        <w:rFonts w:ascii="Times New Roman" w:hAnsi="Times New Roman" w:hint="default"/>
      </w:rPr>
    </w:lvl>
    <w:lvl w:ilvl="5">
      <w:start w:val="1"/>
      <w:numFmt w:val="lowerLetter"/>
      <w:pStyle w:val="6"/>
      <w:lvlText w:val="%6"/>
      <w:lvlJc w:val="left"/>
      <w:pPr>
        <w:tabs>
          <w:tab w:val="left" w:pos="840"/>
        </w:tabs>
        <w:ind w:left="-87" w:firstLine="567"/>
      </w:pPr>
      <w:rPr>
        <w:rFonts w:ascii="Times New Roman" w:hAnsi="Times New Roman" w:hint="default"/>
      </w:rPr>
    </w:lvl>
    <w:lvl w:ilvl="6">
      <w:start w:val="1"/>
      <w:numFmt w:val="decimal"/>
      <w:pStyle w:val="7"/>
      <w:lvlText w:val="%1.%2.%3.%4.%5.%6.%7"/>
      <w:lvlJc w:val="left"/>
      <w:pPr>
        <w:tabs>
          <w:tab w:val="left" w:pos="1911"/>
        </w:tabs>
        <w:ind w:left="1407" w:hanging="1296"/>
      </w:pPr>
      <w:rPr>
        <w:rFonts w:hint="eastAsia"/>
      </w:rPr>
    </w:lvl>
    <w:lvl w:ilvl="7">
      <w:start w:val="1"/>
      <w:numFmt w:val="decimal"/>
      <w:pStyle w:val="8"/>
      <w:lvlText w:val="%1.%2.%3.%4.%5.%6.%7.%8"/>
      <w:lvlJc w:val="left"/>
      <w:pPr>
        <w:tabs>
          <w:tab w:val="left" w:pos="2271"/>
        </w:tabs>
        <w:ind w:left="1551" w:hanging="1440"/>
      </w:pPr>
      <w:rPr>
        <w:rFonts w:hint="eastAsia"/>
      </w:rPr>
    </w:lvl>
    <w:lvl w:ilvl="8">
      <w:start w:val="1"/>
      <w:numFmt w:val="decimal"/>
      <w:pStyle w:val="9"/>
      <w:lvlText w:val="%1.%2.%3.%4.%5.%6.%7.%8.%9"/>
      <w:lvlJc w:val="left"/>
      <w:pPr>
        <w:tabs>
          <w:tab w:val="left" w:pos="2631"/>
        </w:tabs>
        <w:ind w:left="1695" w:hanging="1584"/>
      </w:pPr>
      <w:rPr>
        <w:rFonts w:hint="eastAsia"/>
      </w:rPr>
    </w:lvl>
  </w:abstractNum>
  <w:abstractNum w:abstractNumId="3" w15:restartNumberingAfterBreak="0">
    <w:nsid w:val="1C699804"/>
    <w:multiLevelType w:val="singleLevel"/>
    <w:tmpl w:val="1C699804"/>
    <w:lvl w:ilvl="0">
      <w:start w:val="1"/>
      <w:numFmt w:val="bullet"/>
      <w:lvlText w:val=""/>
      <w:lvlJc w:val="left"/>
      <w:pPr>
        <w:ind w:left="420" w:hanging="420"/>
      </w:pPr>
      <w:rPr>
        <w:rFonts w:ascii="Wingdings" w:hAnsi="Wingdings" w:hint="default"/>
      </w:rPr>
    </w:lvl>
  </w:abstractNum>
  <w:abstractNum w:abstractNumId="4" w15:restartNumberingAfterBreak="0">
    <w:nsid w:val="48DE9777"/>
    <w:multiLevelType w:val="singleLevel"/>
    <w:tmpl w:val="48DE9777"/>
    <w:lvl w:ilvl="0">
      <w:start w:val="2"/>
      <w:numFmt w:val="decimal"/>
      <w:suff w:val="nothing"/>
      <w:lvlText w:val="（%1）"/>
      <w:lvlJc w:val="left"/>
    </w:lvl>
  </w:abstractNum>
  <w:abstractNum w:abstractNumId="5" w15:restartNumberingAfterBreak="0">
    <w:nsid w:val="68BC6F61"/>
    <w:multiLevelType w:val="singleLevel"/>
    <w:tmpl w:val="68BC6F61"/>
    <w:lvl w:ilvl="0">
      <w:start w:val="1"/>
      <w:numFmt w:val="bullet"/>
      <w:lvlText w:val=""/>
      <w:lvlJc w:val="left"/>
      <w:pPr>
        <w:ind w:left="420" w:hanging="420"/>
      </w:pPr>
      <w:rPr>
        <w:rFonts w:ascii="Wingdings" w:hAnsi="Wingdings" w:hint="default"/>
      </w:rPr>
    </w:lvl>
  </w:abstractNum>
  <w:num w:numId="1">
    <w:abstractNumId w:val="2"/>
  </w:num>
  <w:num w:numId="2">
    <w:abstractNumId w:val="1"/>
  </w:num>
  <w:num w:numId="3">
    <w:abstractNumId w:val="5"/>
  </w:num>
  <w:num w:numId="4">
    <w:abstractNumId w:val="4"/>
  </w:num>
  <w:num w:numId="5">
    <w:abstractNumId w:val="0"/>
  </w:num>
  <w:num w:numId="6">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utoBVT">
    <w15:presenceInfo w15:providerId="None" w15:userId="AutoBV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bordersDoNotSurroundHeader/>
  <w:bordersDoNotSurroundFooter/>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Move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723166F5"/>
    <w:rsid w:val="00024576"/>
    <w:rsid w:val="00056FE8"/>
    <w:rsid w:val="00057CCB"/>
    <w:rsid w:val="00094BBE"/>
    <w:rsid w:val="000B05FB"/>
    <w:rsid w:val="000C29C6"/>
    <w:rsid w:val="000E7681"/>
    <w:rsid w:val="000F3120"/>
    <w:rsid w:val="00130E42"/>
    <w:rsid w:val="00165F5A"/>
    <w:rsid w:val="0017634C"/>
    <w:rsid w:val="001B5F51"/>
    <w:rsid w:val="001F77E2"/>
    <w:rsid w:val="00217B9F"/>
    <w:rsid w:val="002850C7"/>
    <w:rsid w:val="00287EFE"/>
    <w:rsid w:val="002C1189"/>
    <w:rsid w:val="002C12E7"/>
    <w:rsid w:val="002C32A2"/>
    <w:rsid w:val="003004F0"/>
    <w:rsid w:val="0033432A"/>
    <w:rsid w:val="003355B4"/>
    <w:rsid w:val="00344920"/>
    <w:rsid w:val="00354342"/>
    <w:rsid w:val="00382914"/>
    <w:rsid w:val="00487E53"/>
    <w:rsid w:val="004924B8"/>
    <w:rsid w:val="00492530"/>
    <w:rsid w:val="004A021E"/>
    <w:rsid w:val="004B7409"/>
    <w:rsid w:val="004E4A3A"/>
    <w:rsid w:val="005465CB"/>
    <w:rsid w:val="00551D18"/>
    <w:rsid w:val="00552BB4"/>
    <w:rsid w:val="005908EF"/>
    <w:rsid w:val="0061263D"/>
    <w:rsid w:val="0065088E"/>
    <w:rsid w:val="006A6F16"/>
    <w:rsid w:val="006B4D95"/>
    <w:rsid w:val="006E7E51"/>
    <w:rsid w:val="00700643"/>
    <w:rsid w:val="007318AA"/>
    <w:rsid w:val="00734BE4"/>
    <w:rsid w:val="00753E22"/>
    <w:rsid w:val="007565FE"/>
    <w:rsid w:val="00772C3B"/>
    <w:rsid w:val="007D1792"/>
    <w:rsid w:val="007D2B1C"/>
    <w:rsid w:val="007F1CE7"/>
    <w:rsid w:val="007F3A19"/>
    <w:rsid w:val="00843D97"/>
    <w:rsid w:val="008C354E"/>
    <w:rsid w:val="00921F39"/>
    <w:rsid w:val="009B0141"/>
    <w:rsid w:val="009B103D"/>
    <w:rsid w:val="009C5E7B"/>
    <w:rsid w:val="009F17FB"/>
    <w:rsid w:val="00A020A5"/>
    <w:rsid w:val="00A04ED3"/>
    <w:rsid w:val="00A06DF1"/>
    <w:rsid w:val="00A247AF"/>
    <w:rsid w:val="00A451C6"/>
    <w:rsid w:val="00A5321A"/>
    <w:rsid w:val="00AA7B13"/>
    <w:rsid w:val="00AD5F57"/>
    <w:rsid w:val="00B11F29"/>
    <w:rsid w:val="00B260D5"/>
    <w:rsid w:val="00B90A10"/>
    <w:rsid w:val="00B93E20"/>
    <w:rsid w:val="00C16BF1"/>
    <w:rsid w:val="00C33125"/>
    <w:rsid w:val="00C76B4B"/>
    <w:rsid w:val="00CF3761"/>
    <w:rsid w:val="00CF7F83"/>
    <w:rsid w:val="00D17DE0"/>
    <w:rsid w:val="00D37444"/>
    <w:rsid w:val="00D5581E"/>
    <w:rsid w:val="00D579FB"/>
    <w:rsid w:val="00D67A2A"/>
    <w:rsid w:val="00D8674B"/>
    <w:rsid w:val="00DB51DF"/>
    <w:rsid w:val="00DF037B"/>
    <w:rsid w:val="00E01EA6"/>
    <w:rsid w:val="00E064E8"/>
    <w:rsid w:val="00E73A05"/>
    <w:rsid w:val="00E84333"/>
    <w:rsid w:val="00EA5820"/>
    <w:rsid w:val="00EB1ECA"/>
    <w:rsid w:val="00F0172F"/>
    <w:rsid w:val="00F50B17"/>
    <w:rsid w:val="00FC0D15"/>
    <w:rsid w:val="00FD1A4E"/>
    <w:rsid w:val="01141D4E"/>
    <w:rsid w:val="012C077B"/>
    <w:rsid w:val="013A672B"/>
    <w:rsid w:val="013E3D3D"/>
    <w:rsid w:val="01417FA8"/>
    <w:rsid w:val="01434B9A"/>
    <w:rsid w:val="01473C00"/>
    <w:rsid w:val="014A7716"/>
    <w:rsid w:val="014C028E"/>
    <w:rsid w:val="014D06ED"/>
    <w:rsid w:val="014E0056"/>
    <w:rsid w:val="0154302B"/>
    <w:rsid w:val="0157134D"/>
    <w:rsid w:val="015E0D4C"/>
    <w:rsid w:val="01642B59"/>
    <w:rsid w:val="01670AC7"/>
    <w:rsid w:val="018652BE"/>
    <w:rsid w:val="018C4F6A"/>
    <w:rsid w:val="01933173"/>
    <w:rsid w:val="01A83F49"/>
    <w:rsid w:val="01CE22BC"/>
    <w:rsid w:val="01DE11A7"/>
    <w:rsid w:val="01E55045"/>
    <w:rsid w:val="01F11444"/>
    <w:rsid w:val="01F4422C"/>
    <w:rsid w:val="01FB6E74"/>
    <w:rsid w:val="01FC642E"/>
    <w:rsid w:val="02050F6F"/>
    <w:rsid w:val="02085356"/>
    <w:rsid w:val="020D64F3"/>
    <w:rsid w:val="02300888"/>
    <w:rsid w:val="02305BD5"/>
    <w:rsid w:val="023209E2"/>
    <w:rsid w:val="02336ED3"/>
    <w:rsid w:val="02453A5B"/>
    <w:rsid w:val="02460A64"/>
    <w:rsid w:val="024D63E2"/>
    <w:rsid w:val="024F7938"/>
    <w:rsid w:val="0251202E"/>
    <w:rsid w:val="02520CC4"/>
    <w:rsid w:val="0258342D"/>
    <w:rsid w:val="02627CA8"/>
    <w:rsid w:val="026C1D13"/>
    <w:rsid w:val="02AB2357"/>
    <w:rsid w:val="02AF09E8"/>
    <w:rsid w:val="02BA493B"/>
    <w:rsid w:val="02BC2E5B"/>
    <w:rsid w:val="02C86121"/>
    <w:rsid w:val="02FA49EF"/>
    <w:rsid w:val="02FA6014"/>
    <w:rsid w:val="02FC17EF"/>
    <w:rsid w:val="02FD4393"/>
    <w:rsid w:val="03013D68"/>
    <w:rsid w:val="031239B6"/>
    <w:rsid w:val="031F70F0"/>
    <w:rsid w:val="033A641F"/>
    <w:rsid w:val="03454773"/>
    <w:rsid w:val="03475AE1"/>
    <w:rsid w:val="034C0959"/>
    <w:rsid w:val="03515104"/>
    <w:rsid w:val="035160F4"/>
    <w:rsid w:val="035A3057"/>
    <w:rsid w:val="036F224D"/>
    <w:rsid w:val="03794BD8"/>
    <w:rsid w:val="0385530A"/>
    <w:rsid w:val="03947DD2"/>
    <w:rsid w:val="039E2FBB"/>
    <w:rsid w:val="039E3D6E"/>
    <w:rsid w:val="03A1548A"/>
    <w:rsid w:val="03A8788F"/>
    <w:rsid w:val="03AE074D"/>
    <w:rsid w:val="03AE3A18"/>
    <w:rsid w:val="03B04B23"/>
    <w:rsid w:val="03B37289"/>
    <w:rsid w:val="03B56205"/>
    <w:rsid w:val="03C307CE"/>
    <w:rsid w:val="03CC75DD"/>
    <w:rsid w:val="03D21A15"/>
    <w:rsid w:val="03E36F0E"/>
    <w:rsid w:val="03ED7315"/>
    <w:rsid w:val="03F04E62"/>
    <w:rsid w:val="03F94CAA"/>
    <w:rsid w:val="03FC2B77"/>
    <w:rsid w:val="04147A50"/>
    <w:rsid w:val="042843FD"/>
    <w:rsid w:val="04306D53"/>
    <w:rsid w:val="04360BEB"/>
    <w:rsid w:val="0439479C"/>
    <w:rsid w:val="043B2A80"/>
    <w:rsid w:val="044E76A7"/>
    <w:rsid w:val="048A2345"/>
    <w:rsid w:val="04941285"/>
    <w:rsid w:val="049436B1"/>
    <w:rsid w:val="04A55596"/>
    <w:rsid w:val="04A63107"/>
    <w:rsid w:val="04AD05D6"/>
    <w:rsid w:val="04B52C94"/>
    <w:rsid w:val="04CA48EA"/>
    <w:rsid w:val="04E16CBA"/>
    <w:rsid w:val="04F03BDE"/>
    <w:rsid w:val="04FD60B1"/>
    <w:rsid w:val="05110A55"/>
    <w:rsid w:val="051F1132"/>
    <w:rsid w:val="052526CC"/>
    <w:rsid w:val="053B4197"/>
    <w:rsid w:val="055B4D25"/>
    <w:rsid w:val="055C3424"/>
    <w:rsid w:val="056E7141"/>
    <w:rsid w:val="05715CE3"/>
    <w:rsid w:val="0575365A"/>
    <w:rsid w:val="05811A08"/>
    <w:rsid w:val="05A11CBB"/>
    <w:rsid w:val="05A225FD"/>
    <w:rsid w:val="05B163E8"/>
    <w:rsid w:val="05B26C71"/>
    <w:rsid w:val="05D95615"/>
    <w:rsid w:val="05E324E3"/>
    <w:rsid w:val="05E81AA6"/>
    <w:rsid w:val="05F55540"/>
    <w:rsid w:val="0623598A"/>
    <w:rsid w:val="062E04EC"/>
    <w:rsid w:val="063D6395"/>
    <w:rsid w:val="064C4838"/>
    <w:rsid w:val="065450BE"/>
    <w:rsid w:val="065D109F"/>
    <w:rsid w:val="066C6878"/>
    <w:rsid w:val="067C1D5D"/>
    <w:rsid w:val="067C722A"/>
    <w:rsid w:val="069521F2"/>
    <w:rsid w:val="069B5DFD"/>
    <w:rsid w:val="06A23DAE"/>
    <w:rsid w:val="06C405D6"/>
    <w:rsid w:val="06E01ACA"/>
    <w:rsid w:val="06FD388F"/>
    <w:rsid w:val="0702346E"/>
    <w:rsid w:val="071C0F3F"/>
    <w:rsid w:val="072D4B0F"/>
    <w:rsid w:val="07416AA2"/>
    <w:rsid w:val="07545027"/>
    <w:rsid w:val="075E5B71"/>
    <w:rsid w:val="07667250"/>
    <w:rsid w:val="077C566E"/>
    <w:rsid w:val="077F5D3C"/>
    <w:rsid w:val="079428D0"/>
    <w:rsid w:val="07AB5FF5"/>
    <w:rsid w:val="07AD2616"/>
    <w:rsid w:val="07C72EBF"/>
    <w:rsid w:val="07D50B61"/>
    <w:rsid w:val="07FA3CFA"/>
    <w:rsid w:val="08076516"/>
    <w:rsid w:val="081517F0"/>
    <w:rsid w:val="081A4F89"/>
    <w:rsid w:val="081C1DC6"/>
    <w:rsid w:val="081E77C5"/>
    <w:rsid w:val="08201115"/>
    <w:rsid w:val="08502D0F"/>
    <w:rsid w:val="086206DD"/>
    <w:rsid w:val="086220E7"/>
    <w:rsid w:val="086A43FD"/>
    <w:rsid w:val="087228AA"/>
    <w:rsid w:val="08794F01"/>
    <w:rsid w:val="08842836"/>
    <w:rsid w:val="08997F9D"/>
    <w:rsid w:val="089A19A3"/>
    <w:rsid w:val="08A41C69"/>
    <w:rsid w:val="08AD6551"/>
    <w:rsid w:val="08B05E80"/>
    <w:rsid w:val="08B3148E"/>
    <w:rsid w:val="08BC7EA3"/>
    <w:rsid w:val="08C03050"/>
    <w:rsid w:val="08C24922"/>
    <w:rsid w:val="08C531EB"/>
    <w:rsid w:val="08F40420"/>
    <w:rsid w:val="08FF217A"/>
    <w:rsid w:val="090F3FA6"/>
    <w:rsid w:val="09163B46"/>
    <w:rsid w:val="09200D6A"/>
    <w:rsid w:val="092B09D6"/>
    <w:rsid w:val="093A600B"/>
    <w:rsid w:val="09450A9D"/>
    <w:rsid w:val="097436C1"/>
    <w:rsid w:val="098B5E9B"/>
    <w:rsid w:val="09907CBB"/>
    <w:rsid w:val="099156CA"/>
    <w:rsid w:val="099447AD"/>
    <w:rsid w:val="09AF7E64"/>
    <w:rsid w:val="09B57AE7"/>
    <w:rsid w:val="09BC072E"/>
    <w:rsid w:val="09C90492"/>
    <w:rsid w:val="09CC0233"/>
    <w:rsid w:val="09CE71FF"/>
    <w:rsid w:val="09D35596"/>
    <w:rsid w:val="09DB75CC"/>
    <w:rsid w:val="09F06DB5"/>
    <w:rsid w:val="09F628EA"/>
    <w:rsid w:val="09FD1E38"/>
    <w:rsid w:val="0A222B8B"/>
    <w:rsid w:val="0A2C5167"/>
    <w:rsid w:val="0A395B61"/>
    <w:rsid w:val="0A4560D6"/>
    <w:rsid w:val="0A4D3735"/>
    <w:rsid w:val="0A610DFC"/>
    <w:rsid w:val="0A7822F7"/>
    <w:rsid w:val="0A783A20"/>
    <w:rsid w:val="0A7C16F0"/>
    <w:rsid w:val="0A7F3E99"/>
    <w:rsid w:val="0A892062"/>
    <w:rsid w:val="0AA20532"/>
    <w:rsid w:val="0AAA798C"/>
    <w:rsid w:val="0AEC45D5"/>
    <w:rsid w:val="0B02517F"/>
    <w:rsid w:val="0B064A0A"/>
    <w:rsid w:val="0B20354F"/>
    <w:rsid w:val="0B2C38E4"/>
    <w:rsid w:val="0B321D62"/>
    <w:rsid w:val="0B325D84"/>
    <w:rsid w:val="0B421698"/>
    <w:rsid w:val="0B4661C1"/>
    <w:rsid w:val="0B4E7230"/>
    <w:rsid w:val="0B626EB9"/>
    <w:rsid w:val="0B652FAC"/>
    <w:rsid w:val="0B6A6CC9"/>
    <w:rsid w:val="0B792C6E"/>
    <w:rsid w:val="0B825DE0"/>
    <w:rsid w:val="0B87167A"/>
    <w:rsid w:val="0B874FD0"/>
    <w:rsid w:val="0B9D588E"/>
    <w:rsid w:val="0B9E6FF2"/>
    <w:rsid w:val="0BA2157D"/>
    <w:rsid w:val="0BA812CE"/>
    <w:rsid w:val="0BAE63CE"/>
    <w:rsid w:val="0BB90785"/>
    <w:rsid w:val="0BCA0A05"/>
    <w:rsid w:val="0BCA15CA"/>
    <w:rsid w:val="0BE51154"/>
    <w:rsid w:val="0BE62690"/>
    <w:rsid w:val="0BF26615"/>
    <w:rsid w:val="0BF90B6D"/>
    <w:rsid w:val="0C026A8D"/>
    <w:rsid w:val="0C0F5051"/>
    <w:rsid w:val="0C1311C1"/>
    <w:rsid w:val="0C221AB0"/>
    <w:rsid w:val="0C2C5999"/>
    <w:rsid w:val="0C4D6949"/>
    <w:rsid w:val="0C5E4DB2"/>
    <w:rsid w:val="0C601F2A"/>
    <w:rsid w:val="0C63786E"/>
    <w:rsid w:val="0C7C637C"/>
    <w:rsid w:val="0C836045"/>
    <w:rsid w:val="0C901576"/>
    <w:rsid w:val="0CAC251F"/>
    <w:rsid w:val="0CB30D9F"/>
    <w:rsid w:val="0CBC4D0C"/>
    <w:rsid w:val="0CC5421B"/>
    <w:rsid w:val="0CD60123"/>
    <w:rsid w:val="0CDD14D3"/>
    <w:rsid w:val="0CEF462A"/>
    <w:rsid w:val="0CF03C9A"/>
    <w:rsid w:val="0D091690"/>
    <w:rsid w:val="0D134EC3"/>
    <w:rsid w:val="0D1A2E82"/>
    <w:rsid w:val="0D2527E6"/>
    <w:rsid w:val="0D3925C1"/>
    <w:rsid w:val="0D480BED"/>
    <w:rsid w:val="0D585295"/>
    <w:rsid w:val="0D6523EE"/>
    <w:rsid w:val="0D782066"/>
    <w:rsid w:val="0D884905"/>
    <w:rsid w:val="0D967A89"/>
    <w:rsid w:val="0DA03ED2"/>
    <w:rsid w:val="0DB0434F"/>
    <w:rsid w:val="0DB31677"/>
    <w:rsid w:val="0DB359DB"/>
    <w:rsid w:val="0DC67AF3"/>
    <w:rsid w:val="0DD75C49"/>
    <w:rsid w:val="0DDC6037"/>
    <w:rsid w:val="0E065561"/>
    <w:rsid w:val="0E067291"/>
    <w:rsid w:val="0E1E18AB"/>
    <w:rsid w:val="0E2353F3"/>
    <w:rsid w:val="0E2F269C"/>
    <w:rsid w:val="0E35298C"/>
    <w:rsid w:val="0E3A6762"/>
    <w:rsid w:val="0E3C0C80"/>
    <w:rsid w:val="0E3D0F8B"/>
    <w:rsid w:val="0E466686"/>
    <w:rsid w:val="0E505347"/>
    <w:rsid w:val="0E58445B"/>
    <w:rsid w:val="0E7740E2"/>
    <w:rsid w:val="0E797656"/>
    <w:rsid w:val="0E7B75FF"/>
    <w:rsid w:val="0E852C1D"/>
    <w:rsid w:val="0E872A4A"/>
    <w:rsid w:val="0E875B1E"/>
    <w:rsid w:val="0E8F6743"/>
    <w:rsid w:val="0E976E8D"/>
    <w:rsid w:val="0E9C6336"/>
    <w:rsid w:val="0EB3746E"/>
    <w:rsid w:val="0EB74E68"/>
    <w:rsid w:val="0EB84C52"/>
    <w:rsid w:val="0EC01D0D"/>
    <w:rsid w:val="0ED35324"/>
    <w:rsid w:val="0EDA2F5C"/>
    <w:rsid w:val="0EF80E57"/>
    <w:rsid w:val="0EFE3D3F"/>
    <w:rsid w:val="0F1D2292"/>
    <w:rsid w:val="0F1D2D40"/>
    <w:rsid w:val="0F3137D0"/>
    <w:rsid w:val="0F3A616E"/>
    <w:rsid w:val="0F430E98"/>
    <w:rsid w:val="0F4F6EFB"/>
    <w:rsid w:val="0F510B7C"/>
    <w:rsid w:val="0F534D48"/>
    <w:rsid w:val="0F5760E8"/>
    <w:rsid w:val="0F6C7E32"/>
    <w:rsid w:val="0F7042E7"/>
    <w:rsid w:val="0F72035D"/>
    <w:rsid w:val="0F844F39"/>
    <w:rsid w:val="0F9347D2"/>
    <w:rsid w:val="0F9768FD"/>
    <w:rsid w:val="0FB20B79"/>
    <w:rsid w:val="0FB8026F"/>
    <w:rsid w:val="0FD650A2"/>
    <w:rsid w:val="0FD66CB5"/>
    <w:rsid w:val="0FD86487"/>
    <w:rsid w:val="0FDA3255"/>
    <w:rsid w:val="0FE2743C"/>
    <w:rsid w:val="0FFD0E02"/>
    <w:rsid w:val="0FFE0023"/>
    <w:rsid w:val="100B0584"/>
    <w:rsid w:val="1016423A"/>
    <w:rsid w:val="101B463E"/>
    <w:rsid w:val="10303947"/>
    <w:rsid w:val="10322F7A"/>
    <w:rsid w:val="103C1FE0"/>
    <w:rsid w:val="10474B47"/>
    <w:rsid w:val="1051366B"/>
    <w:rsid w:val="10606D5D"/>
    <w:rsid w:val="106F0F05"/>
    <w:rsid w:val="10776BFF"/>
    <w:rsid w:val="108C640C"/>
    <w:rsid w:val="108E3631"/>
    <w:rsid w:val="108F1E1F"/>
    <w:rsid w:val="109C1F97"/>
    <w:rsid w:val="10AB7D76"/>
    <w:rsid w:val="10B35148"/>
    <w:rsid w:val="10C853ED"/>
    <w:rsid w:val="10C913B2"/>
    <w:rsid w:val="10D91128"/>
    <w:rsid w:val="10DE4B5A"/>
    <w:rsid w:val="10F1716B"/>
    <w:rsid w:val="11020781"/>
    <w:rsid w:val="11057DAE"/>
    <w:rsid w:val="110625F5"/>
    <w:rsid w:val="110A6271"/>
    <w:rsid w:val="11101966"/>
    <w:rsid w:val="111457AD"/>
    <w:rsid w:val="11150AF8"/>
    <w:rsid w:val="11182798"/>
    <w:rsid w:val="111E771F"/>
    <w:rsid w:val="11316403"/>
    <w:rsid w:val="11325B6E"/>
    <w:rsid w:val="11366933"/>
    <w:rsid w:val="11367668"/>
    <w:rsid w:val="113768FD"/>
    <w:rsid w:val="11451021"/>
    <w:rsid w:val="115714DD"/>
    <w:rsid w:val="115B1D5C"/>
    <w:rsid w:val="11772D68"/>
    <w:rsid w:val="117D6679"/>
    <w:rsid w:val="11A838DC"/>
    <w:rsid w:val="11AB2DD4"/>
    <w:rsid w:val="11B64686"/>
    <w:rsid w:val="11BF5613"/>
    <w:rsid w:val="11BF7578"/>
    <w:rsid w:val="11C51BFB"/>
    <w:rsid w:val="11C94664"/>
    <w:rsid w:val="11CB37A8"/>
    <w:rsid w:val="11DB056A"/>
    <w:rsid w:val="11E43885"/>
    <w:rsid w:val="120253BE"/>
    <w:rsid w:val="122435AF"/>
    <w:rsid w:val="122574AE"/>
    <w:rsid w:val="122F4072"/>
    <w:rsid w:val="123D1474"/>
    <w:rsid w:val="124034A2"/>
    <w:rsid w:val="125E3E1A"/>
    <w:rsid w:val="12661DDF"/>
    <w:rsid w:val="12662FE6"/>
    <w:rsid w:val="12671AE2"/>
    <w:rsid w:val="126F249D"/>
    <w:rsid w:val="127405D2"/>
    <w:rsid w:val="127E353C"/>
    <w:rsid w:val="129416D2"/>
    <w:rsid w:val="12946C7F"/>
    <w:rsid w:val="12990562"/>
    <w:rsid w:val="129D6814"/>
    <w:rsid w:val="12B2471B"/>
    <w:rsid w:val="12D42D52"/>
    <w:rsid w:val="12DD24A2"/>
    <w:rsid w:val="12EF2A04"/>
    <w:rsid w:val="12FB2F37"/>
    <w:rsid w:val="130A46F3"/>
    <w:rsid w:val="13150F53"/>
    <w:rsid w:val="13167356"/>
    <w:rsid w:val="133B6927"/>
    <w:rsid w:val="134249FC"/>
    <w:rsid w:val="1344710F"/>
    <w:rsid w:val="134D6CCA"/>
    <w:rsid w:val="13727D80"/>
    <w:rsid w:val="13774F1E"/>
    <w:rsid w:val="138643F7"/>
    <w:rsid w:val="139A169E"/>
    <w:rsid w:val="13A42743"/>
    <w:rsid w:val="13A73CD6"/>
    <w:rsid w:val="13B52D34"/>
    <w:rsid w:val="13B83B61"/>
    <w:rsid w:val="13BA6AE8"/>
    <w:rsid w:val="13BB2B80"/>
    <w:rsid w:val="13C24585"/>
    <w:rsid w:val="13DC31C8"/>
    <w:rsid w:val="13E06524"/>
    <w:rsid w:val="13E06CFF"/>
    <w:rsid w:val="13E614AA"/>
    <w:rsid w:val="13F466D4"/>
    <w:rsid w:val="13FE3BA7"/>
    <w:rsid w:val="140B1CE7"/>
    <w:rsid w:val="14225E90"/>
    <w:rsid w:val="14246E19"/>
    <w:rsid w:val="144474EA"/>
    <w:rsid w:val="14600025"/>
    <w:rsid w:val="146136DC"/>
    <w:rsid w:val="14633258"/>
    <w:rsid w:val="1476484C"/>
    <w:rsid w:val="147C4A2A"/>
    <w:rsid w:val="14893353"/>
    <w:rsid w:val="148E07CE"/>
    <w:rsid w:val="149002F4"/>
    <w:rsid w:val="1491537F"/>
    <w:rsid w:val="14AD1F2E"/>
    <w:rsid w:val="14B868C6"/>
    <w:rsid w:val="14BD101D"/>
    <w:rsid w:val="14C663C2"/>
    <w:rsid w:val="14CE3358"/>
    <w:rsid w:val="14D628CE"/>
    <w:rsid w:val="14F54710"/>
    <w:rsid w:val="1512634C"/>
    <w:rsid w:val="151814C4"/>
    <w:rsid w:val="153F312A"/>
    <w:rsid w:val="15414A62"/>
    <w:rsid w:val="15437651"/>
    <w:rsid w:val="154A4358"/>
    <w:rsid w:val="15540349"/>
    <w:rsid w:val="15574FF9"/>
    <w:rsid w:val="155818C1"/>
    <w:rsid w:val="156B6F6A"/>
    <w:rsid w:val="15703A9F"/>
    <w:rsid w:val="157D6BA9"/>
    <w:rsid w:val="158630C8"/>
    <w:rsid w:val="15B56B7E"/>
    <w:rsid w:val="15B6236D"/>
    <w:rsid w:val="15BE3D09"/>
    <w:rsid w:val="15BE41C2"/>
    <w:rsid w:val="15C04B58"/>
    <w:rsid w:val="15D31720"/>
    <w:rsid w:val="15DD6A90"/>
    <w:rsid w:val="15E1393D"/>
    <w:rsid w:val="15ED679B"/>
    <w:rsid w:val="15F74271"/>
    <w:rsid w:val="160E0C98"/>
    <w:rsid w:val="161E5498"/>
    <w:rsid w:val="1624315E"/>
    <w:rsid w:val="162909C0"/>
    <w:rsid w:val="16316172"/>
    <w:rsid w:val="16483495"/>
    <w:rsid w:val="165A5DBC"/>
    <w:rsid w:val="165B4ACD"/>
    <w:rsid w:val="165B7D0B"/>
    <w:rsid w:val="165F6F37"/>
    <w:rsid w:val="16657664"/>
    <w:rsid w:val="166E63EF"/>
    <w:rsid w:val="167111B2"/>
    <w:rsid w:val="167825F6"/>
    <w:rsid w:val="16977A07"/>
    <w:rsid w:val="169C71AD"/>
    <w:rsid w:val="16A02152"/>
    <w:rsid w:val="16A56EBB"/>
    <w:rsid w:val="16AA5849"/>
    <w:rsid w:val="16CE2E90"/>
    <w:rsid w:val="16CF7C56"/>
    <w:rsid w:val="16D1114A"/>
    <w:rsid w:val="16D164AD"/>
    <w:rsid w:val="16D44015"/>
    <w:rsid w:val="16DC6533"/>
    <w:rsid w:val="16E77AC9"/>
    <w:rsid w:val="16F667FE"/>
    <w:rsid w:val="16FB50F8"/>
    <w:rsid w:val="16FD561D"/>
    <w:rsid w:val="16FE7276"/>
    <w:rsid w:val="17164613"/>
    <w:rsid w:val="171902B3"/>
    <w:rsid w:val="174A2FEA"/>
    <w:rsid w:val="174C005B"/>
    <w:rsid w:val="175448A9"/>
    <w:rsid w:val="17621329"/>
    <w:rsid w:val="17646A59"/>
    <w:rsid w:val="176A444C"/>
    <w:rsid w:val="17722BA3"/>
    <w:rsid w:val="177310DF"/>
    <w:rsid w:val="17814D52"/>
    <w:rsid w:val="17853B8B"/>
    <w:rsid w:val="178A1D17"/>
    <w:rsid w:val="178B1DE2"/>
    <w:rsid w:val="17935958"/>
    <w:rsid w:val="179908B5"/>
    <w:rsid w:val="17AE09F9"/>
    <w:rsid w:val="17BC4C71"/>
    <w:rsid w:val="17D60D57"/>
    <w:rsid w:val="17E827CF"/>
    <w:rsid w:val="17FD62A9"/>
    <w:rsid w:val="1805458D"/>
    <w:rsid w:val="18283B23"/>
    <w:rsid w:val="18412D03"/>
    <w:rsid w:val="184836F0"/>
    <w:rsid w:val="18546E43"/>
    <w:rsid w:val="185F4294"/>
    <w:rsid w:val="186A3DB5"/>
    <w:rsid w:val="1890587C"/>
    <w:rsid w:val="189221F1"/>
    <w:rsid w:val="189A3891"/>
    <w:rsid w:val="18A6670F"/>
    <w:rsid w:val="18A87D20"/>
    <w:rsid w:val="18AC2230"/>
    <w:rsid w:val="18B0628B"/>
    <w:rsid w:val="18B6135F"/>
    <w:rsid w:val="18BB39C5"/>
    <w:rsid w:val="18D3135D"/>
    <w:rsid w:val="18DC6937"/>
    <w:rsid w:val="190140E8"/>
    <w:rsid w:val="191367ED"/>
    <w:rsid w:val="193A2CB9"/>
    <w:rsid w:val="194D77C6"/>
    <w:rsid w:val="195770BF"/>
    <w:rsid w:val="19580DB0"/>
    <w:rsid w:val="196864DF"/>
    <w:rsid w:val="196E2399"/>
    <w:rsid w:val="196F4376"/>
    <w:rsid w:val="19800ABB"/>
    <w:rsid w:val="19811C24"/>
    <w:rsid w:val="198436B3"/>
    <w:rsid w:val="19906408"/>
    <w:rsid w:val="19B60FF3"/>
    <w:rsid w:val="19BD4372"/>
    <w:rsid w:val="19CB08CF"/>
    <w:rsid w:val="19E835D0"/>
    <w:rsid w:val="19E93CD4"/>
    <w:rsid w:val="19EB1EDA"/>
    <w:rsid w:val="1A03538A"/>
    <w:rsid w:val="1A2B62AA"/>
    <w:rsid w:val="1A654A19"/>
    <w:rsid w:val="1A702CAD"/>
    <w:rsid w:val="1A761B0D"/>
    <w:rsid w:val="1A7A252F"/>
    <w:rsid w:val="1A8E1482"/>
    <w:rsid w:val="1A91568D"/>
    <w:rsid w:val="1AAC6437"/>
    <w:rsid w:val="1AB45D66"/>
    <w:rsid w:val="1ABE6C9A"/>
    <w:rsid w:val="1ADF55BA"/>
    <w:rsid w:val="1B0875BA"/>
    <w:rsid w:val="1B0B4693"/>
    <w:rsid w:val="1B1D407C"/>
    <w:rsid w:val="1B206A76"/>
    <w:rsid w:val="1B220B67"/>
    <w:rsid w:val="1B250EF0"/>
    <w:rsid w:val="1B31479E"/>
    <w:rsid w:val="1B473964"/>
    <w:rsid w:val="1B487971"/>
    <w:rsid w:val="1B640785"/>
    <w:rsid w:val="1B695601"/>
    <w:rsid w:val="1B6A5A1F"/>
    <w:rsid w:val="1B742096"/>
    <w:rsid w:val="1B7D26CA"/>
    <w:rsid w:val="1B9864FC"/>
    <w:rsid w:val="1BA0529B"/>
    <w:rsid w:val="1BB80DA2"/>
    <w:rsid w:val="1BB847B0"/>
    <w:rsid w:val="1BDA468A"/>
    <w:rsid w:val="1BF03645"/>
    <w:rsid w:val="1BF0630A"/>
    <w:rsid w:val="1BF7774F"/>
    <w:rsid w:val="1C0E6466"/>
    <w:rsid w:val="1C252027"/>
    <w:rsid w:val="1C2C0B9B"/>
    <w:rsid w:val="1C2C7941"/>
    <w:rsid w:val="1C330ABF"/>
    <w:rsid w:val="1C35181D"/>
    <w:rsid w:val="1C36084A"/>
    <w:rsid w:val="1C467C94"/>
    <w:rsid w:val="1C53409A"/>
    <w:rsid w:val="1C543F92"/>
    <w:rsid w:val="1C6B2DD9"/>
    <w:rsid w:val="1C75278D"/>
    <w:rsid w:val="1C857191"/>
    <w:rsid w:val="1C89587D"/>
    <w:rsid w:val="1CAA03DE"/>
    <w:rsid w:val="1CB92F7A"/>
    <w:rsid w:val="1CB973CD"/>
    <w:rsid w:val="1CD77543"/>
    <w:rsid w:val="1CE31101"/>
    <w:rsid w:val="1CF20082"/>
    <w:rsid w:val="1CF65C8C"/>
    <w:rsid w:val="1CF8141D"/>
    <w:rsid w:val="1D08114B"/>
    <w:rsid w:val="1D094069"/>
    <w:rsid w:val="1D0C2F89"/>
    <w:rsid w:val="1D2F1EE2"/>
    <w:rsid w:val="1D32268D"/>
    <w:rsid w:val="1D3C3543"/>
    <w:rsid w:val="1D4345BF"/>
    <w:rsid w:val="1D4830E3"/>
    <w:rsid w:val="1D597A0B"/>
    <w:rsid w:val="1D62284D"/>
    <w:rsid w:val="1D672EF5"/>
    <w:rsid w:val="1D6A1AFB"/>
    <w:rsid w:val="1DBD4B3D"/>
    <w:rsid w:val="1DBE4414"/>
    <w:rsid w:val="1DC50BA7"/>
    <w:rsid w:val="1DDD76A3"/>
    <w:rsid w:val="1DE43579"/>
    <w:rsid w:val="1DE62E29"/>
    <w:rsid w:val="1DEB4F8B"/>
    <w:rsid w:val="1DEB504E"/>
    <w:rsid w:val="1DEC3DCB"/>
    <w:rsid w:val="1DEF3AD0"/>
    <w:rsid w:val="1DFD5A15"/>
    <w:rsid w:val="1DFF40B8"/>
    <w:rsid w:val="1E071B4A"/>
    <w:rsid w:val="1E0C1989"/>
    <w:rsid w:val="1E104CC4"/>
    <w:rsid w:val="1E142724"/>
    <w:rsid w:val="1E2F75C3"/>
    <w:rsid w:val="1E3920A2"/>
    <w:rsid w:val="1E45768F"/>
    <w:rsid w:val="1E462F54"/>
    <w:rsid w:val="1E5044A5"/>
    <w:rsid w:val="1E583F8E"/>
    <w:rsid w:val="1E5F792F"/>
    <w:rsid w:val="1E615DFD"/>
    <w:rsid w:val="1E6F04F9"/>
    <w:rsid w:val="1E6F6A6A"/>
    <w:rsid w:val="1E924277"/>
    <w:rsid w:val="1E9F7BF0"/>
    <w:rsid w:val="1EAA1B31"/>
    <w:rsid w:val="1EB21C08"/>
    <w:rsid w:val="1EB83F75"/>
    <w:rsid w:val="1ED05148"/>
    <w:rsid w:val="1ED2142A"/>
    <w:rsid w:val="1ED63D41"/>
    <w:rsid w:val="1ED91F2C"/>
    <w:rsid w:val="1EE57459"/>
    <w:rsid w:val="1EEC707E"/>
    <w:rsid w:val="1EF943A5"/>
    <w:rsid w:val="1F0754D1"/>
    <w:rsid w:val="1F1B3481"/>
    <w:rsid w:val="1F231D85"/>
    <w:rsid w:val="1F4842B3"/>
    <w:rsid w:val="1F492712"/>
    <w:rsid w:val="1F5459D3"/>
    <w:rsid w:val="1F613D27"/>
    <w:rsid w:val="1F7A3BEB"/>
    <w:rsid w:val="1F8F1226"/>
    <w:rsid w:val="1F94107D"/>
    <w:rsid w:val="1FB755EF"/>
    <w:rsid w:val="1FB92C50"/>
    <w:rsid w:val="1FBD1B31"/>
    <w:rsid w:val="1FBD3B3E"/>
    <w:rsid w:val="1FC04B98"/>
    <w:rsid w:val="1FD460D0"/>
    <w:rsid w:val="1FDD3E61"/>
    <w:rsid w:val="1FE8213F"/>
    <w:rsid w:val="200245BA"/>
    <w:rsid w:val="200965D5"/>
    <w:rsid w:val="200A1F19"/>
    <w:rsid w:val="200E55B4"/>
    <w:rsid w:val="20275707"/>
    <w:rsid w:val="205B35F2"/>
    <w:rsid w:val="206E7543"/>
    <w:rsid w:val="207B2B44"/>
    <w:rsid w:val="207C66F6"/>
    <w:rsid w:val="20853538"/>
    <w:rsid w:val="2099276B"/>
    <w:rsid w:val="20A12F62"/>
    <w:rsid w:val="20A42E3F"/>
    <w:rsid w:val="20A7049E"/>
    <w:rsid w:val="20B40E3F"/>
    <w:rsid w:val="20B752B5"/>
    <w:rsid w:val="20B831FA"/>
    <w:rsid w:val="20B91832"/>
    <w:rsid w:val="20CC6811"/>
    <w:rsid w:val="20D41474"/>
    <w:rsid w:val="20DA11A2"/>
    <w:rsid w:val="20E40D2D"/>
    <w:rsid w:val="21116D5E"/>
    <w:rsid w:val="212C6C78"/>
    <w:rsid w:val="213449EF"/>
    <w:rsid w:val="213E5581"/>
    <w:rsid w:val="2144167D"/>
    <w:rsid w:val="214B05E8"/>
    <w:rsid w:val="214B3071"/>
    <w:rsid w:val="215A76ED"/>
    <w:rsid w:val="21634393"/>
    <w:rsid w:val="217A0DB7"/>
    <w:rsid w:val="217F2EA3"/>
    <w:rsid w:val="21986C6A"/>
    <w:rsid w:val="21A069CB"/>
    <w:rsid w:val="21DB266E"/>
    <w:rsid w:val="21F62E54"/>
    <w:rsid w:val="21F64E3F"/>
    <w:rsid w:val="22151DB5"/>
    <w:rsid w:val="22200C00"/>
    <w:rsid w:val="22463041"/>
    <w:rsid w:val="22497A71"/>
    <w:rsid w:val="228B52B8"/>
    <w:rsid w:val="2296406C"/>
    <w:rsid w:val="229703CA"/>
    <w:rsid w:val="22CB1698"/>
    <w:rsid w:val="22D37540"/>
    <w:rsid w:val="22E1164C"/>
    <w:rsid w:val="22E42B92"/>
    <w:rsid w:val="23013D2B"/>
    <w:rsid w:val="23280F48"/>
    <w:rsid w:val="232A7777"/>
    <w:rsid w:val="233F78E2"/>
    <w:rsid w:val="23536DC4"/>
    <w:rsid w:val="235A440C"/>
    <w:rsid w:val="235A7F04"/>
    <w:rsid w:val="235C4B81"/>
    <w:rsid w:val="23606FA7"/>
    <w:rsid w:val="237137B8"/>
    <w:rsid w:val="23793BAF"/>
    <w:rsid w:val="237D11BE"/>
    <w:rsid w:val="23843DEE"/>
    <w:rsid w:val="238721A8"/>
    <w:rsid w:val="239A26AA"/>
    <w:rsid w:val="23B220CD"/>
    <w:rsid w:val="23B24104"/>
    <w:rsid w:val="23CD2DF7"/>
    <w:rsid w:val="23CE12DC"/>
    <w:rsid w:val="23D2529D"/>
    <w:rsid w:val="23E01D23"/>
    <w:rsid w:val="23E27B9F"/>
    <w:rsid w:val="23E32638"/>
    <w:rsid w:val="23EA1016"/>
    <w:rsid w:val="23F84912"/>
    <w:rsid w:val="242232A8"/>
    <w:rsid w:val="24394A81"/>
    <w:rsid w:val="243A6DAB"/>
    <w:rsid w:val="243F4CE3"/>
    <w:rsid w:val="244450E5"/>
    <w:rsid w:val="245229D8"/>
    <w:rsid w:val="245629F4"/>
    <w:rsid w:val="245F6EED"/>
    <w:rsid w:val="24740547"/>
    <w:rsid w:val="247F6775"/>
    <w:rsid w:val="24873CAD"/>
    <w:rsid w:val="248F66B7"/>
    <w:rsid w:val="24A20A7D"/>
    <w:rsid w:val="24B43EA1"/>
    <w:rsid w:val="24B61DF3"/>
    <w:rsid w:val="24BE5B23"/>
    <w:rsid w:val="24C674FC"/>
    <w:rsid w:val="24CD212D"/>
    <w:rsid w:val="24CE1D2F"/>
    <w:rsid w:val="24D25F8B"/>
    <w:rsid w:val="24D322A0"/>
    <w:rsid w:val="24D82DB6"/>
    <w:rsid w:val="24D93365"/>
    <w:rsid w:val="24E706D4"/>
    <w:rsid w:val="24F572A8"/>
    <w:rsid w:val="24F70864"/>
    <w:rsid w:val="251C6B2A"/>
    <w:rsid w:val="2531119B"/>
    <w:rsid w:val="25471C80"/>
    <w:rsid w:val="254D3B8E"/>
    <w:rsid w:val="254D538D"/>
    <w:rsid w:val="25663578"/>
    <w:rsid w:val="256B1CF2"/>
    <w:rsid w:val="25833934"/>
    <w:rsid w:val="25A20135"/>
    <w:rsid w:val="25AB53C6"/>
    <w:rsid w:val="25DD6CBA"/>
    <w:rsid w:val="26025E98"/>
    <w:rsid w:val="260D47D5"/>
    <w:rsid w:val="261730EF"/>
    <w:rsid w:val="26227CB5"/>
    <w:rsid w:val="26264B37"/>
    <w:rsid w:val="26283757"/>
    <w:rsid w:val="26380D64"/>
    <w:rsid w:val="26470489"/>
    <w:rsid w:val="26517A67"/>
    <w:rsid w:val="2655105C"/>
    <w:rsid w:val="265A6414"/>
    <w:rsid w:val="26650DD7"/>
    <w:rsid w:val="26831FEF"/>
    <w:rsid w:val="2692739A"/>
    <w:rsid w:val="26A1585C"/>
    <w:rsid w:val="26A2268A"/>
    <w:rsid w:val="26D94AAA"/>
    <w:rsid w:val="26DD14C7"/>
    <w:rsid w:val="26E4244C"/>
    <w:rsid w:val="27207EF4"/>
    <w:rsid w:val="272827EA"/>
    <w:rsid w:val="273B780F"/>
    <w:rsid w:val="2741552B"/>
    <w:rsid w:val="27663C6A"/>
    <w:rsid w:val="277423D5"/>
    <w:rsid w:val="27746A35"/>
    <w:rsid w:val="278A05D6"/>
    <w:rsid w:val="27A75AC0"/>
    <w:rsid w:val="27AF681B"/>
    <w:rsid w:val="27BD215A"/>
    <w:rsid w:val="27C97F49"/>
    <w:rsid w:val="27CA52C3"/>
    <w:rsid w:val="27CF55C3"/>
    <w:rsid w:val="27D24864"/>
    <w:rsid w:val="27E6580D"/>
    <w:rsid w:val="27F26334"/>
    <w:rsid w:val="27FA18F8"/>
    <w:rsid w:val="28034570"/>
    <w:rsid w:val="28056069"/>
    <w:rsid w:val="280C3368"/>
    <w:rsid w:val="281F4723"/>
    <w:rsid w:val="282C00F5"/>
    <w:rsid w:val="2864275D"/>
    <w:rsid w:val="28683998"/>
    <w:rsid w:val="286C5A7C"/>
    <w:rsid w:val="28720AC0"/>
    <w:rsid w:val="287B5F70"/>
    <w:rsid w:val="287D6B0B"/>
    <w:rsid w:val="2883594D"/>
    <w:rsid w:val="28B25253"/>
    <w:rsid w:val="28C754E0"/>
    <w:rsid w:val="28D233F7"/>
    <w:rsid w:val="28E76366"/>
    <w:rsid w:val="29004867"/>
    <w:rsid w:val="2903419C"/>
    <w:rsid w:val="291449A3"/>
    <w:rsid w:val="291C5BA0"/>
    <w:rsid w:val="293E5CB0"/>
    <w:rsid w:val="2941344C"/>
    <w:rsid w:val="294D11F8"/>
    <w:rsid w:val="29533FAE"/>
    <w:rsid w:val="298D44A0"/>
    <w:rsid w:val="29901F2B"/>
    <w:rsid w:val="29913DD3"/>
    <w:rsid w:val="29984099"/>
    <w:rsid w:val="299E474A"/>
    <w:rsid w:val="29AE7E83"/>
    <w:rsid w:val="29B20263"/>
    <w:rsid w:val="29B561D1"/>
    <w:rsid w:val="29CF68A4"/>
    <w:rsid w:val="29DE1400"/>
    <w:rsid w:val="29DE18B1"/>
    <w:rsid w:val="29E37831"/>
    <w:rsid w:val="29ED10FE"/>
    <w:rsid w:val="29FD66CA"/>
    <w:rsid w:val="2A10084B"/>
    <w:rsid w:val="2A1D07FF"/>
    <w:rsid w:val="2A1E5F29"/>
    <w:rsid w:val="2A1F51DC"/>
    <w:rsid w:val="2A241D1B"/>
    <w:rsid w:val="2A243FB4"/>
    <w:rsid w:val="2A2F003A"/>
    <w:rsid w:val="2A2F3C50"/>
    <w:rsid w:val="2A332293"/>
    <w:rsid w:val="2A442426"/>
    <w:rsid w:val="2A491011"/>
    <w:rsid w:val="2A5213A7"/>
    <w:rsid w:val="2A5A720E"/>
    <w:rsid w:val="2A6B66A7"/>
    <w:rsid w:val="2A78711A"/>
    <w:rsid w:val="2A7B7E5E"/>
    <w:rsid w:val="2A7F0E72"/>
    <w:rsid w:val="2A7F564F"/>
    <w:rsid w:val="2A870121"/>
    <w:rsid w:val="2A881790"/>
    <w:rsid w:val="2A9A1457"/>
    <w:rsid w:val="2AC636E4"/>
    <w:rsid w:val="2AF9270B"/>
    <w:rsid w:val="2AFA098F"/>
    <w:rsid w:val="2B280743"/>
    <w:rsid w:val="2B2A4C2E"/>
    <w:rsid w:val="2B35517A"/>
    <w:rsid w:val="2B3B1E7D"/>
    <w:rsid w:val="2B570F4D"/>
    <w:rsid w:val="2B720F83"/>
    <w:rsid w:val="2B80655A"/>
    <w:rsid w:val="2B8A2446"/>
    <w:rsid w:val="2B920A57"/>
    <w:rsid w:val="2B9C4C90"/>
    <w:rsid w:val="2BA40771"/>
    <w:rsid w:val="2BAA1D90"/>
    <w:rsid w:val="2BBA20A4"/>
    <w:rsid w:val="2BCB01FE"/>
    <w:rsid w:val="2BD92151"/>
    <w:rsid w:val="2BE378C2"/>
    <w:rsid w:val="2BEC4716"/>
    <w:rsid w:val="2BED518D"/>
    <w:rsid w:val="2BFB2B9D"/>
    <w:rsid w:val="2C1234A8"/>
    <w:rsid w:val="2C2F37B5"/>
    <w:rsid w:val="2C3424B8"/>
    <w:rsid w:val="2C4258EC"/>
    <w:rsid w:val="2C7D1D70"/>
    <w:rsid w:val="2C7E5165"/>
    <w:rsid w:val="2C840333"/>
    <w:rsid w:val="2C8B1BF7"/>
    <w:rsid w:val="2C9F32BF"/>
    <w:rsid w:val="2CA011CB"/>
    <w:rsid w:val="2CA02A11"/>
    <w:rsid w:val="2CA44B58"/>
    <w:rsid w:val="2CA809B0"/>
    <w:rsid w:val="2CBF7077"/>
    <w:rsid w:val="2CED1BA6"/>
    <w:rsid w:val="2D0E460A"/>
    <w:rsid w:val="2D1E0519"/>
    <w:rsid w:val="2D291C30"/>
    <w:rsid w:val="2D2E34FC"/>
    <w:rsid w:val="2D3B24C9"/>
    <w:rsid w:val="2D3E3E15"/>
    <w:rsid w:val="2D3F474B"/>
    <w:rsid w:val="2D546D6B"/>
    <w:rsid w:val="2D575A75"/>
    <w:rsid w:val="2D5829D9"/>
    <w:rsid w:val="2D694874"/>
    <w:rsid w:val="2D776183"/>
    <w:rsid w:val="2D794F40"/>
    <w:rsid w:val="2D7F3EA1"/>
    <w:rsid w:val="2D843A52"/>
    <w:rsid w:val="2D8A6313"/>
    <w:rsid w:val="2D9E7397"/>
    <w:rsid w:val="2DC91D94"/>
    <w:rsid w:val="2DD82CE3"/>
    <w:rsid w:val="2DEA6324"/>
    <w:rsid w:val="2DF57F49"/>
    <w:rsid w:val="2DFE01AC"/>
    <w:rsid w:val="2E0136E4"/>
    <w:rsid w:val="2E0600B3"/>
    <w:rsid w:val="2E086150"/>
    <w:rsid w:val="2E197F72"/>
    <w:rsid w:val="2E265F07"/>
    <w:rsid w:val="2E2D5DD0"/>
    <w:rsid w:val="2E3D397D"/>
    <w:rsid w:val="2E3E383C"/>
    <w:rsid w:val="2E761B8B"/>
    <w:rsid w:val="2E8A100B"/>
    <w:rsid w:val="2E8B051D"/>
    <w:rsid w:val="2E92264F"/>
    <w:rsid w:val="2E983BDA"/>
    <w:rsid w:val="2EA42D63"/>
    <w:rsid w:val="2EAB498D"/>
    <w:rsid w:val="2EBA1D73"/>
    <w:rsid w:val="2EBF6169"/>
    <w:rsid w:val="2EC83BA2"/>
    <w:rsid w:val="2EE13401"/>
    <w:rsid w:val="2F077546"/>
    <w:rsid w:val="2F0860D1"/>
    <w:rsid w:val="2F132240"/>
    <w:rsid w:val="2F4D1F6F"/>
    <w:rsid w:val="2F515D97"/>
    <w:rsid w:val="2F6A53DA"/>
    <w:rsid w:val="2F7D3A9D"/>
    <w:rsid w:val="2F80438E"/>
    <w:rsid w:val="2F860C0C"/>
    <w:rsid w:val="2F875C29"/>
    <w:rsid w:val="2F8E0B41"/>
    <w:rsid w:val="2F930574"/>
    <w:rsid w:val="2F983312"/>
    <w:rsid w:val="2F9B4182"/>
    <w:rsid w:val="2F9D671C"/>
    <w:rsid w:val="2F9F311F"/>
    <w:rsid w:val="2FA05489"/>
    <w:rsid w:val="2FB11C15"/>
    <w:rsid w:val="2FB20502"/>
    <w:rsid w:val="2FC434EF"/>
    <w:rsid w:val="2FCA430B"/>
    <w:rsid w:val="2FCD60DB"/>
    <w:rsid w:val="2FD35F9E"/>
    <w:rsid w:val="2FEA5BD6"/>
    <w:rsid w:val="2FF217CE"/>
    <w:rsid w:val="300444CA"/>
    <w:rsid w:val="300A42A1"/>
    <w:rsid w:val="300E27B9"/>
    <w:rsid w:val="302A7460"/>
    <w:rsid w:val="302F2D5D"/>
    <w:rsid w:val="302F734B"/>
    <w:rsid w:val="306E0F56"/>
    <w:rsid w:val="3070042C"/>
    <w:rsid w:val="308373F1"/>
    <w:rsid w:val="30855C8A"/>
    <w:rsid w:val="30A653C6"/>
    <w:rsid w:val="30BA3597"/>
    <w:rsid w:val="30C42159"/>
    <w:rsid w:val="30E47B86"/>
    <w:rsid w:val="30EC4C47"/>
    <w:rsid w:val="310E681E"/>
    <w:rsid w:val="311021AA"/>
    <w:rsid w:val="31116C56"/>
    <w:rsid w:val="311A366A"/>
    <w:rsid w:val="311B2E0C"/>
    <w:rsid w:val="31290883"/>
    <w:rsid w:val="312951FC"/>
    <w:rsid w:val="31363379"/>
    <w:rsid w:val="3137663B"/>
    <w:rsid w:val="31397B75"/>
    <w:rsid w:val="314156E5"/>
    <w:rsid w:val="314F767E"/>
    <w:rsid w:val="31526F5E"/>
    <w:rsid w:val="31575CCC"/>
    <w:rsid w:val="31651532"/>
    <w:rsid w:val="316A1B18"/>
    <w:rsid w:val="316D61F0"/>
    <w:rsid w:val="317656FC"/>
    <w:rsid w:val="317F11E8"/>
    <w:rsid w:val="31860840"/>
    <w:rsid w:val="31B75681"/>
    <w:rsid w:val="31C56B96"/>
    <w:rsid w:val="31DF1E61"/>
    <w:rsid w:val="31E44275"/>
    <w:rsid w:val="31F077D5"/>
    <w:rsid w:val="31F8569E"/>
    <w:rsid w:val="32035DB8"/>
    <w:rsid w:val="320B586B"/>
    <w:rsid w:val="32127447"/>
    <w:rsid w:val="32127D57"/>
    <w:rsid w:val="321E0423"/>
    <w:rsid w:val="321F1A5B"/>
    <w:rsid w:val="32222E74"/>
    <w:rsid w:val="32257C48"/>
    <w:rsid w:val="32313B72"/>
    <w:rsid w:val="32324EF7"/>
    <w:rsid w:val="323C2439"/>
    <w:rsid w:val="323E41B0"/>
    <w:rsid w:val="32412FFC"/>
    <w:rsid w:val="326F1281"/>
    <w:rsid w:val="32730B5A"/>
    <w:rsid w:val="327441A6"/>
    <w:rsid w:val="32763BE6"/>
    <w:rsid w:val="32797796"/>
    <w:rsid w:val="327F2913"/>
    <w:rsid w:val="328222D9"/>
    <w:rsid w:val="328A218D"/>
    <w:rsid w:val="329E63C1"/>
    <w:rsid w:val="32A07070"/>
    <w:rsid w:val="32AE38C9"/>
    <w:rsid w:val="32C57295"/>
    <w:rsid w:val="32D0388D"/>
    <w:rsid w:val="32D33E1E"/>
    <w:rsid w:val="32DF5C78"/>
    <w:rsid w:val="32E4334B"/>
    <w:rsid w:val="32EC7F67"/>
    <w:rsid w:val="32ED1116"/>
    <w:rsid w:val="32EE2A4F"/>
    <w:rsid w:val="32F8022C"/>
    <w:rsid w:val="330374C1"/>
    <w:rsid w:val="331B0DF0"/>
    <w:rsid w:val="331B613E"/>
    <w:rsid w:val="33205192"/>
    <w:rsid w:val="332132B0"/>
    <w:rsid w:val="33241AD0"/>
    <w:rsid w:val="332807E5"/>
    <w:rsid w:val="333836CA"/>
    <w:rsid w:val="33385B42"/>
    <w:rsid w:val="33474F4B"/>
    <w:rsid w:val="335C6FD3"/>
    <w:rsid w:val="336230D1"/>
    <w:rsid w:val="337733B1"/>
    <w:rsid w:val="3377391B"/>
    <w:rsid w:val="33805B35"/>
    <w:rsid w:val="339356DA"/>
    <w:rsid w:val="339E7FA3"/>
    <w:rsid w:val="33B101EF"/>
    <w:rsid w:val="33B73E4A"/>
    <w:rsid w:val="33C13BA1"/>
    <w:rsid w:val="33CF591C"/>
    <w:rsid w:val="33D15F18"/>
    <w:rsid w:val="33FB753F"/>
    <w:rsid w:val="33FB78C2"/>
    <w:rsid w:val="33FF1DEE"/>
    <w:rsid w:val="34062E51"/>
    <w:rsid w:val="341071F1"/>
    <w:rsid w:val="3431179C"/>
    <w:rsid w:val="34333229"/>
    <w:rsid w:val="344472E8"/>
    <w:rsid w:val="34622843"/>
    <w:rsid w:val="34694A7D"/>
    <w:rsid w:val="346D17E1"/>
    <w:rsid w:val="347631F1"/>
    <w:rsid w:val="347C449E"/>
    <w:rsid w:val="34846C7F"/>
    <w:rsid w:val="34893E2A"/>
    <w:rsid w:val="34902E06"/>
    <w:rsid w:val="34925A0B"/>
    <w:rsid w:val="34937DFD"/>
    <w:rsid w:val="34AD251F"/>
    <w:rsid w:val="34C21106"/>
    <w:rsid w:val="34D92994"/>
    <w:rsid w:val="34EF65FD"/>
    <w:rsid w:val="34F075CA"/>
    <w:rsid w:val="34F80A71"/>
    <w:rsid w:val="34FA3489"/>
    <w:rsid w:val="350F1FAC"/>
    <w:rsid w:val="3516181B"/>
    <w:rsid w:val="352729C9"/>
    <w:rsid w:val="352E3DC5"/>
    <w:rsid w:val="352F30B3"/>
    <w:rsid w:val="353D271D"/>
    <w:rsid w:val="3554430F"/>
    <w:rsid w:val="355F7AAA"/>
    <w:rsid w:val="35630FE7"/>
    <w:rsid w:val="35697CFE"/>
    <w:rsid w:val="356F6981"/>
    <w:rsid w:val="35977A40"/>
    <w:rsid w:val="35985329"/>
    <w:rsid w:val="35A65217"/>
    <w:rsid w:val="35B16521"/>
    <w:rsid w:val="35BC0CE9"/>
    <w:rsid w:val="35E33FB2"/>
    <w:rsid w:val="35F019AF"/>
    <w:rsid w:val="35FB1BE7"/>
    <w:rsid w:val="360209A1"/>
    <w:rsid w:val="36111E41"/>
    <w:rsid w:val="36166157"/>
    <w:rsid w:val="361D7846"/>
    <w:rsid w:val="362C06F7"/>
    <w:rsid w:val="362F2EDF"/>
    <w:rsid w:val="36355448"/>
    <w:rsid w:val="36441CEE"/>
    <w:rsid w:val="364B43E9"/>
    <w:rsid w:val="365A1DEE"/>
    <w:rsid w:val="3660791D"/>
    <w:rsid w:val="367950B9"/>
    <w:rsid w:val="367A5999"/>
    <w:rsid w:val="367C7473"/>
    <w:rsid w:val="36830D5A"/>
    <w:rsid w:val="368A4B30"/>
    <w:rsid w:val="368F381E"/>
    <w:rsid w:val="369170E5"/>
    <w:rsid w:val="369C0D9C"/>
    <w:rsid w:val="369E440E"/>
    <w:rsid w:val="36AD1D7C"/>
    <w:rsid w:val="36B15B5E"/>
    <w:rsid w:val="36B40C4A"/>
    <w:rsid w:val="36B52A0A"/>
    <w:rsid w:val="36B76287"/>
    <w:rsid w:val="36BF4712"/>
    <w:rsid w:val="36C34AE0"/>
    <w:rsid w:val="36CF1E43"/>
    <w:rsid w:val="36D67687"/>
    <w:rsid w:val="36E02371"/>
    <w:rsid w:val="36EB6D85"/>
    <w:rsid w:val="36F44E17"/>
    <w:rsid w:val="36F859E6"/>
    <w:rsid w:val="37001269"/>
    <w:rsid w:val="37056474"/>
    <w:rsid w:val="371B3AD0"/>
    <w:rsid w:val="373210A1"/>
    <w:rsid w:val="373F486F"/>
    <w:rsid w:val="3742068C"/>
    <w:rsid w:val="374B28D9"/>
    <w:rsid w:val="374C5E7D"/>
    <w:rsid w:val="375166BD"/>
    <w:rsid w:val="375E5EEC"/>
    <w:rsid w:val="37693647"/>
    <w:rsid w:val="3776795C"/>
    <w:rsid w:val="377A7AA5"/>
    <w:rsid w:val="377E7F3D"/>
    <w:rsid w:val="37973DBC"/>
    <w:rsid w:val="37B65916"/>
    <w:rsid w:val="37E83F6D"/>
    <w:rsid w:val="37E960AF"/>
    <w:rsid w:val="37EF440C"/>
    <w:rsid w:val="37F02408"/>
    <w:rsid w:val="37F42CF8"/>
    <w:rsid w:val="37FE7CD0"/>
    <w:rsid w:val="38057EC0"/>
    <w:rsid w:val="380E764D"/>
    <w:rsid w:val="38160B7E"/>
    <w:rsid w:val="38163FA7"/>
    <w:rsid w:val="38187272"/>
    <w:rsid w:val="381C39C2"/>
    <w:rsid w:val="3826509E"/>
    <w:rsid w:val="382D6CE7"/>
    <w:rsid w:val="38333982"/>
    <w:rsid w:val="38352A66"/>
    <w:rsid w:val="38354C0D"/>
    <w:rsid w:val="383B6A8F"/>
    <w:rsid w:val="3844223A"/>
    <w:rsid w:val="384B07BF"/>
    <w:rsid w:val="385167C8"/>
    <w:rsid w:val="38530C71"/>
    <w:rsid w:val="38654B3D"/>
    <w:rsid w:val="38735F1D"/>
    <w:rsid w:val="38787052"/>
    <w:rsid w:val="38941ADD"/>
    <w:rsid w:val="3899257A"/>
    <w:rsid w:val="38A3681E"/>
    <w:rsid w:val="38B73D69"/>
    <w:rsid w:val="38BB387B"/>
    <w:rsid w:val="38BE6C02"/>
    <w:rsid w:val="38D517D1"/>
    <w:rsid w:val="38D751D3"/>
    <w:rsid w:val="38E81E04"/>
    <w:rsid w:val="38E93656"/>
    <w:rsid w:val="38F31B76"/>
    <w:rsid w:val="38FA5C27"/>
    <w:rsid w:val="38FB5C57"/>
    <w:rsid w:val="390402A5"/>
    <w:rsid w:val="390C117A"/>
    <w:rsid w:val="393815E9"/>
    <w:rsid w:val="393816AD"/>
    <w:rsid w:val="393D7F38"/>
    <w:rsid w:val="39480B36"/>
    <w:rsid w:val="39513673"/>
    <w:rsid w:val="39572D55"/>
    <w:rsid w:val="39577826"/>
    <w:rsid w:val="396064A7"/>
    <w:rsid w:val="39652A3A"/>
    <w:rsid w:val="39705ACA"/>
    <w:rsid w:val="397E0599"/>
    <w:rsid w:val="39826231"/>
    <w:rsid w:val="398B4CCA"/>
    <w:rsid w:val="399C5016"/>
    <w:rsid w:val="39A46771"/>
    <w:rsid w:val="39B3069A"/>
    <w:rsid w:val="39B3095C"/>
    <w:rsid w:val="39B737E0"/>
    <w:rsid w:val="39BF469A"/>
    <w:rsid w:val="39C1144B"/>
    <w:rsid w:val="39D55066"/>
    <w:rsid w:val="39F25515"/>
    <w:rsid w:val="39F611A8"/>
    <w:rsid w:val="3A007E83"/>
    <w:rsid w:val="3A090E01"/>
    <w:rsid w:val="3A0B36B1"/>
    <w:rsid w:val="3A102FDC"/>
    <w:rsid w:val="3A164ADF"/>
    <w:rsid w:val="3A1742E2"/>
    <w:rsid w:val="3A2300EC"/>
    <w:rsid w:val="3A352047"/>
    <w:rsid w:val="3A3669EA"/>
    <w:rsid w:val="3A6C2C84"/>
    <w:rsid w:val="3A6D34CA"/>
    <w:rsid w:val="3A732003"/>
    <w:rsid w:val="3AA7568E"/>
    <w:rsid w:val="3AA835D6"/>
    <w:rsid w:val="3AAB41DE"/>
    <w:rsid w:val="3AAC44F8"/>
    <w:rsid w:val="3AB03A89"/>
    <w:rsid w:val="3AB11FD6"/>
    <w:rsid w:val="3AC079BC"/>
    <w:rsid w:val="3AC65977"/>
    <w:rsid w:val="3ACA0A37"/>
    <w:rsid w:val="3AD05DCA"/>
    <w:rsid w:val="3AED5DEC"/>
    <w:rsid w:val="3AEF38F7"/>
    <w:rsid w:val="3AFC26C1"/>
    <w:rsid w:val="3AFF4696"/>
    <w:rsid w:val="3B0A6267"/>
    <w:rsid w:val="3B143E89"/>
    <w:rsid w:val="3B161817"/>
    <w:rsid w:val="3B1F1479"/>
    <w:rsid w:val="3B2274FE"/>
    <w:rsid w:val="3B233D8C"/>
    <w:rsid w:val="3B3365A4"/>
    <w:rsid w:val="3B3740D8"/>
    <w:rsid w:val="3B3D52F9"/>
    <w:rsid w:val="3B427CFC"/>
    <w:rsid w:val="3B465409"/>
    <w:rsid w:val="3B4C7FD6"/>
    <w:rsid w:val="3B5056B3"/>
    <w:rsid w:val="3B5C551D"/>
    <w:rsid w:val="3B5D53E0"/>
    <w:rsid w:val="3B9502C9"/>
    <w:rsid w:val="3BA77E48"/>
    <w:rsid w:val="3BB16B56"/>
    <w:rsid w:val="3BB76F46"/>
    <w:rsid w:val="3BD82B02"/>
    <w:rsid w:val="3BE840AA"/>
    <w:rsid w:val="3BEA264D"/>
    <w:rsid w:val="3BFE46AB"/>
    <w:rsid w:val="3C0D59F7"/>
    <w:rsid w:val="3C1A5F48"/>
    <w:rsid w:val="3C2139BF"/>
    <w:rsid w:val="3C2700AA"/>
    <w:rsid w:val="3C324289"/>
    <w:rsid w:val="3C6322E1"/>
    <w:rsid w:val="3C6D1630"/>
    <w:rsid w:val="3C711818"/>
    <w:rsid w:val="3C89776F"/>
    <w:rsid w:val="3C8E3964"/>
    <w:rsid w:val="3C9C60B6"/>
    <w:rsid w:val="3CA11017"/>
    <w:rsid w:val="3CB35874"/>
    <w:rsid w:val="3CBF3CF7"/>
    <w:rsid w:val="3CC07501"/>
    <w:rsid w:val="3CC3036B"/>
    <w:rsid w:val="3CCD09DD"/>
    <w:rsid w:val="3CDC1EC0"/>
    <w:rsid w:val="3CDF1149"/>
    <w:rsid w:val="3CF212D8"/>
    <w:rsid w:val="3D23163C"/>
    <w:rsid w:val="3D237008"/>
    <w:rsid w:val="3D286541"/>
    <w:rsid w:val="3D295D53"/>
    <w:rsid w:val="3D2B3F4F"/>
    <w:rsid w:val="3D2C28D6"/>
    <w:rsid w:val="3D3A6BFF"/>
    <w:rsid w:val="3D3A7D77"/>
    <w:rsid w:val="3D3C071C"/>
    <w:rsid w:val="3D4669A2"/>
    <w:rsid w:val="3D522B25"/>
    <w:rsid w:val="3D630CAA"/>
    <w:rsid w:val="3D6C2F7D"/>
    <w:rsid w:val="3D6D484E"/>
    <w:rsid w:val="3D894233"/>
    <w:rsid w:val="3D8E64A2"/>
    <w:rsid w:val="3DB40A32"/>
    <w:rsid w:val="3DB53EF8"/>
    <w:rsid w:val="3DCC6107"/>
    <w:rsid w:val="3DD13790"/>
    <w:rsid w:val="3DD93B7C"/>
    <w:rsid w:val="3DF24AEA"/>
    <w:rsid w:val="3DFF18E5"/>
    <w:rsid w:val="3E083AB7"/>
    <w:rsid w:val="3E2760DF"/>
    <w:rsid w:val="3E4A4DBD"/>
    <w:rsid w:val="3E4C3A98"/>
    <w:rsid w:val="3E556A7D"/>
    <w:rsid w:val="3E5F58B2"/>
    <w:rsid w:val="3E632D30"/>
    <w:rsid w:val="3E64021D"/>
    <w:rsid w:val="3E7C70A8"/>
    <w:rsid w:val="3E8E3087"/>
    <w:rsid w:val="3E9C39D4"/>
    <w:rsid w:val="3E9C4095"/>
    <w:rsid w:val="3EA13539"/>
    <w:rsid w:val="3EBD0C18"/>
    <w:rsid w:val="3ED433F9"/>
    <w:rsid w:val="3ED569EE"/>
    <w:rsid w:val="3EE325DC"/>
    <w:rsid w:val="3EE341A6"/>
    <w:rsid w:val="3EED64BD"/>
    <w:rsid w:val="3F194742"/>
    <w:rsid w:val="3F2F649D"/>
    <w:rsid w:val="3F3B4946"/>
    <w:rsid w:val="3F3E5993"/>
    <w:rsid w:val="3F45552D"/>
    <w:rsid w:val="3F455DBC"/>
    <w:rsid w:val="3F4F6D57"/>
    <w:rsid w:val="3F5061E4"/>
    <w:rsid w:val="3F514AB8"/>
    <w:rsid w:val="3F546461"/>
    <w:rsid w:val="3F615737"/>
    <w:rsid w:val="3F6950F7"/>
    <w:rsid w:val="3F8F22AA"/>
    <w:rsid w:val="3FB6796B"/>
    <w:rsid w:val="3FBC4158"/>
    <w:rsid w:val="3FC03EF9"/>
    <w:rsid w:val="3FC555E1"/>
    <w:rsid w:val="3FCB5F4A"/>
    <w:rsid w:val="3FDA13AC"/>
    <w:rsid w:val="3FE46FD8"/>
    <w:rsid w:val="3FEA6B3A"/>
    <w:rsid w:val="3FEF4B2A"/>
    <w:rsid w:val="3FF506B7"/>
    <w:rsid w:val="400433CB"/>
    <w:rsid w:val="40232B1B"/>
    <w:rsid w:val="40293BBF"/>
    <w:rsid w:val="403041F4"/>
    <w:rsid w:val="40543998"/>
    <w:rsid w:val="40545AF9"/>
    <w:rsid w:val="406C7336"/>
    <w:rsid w:val="407413CA"/>
    <w:rsid w:val="407829D5"/>
    <w:rsid w:val="408D192D"/>
    <w:rsid w:val="409B4AB4"/>
    <w:rsid w:val="40A073CF"/>
    <w:rsid w:val="40A416CA"/>
    <w:rsid w:val="40B75F59"/>
    <w:rsid w:val="40C65AAA"/>
    <w:rsid w:val="40C86D8A"/>
    <w:rsid w:val="40CB7941"/>
    <w:rsid w:val="40D1785B"/>
    <w:rsid w:val="40D9425C"/>
    <w:rsid w:val="40DD10CF"/>
    <w:rsid w:val="40E06DC2"/>
    <w:rsid w:val="40E76097"/>
    <w:rsid w:val="40EA31F2"/>
    <w:rsid w:val="40F23506"/>
    <w:rsid w:val="40FE0BB9"/>
    <w:rsid w:val="411055B0"/>
    <w:rsid w:val="411767F0"/>
    <w:rsid w:val="41292827"/>
    <w:rsid w:val="41304AD2"/>
    <w:rsid w:val="41311F7D"/>
    <w:rsid w:val="4138072C"/>
    <w:rsid w:val="41402BBF"/>
    <w:rsid w:val="414B4D18"/>
    <w:rsid w:val="415A0B83"/>
    <w:rsid w:val="415A30DC"/>
    <w:rsid w:val="415F3FBD"/>
    <w:rsid w:val="416471EB"/>
    <w:rsid w:val="416C1018"/>
    <w:rsid w:val="41743B57"/>
    <w:rsid w:val="41790D71"/>
    <w:rsid w:val="419B0DE8"/>
    <w:rsid w:val="419F448A"/>
    <w:rsid w:val="41A03228"/>
    <w:rsid w:val="41AA34DA"/>
    <w:rsid w:val="41BB3265"/>
    <w:rsid w:val="41BD4415"/>
    <w:rsid w:val="41D72402"/>
    <w:rsid w:val="41E451C6"/>
    <w:rsid w:val="41EE7BFF"/>
    <w:rsid w:val="41F45867"/>
    <w:rsid w:val="41FB0853"/>
    <w:rsid w:val="420B489D"/>
    <w:rsid w:val="421673E1"/>
    <w:rsid w:val="422E1F81"/>
    <w:rsid w:val="4233787B"/>
    <w:rsid w:val="423A2A13"/>
    <w:rsid w:val="42493B81"/>
    <w:rsid w:val="4252526A"/>
    <w:rsid w:val="425E3CFC"/>
    <w:rsid w:val="426E0EC1"/>
    <w:rsid w:val="42866BF1"/>
    <w:rsid w:val="42A45ABA"/>
    <w:rsid w:val="42B362B6"/>
    <w:rsid w:val="42B443D5"/>
    <w:rsid w:val="42BB7F7A"/>
    <w:rsid w:val="42C61DD7"/>
    <w:rsid w:val="42DD3126"/>
    <w:rsid w:val="42E053B6"/>
    <w:rsid w:val="42ED7353"/>
    <w:rsid w:val="43053BA1"/>
    <w:rsid w:val="43083DD5"/>
    <w:rsid w:val="431865D6"/>
    <w:rsid w:val="432C38F6"/>
    <w:rsid w:val="43377182"/>
    <w:rsid w:val="433B6C8F"/>
    <w:rsid w:val="433D1B00"/>
    <w:rsid w:val="43404101"/>
    <w:rsid w:val="43472DAF"/>
    <w:rsid w:val="43485F53"/>
    <w:rsid w:val="434F4334"/>
    <w:rsid w:val="436E5D50"/>
    <w:rsid w:val="43760B19"/>
    <w:rsid w:val="43825CF7"/>
    <w:rsid w:val="4391026F"/>
    <w:rsid w:val="439429D0"/>
    <w:rsid w:val="439D5268"/>
    <w:rsid w:val="43B76781"/>
    <w:rsid w:val="43D33288"/>
    <w:rsid w:val="43E84067"/>
    <w:rsid w:val="43EC33CB"/>
    <w:rsid w:val="43F252A3"/>
    <w:rsid w:val="43F67B79"/>
    <w:rsid w:val="43FA0635"/>
    <w:rsid w:val="4402126E"/>
    <w:rsid w:val="440606C1"/>
    <w:rsid w:val="441672B2"/>
    <w:rsid w:val="4419427B"/>
    <w:rsid w:val="441F4734"/>
    <w:rsid w:val="442525FF"/>
    <w:rsid w:val="442A453C"/>
    <w:rsid w:val="4446708F"/>
    <w:rsid w:val="44557997"/>
    <w:rsid w:val="445F47B8"/>
    <w:rsid w:val="448723BE"/>
    <w:rsid w:val="44977CE3"/>
    <w:rsid w:val="449A6594"/>
    <w:rsid w:val="44A15862"/>
    <w:rsid w:val="44B310A7"/>
    <w:rsid w:val="44B809D0"/>
    <w:rsid w:val="44C66FC0"/>
    <w:rsid w:val="44CC06B7"/>
    <w:rsid w:val="44D2763C"/>
    <w:rsid w:val="44DC2399"/>
    <w:rsid w:val="44DF2A7B"/>
    <w:rsid w:val="44E37A7F"/>
    <w:rsid w:val="44F43DEE"/>
    <w:rsid w:val="45042BF8"/>
    <w:rsid w:val="4508330E"/>
    <w:rsid w:val="450F351E"/>
    <w:rsid w:val="45174609"/>
    <w:rsid w:val="4518569C"/>
    <w:rsid w:val="45274C2F"/>
    <w:rsid w:val="453843E4"/>
    <w:rsid w:val="454440A8"/>
    <w:rsid w:val="4546309B"/>
    <w:rsid w:val="454A6F32"/>
    <w:rsid w:val="455514FD"/>
    <w:rsid w:val="455D33CF"/>
    <w:rsid w:val="4579091F"/>
    <w:rsid w:val="4583448E"/>
    <w:rsid w:val="458A0FB3"/>
    <w:rsid w:val="459F1064"/>
    <w:rsid w:val="45A4673A"/>
    <w:rsid w:val="45A47101"/>
    <w:rsid w:val="45C82155"/>
    <w:rsid w:val="45CC4AE2"/>
    <w:rsid w:val="45D65D3D"/>
    <w:rsid w:val="45F07A98"/>
    <w:rsid w:val="45FA7644"/>
    <w:rsid w:val="46084B18"/>
    <w:rsid w:val="461F541E"/>
    <w:rsid w:val="46402CD8"/>
    <w:rsid w:val="4644470A"/>
    <w:rsid w:val="464C3F8A"/>
    <w:rsid w:val="464F693F"/>
    <w:rsid w:val="46536C87"/>
    <w:rsid w:val="46635260"/>
    <w:rsid w:val="46764520"/>
    <w:rsid w:val="467A6564"/>
    <w:rsid w:val="46853C35"/>
    <w:rsid w:val="468A2306"/>
    <w:rsid w:val="46A60E22"/>
    <w:rsid w:val="46AD2800"/>
    <w:rsid w:val="46B5293C"/>
    <w:rsid w:val="46C244CE"/>
    <w:rsid w:val="46C439A5"/>
    <w:rsid w:val="46C75E3D"/>
    <w:rsid w:val="46CA4FFE"/>
    <w:rsid w:val="46E9257E"/>
    <w:rsid w:val="46FC407F"/>
    <w:rsid w:val="46FE5544"/>
    <w:rsid w:val="47037280"/>
    <w:rsid w:val="471245B2"/>
    <w:rsid w:val="471A4B0B"/>
    <w:rsid w:val="47221302"/>
    <w:rsid w:val="472D072B"/>
    <w:rsid w:val="472D1C71"/>
    <w:rsid w:val="47302D67"/>
    <w:rsid w:val="473D498A"/>
    <w:rsid w:val="47495258"/>
    <w:rsid w:val="474B7542"/>
    <w:rsid w:val="47676556"/>
    <w:rsid w:val="476E3E18"/>
    <w:rsid w:val="477B0E0E"/>
    <w:rsid w:val="47904BCC"/>
    <w:rsid w:val="47A0402A"/>
    <w:rsid w:val="47AB6A41"/>
    <w:rsid w:val="47B472A0"/>
    <w:rsid w:val="47BB749D"/>
    <w:rsid w:val="47BF75E0"/>
    <w:rsid w:val="47C3710E"/>
    <w:rsid w:val="47DD013B"/>
    <w:rsid w:val="47E22D47"/>
    <w:rsid w:val="47EC64BB"/>
    <w:rsid w:val="47F37E61"/>
    <w:rsid w:val="47F52494"/>
    <w:rsid w:val="47F9346A"/>
    <w:rsid w:val="47F977EB"/>
    <w:rsid w:val="47FE235D"/>
    <w:rsid w:val="47FF7486"/>
    <w:rsid w:val="48064225"/>
    <w:rsid w:val="482747A7"/>
    <w:rsid w:val="48360989"/>
    <w:rsid w:val="483A1E7B"/>
    <w:rsid w:val="484A299E"/>
    <w:rsid w:val="484C1022"/>
    <w:rsid w:val="489869DA"/>
    <w:rsid w:val="48AF40A2"/>
    <w:rsid w:val="48AF71C8"/>
    <w:rsid w:val="48BA6CB9"/>
    <w:rsid w:val="48E2608C"/>
    <w:rsid w:val="48E463B0"/>
    <w:rsid w:val="48F12C4C"/>
    <w:rsid w:val="48F2479E"/>
    <w:rsid w:val="48F77372"/>
    <w:rsid w:val="4909374A"/>
    <w:rsid w:val="490F097E"/>
    <w:rsid w:val="491B1423"/>
    <w:rsid w:val="492A10EF"/>
    <w:rsid w:val="493C6FEA"/>
    <w:rsid w:val="49433610"/>
    <w:rsid w:val="49442029"/>
    <w:rsid w:val="494F151A"/>
    <w:rsid w:val="494F7784"/>
    <w:rsid w:val="495044AD"/>
    <w:rsid w:val="49562A08"/>
    <w:rsid w:val="49586FF7"/>
    <w:rsid w:val="495C56C2"/>
    <w:rsid w:val="496163AD"/>
    <w:rsid w:val="4971153B"/>
    <w:rsid w:val="497151FD"/>
    <w:rsid w:val="49786010"/>
    <w:rsid w:val="497C529B"/>
    <w:rsid w:val="497D1C93"/>
    <w:rsid w:val="49A70CF5"/>
    <w:rsid w:val="49BE49C6"/>
    <w:rsid w:val="49C56C09"/>
    <w:rsid w:val="49D72704"/>
    <w:rsid w:val="49E12A62"/>
    <w:rsid w:val="4A0471DE"/>
    <w:rsid w:val="4A06042A"/>
    <w:rsid w:val="4A0769DB"/>
    <w:rsid w:val="4A3B4AC5"/>
    <w:rsid w:val="4A411D0F"/>
    <w:rsid w:val="4A436F5D"/>
    <w:rsid w:val="4A601D42"/>
    <w:rsid w:val="4A643010"/>
    <w:rsid w:val="4A732DCA"/>
    <w:rsid w:val="4A751022"/>
    <w:rsid w:val="4A866461"/>
    <w:rsid w:val="4AA31319"/>
    <w:rsid w:val="4AAE0439"/>
    <w:rsid w:val="4ABB1FEB"/>
    <w:rsid w:val="4ACC6A43"/>
    <w:rsid w:val="4AD81BFF"/>
    <w:rsid w:val="4ADE4829"/>
    <w:rsid w:val="4AE64424"/>
    <w:rsid w:val="4AF823BD"/>
    <w:rsid w:val="4AFB7F99"/>
    <w:rsid w:val="4B031BD4"/>
    <w:rsid w:val="4B0E69E3"/>
    <w:rsid w:val="4B1556D4"/>
    <w:rsid w:val="4B1C0EC2"/>
    <w:rsid w:val="4B1F5C9A"/>
    <w:rsid w:val="4B205108"/>
    <w:rsid w:val="4B240147"/>
    <w:rsid w:val="4B2C6E30"/>
    <w:rsid w:val="4B303779"/>
    <w:rsid w:val="4B335BB9"/>
    <w:rsid w:val="4B3C4678"/>
    <w:rsid w:val="4B404628"/>
    <w:rsid w:val="4B5001E3"/>
    <w:rsid w:val="4B5A39B6"/>
    <w:rsid w:val="4B6E66E6"/>
    <w:rsid w:val="4B774333"/>
    <w:rsid w:val="4B824C2E"/>
    <w:rsid w:val="4B8464F4"/>
    <w:rsid w:val="4BA117AC"/>
    <w:rsid w:val="4BAB6039"/>
    <w:rsid w:val="4BBD007D"/>
    <w:rsid w:val="4BC75246"/>
    <w:rsid w:val="4BD75A43"/>
    <w:rsid w:val="4BED4554"/>
    <w:rsid w:val="4BFB363D"/>
    <w:rsid w:val="4C045CA1"/>
    <w:rsid w:val="4C2F57BA"/>
    <w:rsid w:val="4C322FDD"/>
    <w:rsid w:val="4C4C43EB"/>
    <w:rsid w:val="4C4E6487"/>
    <w:rsid w:val="4C4F4E4F"/>
    <w:rsid w:val="4C557F60"/>
    <w:rsid w:val="4C6D2AB0"/>
    <w:rsid w:val="4C714C07"/>
    <w:rsid w:val="4C792EAA"/>
    <w:rsid w:val="4C9014D4"/>
    <w:rsid w:val="4C9622EB"/>
    <w:rsid w:val="4C9B5D9F"/>
    <w:rsid w:val="4CA934C5"/>
    <w:rsid w:val="4CAB022D"/>
    <w:rsid w:val="4CAF173A"/>
    <w:rsid w:val="4CB765D2"/>
    <w:rsid w:val="4CBB43FD"/>
    <w:rsid w:val="4CC753A4"/>
    <w:rsid w:val="4CC96DE0"/>
    <w:rsid w:val="4CD00FF3"/>
    <w:rsid w:val="4CD21579"/>
    <w:rsid w:val="4CE24185"/>
    <w:rsid w:val="4CE674ED"/>
    <w:rsid w:val="4D0B1591"/>
    <w:rsid w:val="4D0B1DA2"/>
    <w:rsid w:val="4D0E6440"/>
    <w:rsid w:val="4D1C0317"/>
    <w:rsid w:val="4D231ADC"/>
    <w:rsid w:val="4D251EEE"/>
    <w:rsid w:val="4D2B321F"/>
    <w:rsid w:val="4D303C6D"/>
    <w:rsid w:val="4D6D4422"/>
    <w:rsid w:val="4D6E5286"/>
    <w:rsid w:val="4D6E5D37"/>
    <w:rsid w:val="4D7D306A"/>
    <w:rsid w:val="4D9413ED"/>
    <w:rsid w:val="4D942F91"/>
    <w:rsid w:val="4D9464CB"/>
    <w:rsid w:val="4D9C10E9"/>
    <w:rsid w:val="4DA507F8"/>
    <w:rsid w:val="4DAE2180"/>
    <w:rsid w:val="4DAF3681"/>
    <w:rsid w:val="4DCD7EBC"/>
    <w:rsid w:val="4DDA3359"/>
    <w:rsid w:val="4DF57CEB"/>
    <w:rsid w:val="4DF901D5"/>
    <w:rsid w:val="4DFA39D8"/>
    <w:rsid w:val="4E012CA8"/>
    <w:rsid w:val="4E16526B"/>
    <w:rsid w:val="4E1D778E"/>
    <w:rsid w:val="4E2D5C07"/>
    <w:rsid w:val="4E3B5872"/>
    <w:rsid w:val="4E3C264B"/>
    <w:rsid w:val="4E4C6FAE"/>
    <w:rsid w:val="4E4D1029"/>
    <w:rsid w:val="4E4E64DD"/>
    <w:rsid w:val="4E523622"/>
    <w:rsid w:val="4E555461"/>
    <w:rsid w:val="4E705893"/>
    <w:rsid w:val="4E86429B"/>
    <w:rsid w:val="4E95398F"/>
    <w:rsid w:val="4E9C206A"/>
    <w:rsid w:val="4E9C4E3A"/>
    <w:rsid w:val="4EA76FCC"/>
    <w:rsid w:val="4EAC5185"/>
    <w:rsid w:val="4EB45007"/>
    <w:rsid w:val="4EC53C14"/>
    <w:rsid w:val="4ED66804"/>
    <w:rsid w:val="4EE71F29"/>
    <w:rsid w:val="4EEC4F67"/>
    <w:rsid w:val="4F022AE6"/>
    <w:rsid w:val="4F0A7152"/>
    <w:rsid w:val="4F1B7335"/>
    <w:rsid w:val="4F384486"/>
    <w:rsid w:val="4F721959"/>
    <w:rsid w:val="4F742479"/>
    <w:rsid w:val="4F792053"/>
    <w:rsid w:val="4F7E1A4B"/>
    <w:rsid w:val="4F8A79EB"/>
    <w:rsid w:val="4F976BB1"/>
    <w:rsid w:val="4F9E500D"/>
    <w:rsid w:val="4FB2122E"/>
    <w:rsid w:val="4FD048C8"/>
    <w:rsid w:val="4FE103B4"/>
    <w:rsid w:val="4FE70CDE"/>
    <w:rsid w:val="4FE910D8"/>
    <w:rsid w:val="4FEF2766"/>
    <w:rsid w:val="4FF0784D"/>
    <w:rsid w:val="500E6CEA"/>
    <w:rsid w:val="50177E2C"/>
    <w:rsid w:val="502717C9"/>
    <w:rsid w:val="503172F2"/>
    <w:rsid w:val="503F71E7"/>
    <w:rsid w:val="5049008D"/>
    <w:rsid w:val="504B3164"/>
    <w:rsid w:val="504D74F9"/>
    <w:rsid w:val="50575279"/>
    <w:rsid w:val="505A50A8"/>
    <w:rsid w:val="5062471A"/>
    <w:rsid w:val="508D048E"/>
    <w:rsid w:val="509F48CC"/>
    <w:rsid w:val="50A07FD1"/>
    <w:rsid w:val="50A55166"/>
    <w:rsid w:val="50B96BC5"/>
    <w:rsid w:val="50BD56D3"/>
    <w:rsid w:val="50C22077"/>
    <w:rsid w:val="50C2611D"/>
    <w:rsid w:val="50C67428"/>
    <w:rsid w:val="50D41B0B"/>
    <w:rsid w:val="50E16C92"/>
    <w:rsid w:val="50E35984"/>
    <w:rsid w:val="50F01542"/>
    <w:rsid w:val="50F21241"/>
    <w:rsid w:val="51052F88"/>
    <w:rsid w:val="510C3C61"/>
    <w:rsid w:val="512963DE"/>
    <w:rsid w:val="51496A31"/>
    <w:rsid w:val="514B1A61"/>
    <w:rsid w:val="51800287"/>
    <w:rsid w:val="51904438"/>
    <w:rsid w:val="51915F58"/>
    <w:rsid w:val="519866B6"/>
    <w:rsid w:val="519C43AE"/>
    <w:rsid w:val="51A47CC6"/>
    <w:rsid w:val="51AC411A"/>
    <w:rsid w:val="51AF1087"/>
    <w:rsid w:val="51B16497"/>
    <w:rsid w:val="51BB66AF"/>
    <w:rsid w:val="51BD42CC"/>
    <w:rsid w:val="51CE05A2"/>
    <w:rsid w:val="51D32BA8"/>
    <w:rsid w:val="51F377E4"/>
    <w:rsid w:val="52033A47"/>
    <w:rsid w:val="521C3CFA"/>
    <w:rsid w:val="521C7C87"/>
    <w:rsid w:val="52253F33"/>
    <w:rsid w:val="52327C26"/>
    <w:rsid w:val="523B2B31"/>
    <w:rsid w:val="523D779B"/>
    <w:rsid w:val="523F17D3"/>
    <w:rsid w:val="524F2E39"/>
    <w:rsid w:val="52640DA1"/>
    <w:rsid w:val="52773864"/>
    <w:rsid w:val="52906C36"/>
    <w:rsid w:val="52B112F2"/>
    <w:rsid w:val="52B44E46"/>
    <w:rsid w:val="52B9243E"/>
    <w:rsid w:val="52BA4421"/>
    <w:rsid w:val="52C53479"/>
    <w:rsid w:val="52C931F4"/>
    <w:rsid w:val="52CE794C"/>
    <w:rsid w:val="52D04331"/>
    <w:rsid w:val="52D52396"/>
    <w:rsid w:val="52EB586E"/>
    <w:rsid w:val="52F5589B"/>
    <w:rsid w:val="52FF4A9C"/>
    <w:rsid w:val="530D2E6E"/>
    <w:rsid w:val="530F408D"/>
    <w:rsid w:val="53151E20"/>
    <w:rsid w:val="53190528"/>
    <w:rsid w:val="5319320B"/>
    <w:rsid w:val="532F3AEE"/>
    <w:rsid w:val="53441CFA"/>
    <w:rsid w:val="535E6823"/>
    <w:rsid w:val="53623CF0"/>
    <w:rsid w:val="536336E7"/>
    <w:rsid w:val="53810A2E"/>
    <w:rsid w:val="538D4BE1"/>
    <w:rsid w:val="539329AC"/>
    <w:rsid w:val="53B35FC7"/>
    <w:rsid w:val="53B51ADE"/>
    <w:rsid w:val="53D36CD1"/>
    <w:rsid w:val="53EB50F9"/>
    <w:rsid w:val="53F65404"/>
    <w:rsid w:val="54040CBD"/>
    <w:rsid w:val="540E64E4"/>
    <w:rsid w:val="540F34F5"/>
    <w:rsid w:val="542252D3"/>
    <w:rsid w:val="544B1708"/>
    <w:rsid w:val="545434CB"/>
    <w:rsid w:val="547D4422"/>
    <w:rsid w:val="5481631F"/>
    <w:rsid w:val="54965250"/>
    <w:rsid w:val="549D0116"/>
    <w:rsid w:val="54A7352D"/>
    <w:rsid w:val="54AC5959"/>
    <w:rsid w:val="54C71FCC"/>
    <w:rsid w:val="54F14C4D"/>
    <w:rsid w:val="54F70936"/>
    <w:rsid w:val="550634A3"/>
    <w:rsid w:val="550A794B"/>
    <w:rsid w:val="551A6FAE"/>
    <w:rsid w:val="552D7DDA"/>
    <w:rsid w:val="553113A6"/>
    <w:rsid w:val="553128F6"/>
    <w:rsid w:val="553E2573"/>
    <w:rsid w:val="55437006"/>
    <w:rsid w:val="55574EE2"/>
    <w:rsid w:val="55577B4B"/>
    <w:rsid w:val="556C0DDC"/>
    <w:rsid w:val="55720106"/>
    <w:rsid w:val="557620F5"/>
    <w:rsid w:val="557D63B6"/>
    <w:rsid w:val="558120C2"/>
    <w:rsid w:val="55817B75"/>
    <w:rsid w:val="55873890"/>
    <w:rsid w:val="558D5559"/>
    <w:rsid w:val="559C03AD"/>
    <w:rsid w:val="559F67FF"/>
    <w:rsid w:val="55A05996"/>
    <w:rsid w:val="55B948D9"/>
    <w:rsid w:val="55C66CFD"/>
    <w:rsid w:val="55D93DB5"/>
    <w:rsid w:val="55DC61D8"/>
    <w:rsid w:val="55E214A8"/>
    <w:rsid w:val="55E278D4"/>
    <w:rsid w:val="55F10E46"/>
    <w:rsid w:val="56294C94"/>
    <w:rsid w:val="56326FF6"/>
    <w:rsid w:val="563937EE"/>
    <w:rsid w:val="563D1F1F"/>
    <w:rsid w:val="5640261E"/>
    <w:rsid w:val="56426B74"/>
    <w:rsid w:val="56603AD4"/>
    <w:rsid w:val="5661461B"/>
    <w:rsid w:val="566657E8"/>
    <w:rsid w:val="568A6D57"/>
    <w:rsid w:val="56A11202"/>
    <w:rsid w:val="56B3410D"/>
    <w:rsid w:val="56B36F50"/>
    <w:rsid w:val="56B62266"/>
    <w:rsid w:val="56E05490"/>
    <w:rsid w:val="56FD7660"/>
    <w:rsid w:val="56FF1EDB"/>
    <w:rsid w:val="57033F0A"/>
    <w:rsid w:val="571066A1"/>
    <w:rsid w:val="571B246E"/>
    <w:rsid w:val="57324705"/>
    <w:rsid w:val="57386638"/>
    <w:rsid w:val="57393C63"/>
    <w:rsid w:val="574B6A29"/>
    <w:rsid w:val="574E7048"/>
    <w:rsid w:val="575A1D93"/>
    <w:rsid w:val="57616725"/>
    <w:rsid w:val="576B470A"/>
    <w:rsid w:val="577240D5"/>
    <w:rsid w:val="577248CC"/>
    <w:rsid w:val="577A010B"/>
    <w:rsid w:val="578B5EF6"/>
    <w:rsid w:val="579359A5"/>
    <w:rsid w:val="57A9777B"/>
    <w:rsid w:val="57B97EDB"/>
    <w:rsid w:val="57BB22C7"/>
    <w:rsid w:val="57CE7419"/>
    <w:rsid w:val="57D24886"/>
    <w:rsid w:val="57DF10C6"/>
    <w:rsid w:val="57E4056C"/>
    <w:rsid w:val="57ED46B1"/>
    <w:rsid w:val="57ED58A3"/>
    <w:rsid w:val="57F05D6C"/>
    <w:rsid w:val="58191F6D"/>
    <w:rsid w:val="5819418E"/>
    <w:rsid w:val="5821533D"/>
    <w:rsid w:val="58260D36"/>
    <w:rsid w:val="58367C61"/>
    <w:rsid w:val="583B6324"/>
    <w:rsid w:val="58424F9C"/>
    <w:rsid w:val="584B2C19"/>
    <w:rsid w:val="58727C4D"/>
    <w:rsid w:val="5877071B"/>
    <w:rsid w:val="58840041"/>
    <w:rsid w:val="5893082C"/>
    <w:rsid w:val="58996B78"/>
    <w:rsid w:val="589A7645"/>
    <w:rsid w:val="58B16122"/>
    <w:rsid w:val="58B30726"/>
    <w:rsid w:val="58BA1DE4"/>
    <w:rsid w:val="58BD24FF"/>
    <w:rsid w:val="58C718D1"/>
    <w:rsid w:val="58D165C9"/>
    <w:rsid w:val="58D44CA9"/>
    <w:rsid w:val="58D50B2B"/>
    <w:rsid w:val="58D93F6D"/>
    <w:rsid w:val="58F254E7"/>
    <w:rsid w:val="591057D5"/>
    <w:rsid w:val="59135CCF"/>
    <w:rsid w:val="59151BCD"/>
    <w:rsid w:val="591A4AAE"/>
    <w:rsid w:val="591C0459"/>
    <w:rsid w:val="593905F2"/>
    <w:rsid w:val="59433C72"/>
    <w:rsid w:val="59525FDE"/>
    <w:rsid w:val="595306E1"/>
    <w:rsid w:val="59565003"/>
    <w:rsid w:val="595832F2"/>
    <w:rsid w:val="595D49DC"/>
    <w:rsid w:val="595E414B"/>
    <w:rsid w:val="595E5310"/>
    <w:rsid w:val="59643280"/>
    <w:rsid w:val="59677C8D"/>
    <w:rsid w:val="596B1796"/>
    <w:rsid w:val="597248B3"/>
    <w:rsid w:val="597A5153"/>
    <w:rsid w:val="598952C5"/>
    <w:rsid w:val="599156EE"/>
    <w:rsid w:val="5999025B"/>
    <w:rsid w:val="59B67EE9"/>
    <w:rsid w:val="59BD051E"/>
    <w:rsid w:val="59CF2232"/>
    <w:rsid w:val="59D840AF"/>
    <w:rsid w:val="59DC484F"/>
    <w:rsid w:val="59E11746"/>
    <w:rsid w:val="59E304AA"/>
    <w:rsid w:val="5A04691B"/>
    <w:rsid w:val="5A366FBE"/>
    <w:rsid w:val="5A3D239F"/>
    <w:rsid w:val="5A44130C"/>
    <w:rsid w:val="5A586417"/>
    <w:rsid w:val="5A5F0E68"/>
    <w:rsid w:val="5A760BCF"/>
    <w:rsid w:val="5A7B177D"/>
    <w:rsid w:val="5A7D220F"/>
    <w:rsid w:val="5A8B3A5B"/>
    <w:rsid w:val="5A8B5772"/>
    <w:rsid w:val="5A9670D3"/>
    <w:rsid w:val="5AA03AD1"/>
    <w:rsid w:val="5ACC1823"/>
    <w:rsid w:val="5ADC700B"/>
    <w:rsid w:val="5ADF6593"/>
    <w:rsid w:val="5AE80D8B"/>
    <w:rsid w:val="5AF50AF6"/>
    <w:rsid w:val="5AF627E6"/>
    <w:rsid w:val="5AF73502"/>
    <w:rsid w:val="5AFD326A"/>
    <w:rsid w:val="5B0A648A"/>
    <w:rsid w:val="5B157765"/>
    <w:rsid w:val="5B1720D1"/>
    <w:rsid w:val="5B2671D4"/>
    <w:rsid w:val="5B2B7769"/>
    <w:rsid w:val="5B524291"/>
    <w:rsid w:val="5B5D3D51"/>
    <w:rsid w:val="5B66362F"/>
    <w:rsid w:val="5B666358"/>
    <w:rsid w:val="5B6833E1"/>
    <w:rsid w:val="5B8223BD"/>
    <w:rsid w:val="5B827052"/>
    <w:rsid w:val="5B8A6F74"/>
    <w:rsid w:val="5B902BF6"/>
    <w:rsid w:val="5B992616"/>
    <w:rsid w:val="5BA13D57"/>
    <w:rsid w:val="5BB36449"/>
    <w:rsid w:val="5BC32E82"/>
    <w:rsid w:val="5BC97C4A"/>
    <w:rsid w:val="5BD03CA9"/>
    <w:rsid w:val="5BD66E21"/>
    <w:rsid w:val="5BE146F9"/>
    <w:rsid w:val="5BE31E33"/>
    <w:rsid w:val="5BEB1968"/>
    <w:rsid w:val="5BEF0D15"/>
    <w:rsid w:val="5BF75936"/>
    <w:rsid w:val="5C017484"/>
    <w:rsid w:val="5C16457F"/>
    <w:rsid w:val="5C195A20"/>
    <w:rsid w:val="5C1A70DF"/>
    <w:rsid w:val="5C21596C"/>
    <w:rsid w:val="5C222F6F"/>
    <w:rsid w:val="5C27669A"/>
    <w:rsid w:val="5C2A6292"/>
    <w:rsid w:val="5C5130E3"/>
    <w:rsid w:val="5C5C2157"/>
    <w:rsid w:val="5C60791A"/>
    <w:rsid w:val="5C650330"/>
    <w:rsid w:val="5C66131C"/>
    <w:rsid w:val="5C67676F"/>
    <w:rsid w:val="5C812C85"/>
    <w:rsid w:val="5C8D097B"/>
    <w:rsid w:val="5C962AFE"/>
    <w:rsid w:val="5CA43801"/>
    <w:rsid w:val="5CBF6639"/>
    <w:rsid w:val="5CE67455"/>
    <w:rsid w:val="5CFF4FD3"/>
    <w:rsid w:val="5D0079D1"/>
    <w:rsid w:val="5D0B5892"/>
    <w:rsid w:val="5D0F7386"/>
    <w:rsid w:val="5D14360A"/>
    <w:rsid w:val="5D167660"/>
    <w:rsid w:val="5D173C9B"/>
    <w:rsid w:val="5D1F062E"/>
    <w:rsid w:val="5D1F2569"/>
    <w:rsid w:val="5D222247"/>
    <w:rsid w:val="5D273C3F"/>
    <w:rsid w:val="5D2E0F25"/>
    <w:rsid w:val="5D310153"/>
    <w:rsid w:val="5D3E7A7D"/>
    <w:rsid w:val="5D4B4CEC"/>
    <w:rsid w:val="5D6F0D52"/>
    <w:rsid w:val="5D754B59"/>
    <w:rsid w:val="5D78407D"/>
    <w:rsid w:val="5D7D677E"/>
    <w:rsid w:val="5DA72B1E"/>
    <w:rsid w:val="5DB7161A"/>
    <w:rsid w:val="5DB77334"/>
    <w:rsid w:val="5DBE6622"/>
    <w:rsid w:val="5DC84A85"/>
    <w:rsid w:val="5DCD398F"/>
    <w:rsid w:val="5DDB4494"/>
    <w:rsid w:val="5DEC5F5D"/>
    <w:rsid w:val="5DF12997"/>
    <w:rsid w:val="5E0A13AE"/>
    <w:rsid w:val="5E0B5934"/>
    <w:rsid w:val="5E0F0FF4"/>
    <w:rsid w:val="5E1D3FFC"/>
    <w:rsid w:val="5E207AF6"/>
    <w:rsid w:val="5E303F45"/>
    <w:rsid w:val="5E4F6B1E"/>
    <w:rsid w:val="5E520914"/>
    <w:rsid w:val="5E625C76"/>
    <w:rsid w:val="5E7A30F4"/>
    <w:rsid w:val="5E824DBD"/>
    <w:rsid w:val="5E8D61F1"/>
    <w:rsid w:val="5E985165"/>
    <w:rsid w:val="5EA339E8"/>
    <w:rsid w:val="5EA939C5"/>
    <w:rsid w:val="5EBD1561"/>
    <w:rsid w:val="5EC60242"/>
    <w:rsid w:val="5EC65CCB"/>
    <w:rsid w:val="5EFA156D"/>
    <w:rsid w:val="5F221005"/>
    <w:rsid w:val="5F263403"/>
    <w:rsid w:val="5F2D6ECD"/>
    <w:rsid w:val="5F3919D3"/>
    <w:rsid w:val="5F3D382E"/>
    <w:rsid w:val="5F41327F"/>
    <w:rsid w:val="5F4D354A"/>
    <w:rsid w:val="5F5078B2"/>
    <w:rsid w:val="5F595972"/>
    <w:rsid w:val="5F695703"/>
    <w:rsid w:val="5F780CC5"/>
    <w:rsid w:val="5F791B7A"/>
    <w:rsid w:val="5F906E16"/>
    <w:rsid w:val="5F956B19"/>
    <w:rsid w:val="5F965EFB"/>
    <w:rsid w:val="5F9D5636"/>
    <w:rsid w:val="5FA64082"/>
    <w:rsid w:val="5FB6148D"/>
    <w:rsid w:val="5FB84DEF"/>
    <w:rsid w:val="5FD1152F"/>
    <w:rsid w:val="5FD261F6"/>
    <w:rsid w:val="5FEC1EEF"/>
    <w:rsid w:val="5FEE6637"/>
    <w:rsid w:val="5FF16669"/>
    <w:rsid w:val="5FFB6DCF"/>
    <w:rsid w:val="601A6715"/>
    <w:rsid w:val="6024637E"/>
    <w:rsid w:val="602971A5"/>
    <w:rsid w:val="602D31A2"/>
    <w:rsid w:val="60335990"/>
    <w:rsid w:val="603F263B"/>
    <w:rsid w:val="60415476"/>
    <w:rsid w:val="60452A1F"/>
    <w:rsid w:val="60490F4D"/>
    <w:rsid w:val="604A28F0"/>
    <w:rsid w:val="604D0C3F"/>
    <w:rsid w:val="604E5780"/>
    <w:rsid w:val="60535652"/>
    <w:rsid w:val="60585E59"/>
    <w:rsid w:val="606130AE"/>
    <w:rsid w:val="60624C9D"/>
    <w:rsid w:val="60656B21"/>
    <w:rsid w:val="606635DE"/>
    <w:rsid w:val="607D31D1"/>
    <w:rsid w:val="608268B7"/>
    <w:rsid w:val="60827D88"/>
    <w:rsid w:val="60A30CE6"/>
    <w:rsid w:val="60B94A11"/>
    <w:rsid w:val="60CA0F7B"/>
    <w:rsid w:val="60D2190F"/>
    <w:rsid w:val="60DF2267"/>
    <w:rsid w:val="60DF7BB8"/>
    <w:rsid w:val="60F03FF1"/>
    <w:rsid w:val="60F12473"/>
    <w:rsid w:val="610C22F1"/>
    <w:rsid w:val="61222F0D"/>
    <w:rsid w:val="61315A0B"/>
    <w:rsid w:val="6132117E"/>
    <w:rsid w:val="614D61B6"/>
    <w:rsid w:val="6157370A"/>
    <w:rsid w:val="616B6E5F"/>
    <w:rsid w:val="617427B3"/>
    <w:rsid w:val="617521A1"/>
    <w:rsid w:val="617F13A2"/>
    <w:rsid w:val="618A7F7B"/>
    <w:rsid w:val="619879BC"/>
    <w:rsid w:val="61B3061C"/>
    <w:rsid w:val="61BC1A60"/>
    <w:rsid w:val="61BE60FE"/>
    <w:rsid w:val="61DA06C2"/>
    <w:rsid w:val="61E90C42"/>
    <w:rsid w:val="62141CD2"/>
    <w:rsid w:val="621C777F"/>
    <w:rsid w:val="621F6391"/>
    <w:rsid w:val="622567FD"/>
    <w:rsid w:val="62314001"/>
    <w:rsid w:val="623B5320"/>
    <w:rsid w:val="623F653B"/>
    <w:rsid w:val="62497041"/>
    <w:rsid w:val="624C54CE"/>
    <w:rsid w:val="625768C4"/>
    <w:rsid w:val="627A3E23"/>
    <w:rsid w:val="628A600E"/>
    <w:rsid w:val="62943514"/>
    <w:rsid w:val="62AD417C"/>
    <w:rsid w:val="62C244C5"/>
    <w:rsid w:val="62E40374"/>
    <w:rsid w:val="62EC1F68"/>
    <w:rsid w:val="62ED4907"/>
    <w:rsid w:val="62FE50AC"/>
    <w:rsid w:val="630C0F29"/>
    <w:rsid w:val="63151A2F"/>
    <w:rsid w:val="63275469"/>
    <w:rsid w:val="63313C3A"/>
    <w:rsid w:val="633C56BB"/>
    <w:rsid w:val="63413402"/>
    <w:rsid w:val="63426CF3"/>
    <w:rsid w:val="63435B18"/>
    <w:rsid w:val="63572258"/>
    <w:rsid w:val="635A0B96"/>
    <w:rsid w:val="63661E1C"/>
    <w:rsid w:val="63687201"/>
    <w:rsid w:val="636927E3"/>
    <w:rsid w:val="63700A72"/>
    <w:rsid w:val="63737C72"/>
    <w:rsid w:val="637623E5"/>
    <w:rsid w:val="638B2EF8"/>
    <w:rsid w:val="6399027F"/>
    <w:rsid w:val="63A51369"/>
    <w:rsid w:val="63B640AE"/>
    <w:rsid w:val="63CB521C"/>
    <w:rsid w:val="63CC0327"/>
    <w:rsid w:val="63CC34DF"/>
    <w:rsid w:val="63EE2A3C"/>
    <w:rsid w:val="63EF38B5"/>
    <w:rsid w:val="64057F33"/>
    <w:rsid w:val="64062387"/>
    <w:rsid w:val="640720EC"/>
    <w:rsid w:val="641F24AB"/>
    <w:rsid w:val="642C2EAB"/>
    <w:rsid w:val="64386A23"/>
    <w:rsid w:val="6441230F"/>
    <w:rsid w:val="64436773"/>
    <w:rsid w:val="64582FEC"/>
    <w:rsid w:val="64625B6C"/>
    <w:rsid w:val="6468688C"/>
    <w:rsid w:val="647221CD"/>
    <w:rsid w:val="647C6DA7"/>
    <w:rsid w:val="648F0C6B"/>
    <w:rsid w:val="64A76E44"/>
    <w:rsid w:val="64AA15D2"/>
    <w:rsid w:val="64AD1493"/>
    <w:rsid w:val="64AF4B41"/>
    <w:rsid w:val="64B67E6B"/>
    <w:rsid w:val="64F03289"/>
    <w:rsid w:val="64F76CB2"/>
    <w:rsid w:val="6508105D"/>
    <w:rsid w:val="650B774A"/>
    <w:rsid w:val="650C7407"/>
    <w:rsid w:val="65283DEB"/>
    <w:rsid w:val="652976AE"/>
    <w:rsid w:val="65502244"/>
    <w:rsid w:val="65523626"/>
    <w:rsid w:val="65525C47"/>
    <w:rsid w:val="65531B77"/>
    <w:rsid w:val="656658C4"/>
    <w:rsid w:val="656A2E5F"/>
    <w:rsid w:val="656C7F9E"/>
    <w:rsid w:val="657A2952"/>
    <w:rsid w:val="657B56D4"/>
    <w:rsid w:val="657F6430"/>
    <w:rsid w:val="658169C8"/>
    <w:rsid w:val="65821BCA"/>
    <w:rsid w:val="65847424"/>
    <w:rsid w:val="65883616"/>
    <w:rsid w:val="658A3A49"/>
    <w:rsid w:val="658F6E13"/>
    <w:rsid w:val="6592449A"/>
    <w:rsid w:val="659A6B84"/>
    <w:rsid w:val="65A372BB"/>
    <w:rsid w:val="65B32D1A"/>
    <w:rsid w:val="65BF6ADE"/>
    <w:rsid w:val="65BF7C87"/>
    <w:rsid w:val="65CB7B80"/>
    <w:rsid w:val="65DA177D"/>
    <w:rsid w:val="65DA684A"/>
    <w:rsid w:val="65EB378E"/>
    <w:rsid w:val="65ED3292"/>
    <w:rsid w:val="65F90F25"/>
    <w:rsid w:val="66162557"/>
    <w:rsid w:val="66244123"/>
    <w:rsid w:val="664850AC"/>
    <w:rsid w:val="664B5DCA"/>
    <w:rsid w:val="66783403"/>
    <w:rsid w:val="668928B4"/>
    <w:rsid w:val="66982561"/>
    <w:rsid w:val="669A488B"/>
    <w:rsid w:val="66AB467F"/>
    <w:rsid w:val="66AE7485"/>
    <w:rsid w:val="66C24D8D"/>
    <w:rsid w:val="66C51C8B"/>
    <w:rsid w:val="66D339E5"/>
    <w:rsid w:val="66D6576B"/>
    <w:rsid w:val="66D66C31"/>
    <w:rsid w:val="66E952CA"/>
    <w:rsid w:val="66F27B7B"/>
    <w:rsid w:val="66F3340F"/>
    <w:rsid w:val="671D065B"/>
    <w:rsid w:val="673303A6"/>
    <w:rsid w:val="6739037C"/>
    <w:rsid w:val="675473B7"/>
    <w:rsid w:val="677905CD"/>
    <w:rsid w:val="6780495C"/>
    <w:rsid w:val="678C4728"/>
    <w:rsid w:val="678D46FB"/>
    <w:rsid w:val="679626B7"/>
    <w:rsid w:val="67977FE0"/>
    <w:rsid w:val="67A270D5"/>
    <w:rsid w:val="67A37DE9"/>
    <w:rsid w:val="67AC20F0"/>
    <w:rsid w:val="67AC7D89"/>
    <w:rsid w:val="67C6222A"/>
    <w:rsid w:val="67D01CCF"/>
    <w:rsid w:val="67FB37AA"/>
    <w:rsid w:val="67FE71C8"/>
    <w:rsid w:val="6807137F"/>
    <w:rsid w:val="68130DB6"/>
    <w:rsid w:val="682F1D68"/>
    <w:rsid w:val="68480791"/>
    <w:rsid w:val="684E5F59"/>
    <w:rsid w:val="684F127C"/>
    <w:rsid w:val="684F5C84"/>
    <w:rsid w:val="68647D5A"/>
    <w:rsid w:val="6877265D"/>
    <w:rsid w:val="687B47D5"/>
    <w:rsid w:val="68805C07"/>
    <w:rsid w:val="688A78AB"/>
    <w:rsid w:val="689169E2"/>
    <w:rsid w:val="689232C2"/>
    <w:rsid w:val="6892416E"/>
    <w:rsid w:val="68A9290E"/>
    <w:rsid w:val="68AB557F"/>
    <w:rsid w:val="68BC44A9"/>
    <w:rsid w:val="68DA6B82"/>
    <w:rsid w:val="68E70B6C"/>
    <w:rsid w:val="68F74A44"/>
    <w:rsid w:val="69021A37"/>
    <w:rsid w:val="69046D4A"/>
    <w:rsid w:val="69120A58"/>
    <w:rsid w:val="692379AC"/>
    <w:rsid w:val="69292261"/>
    <w:rsid w:val="693937E8"/>
    <w:rsid w:val="69432D51"/>
    <w:rsid w:val="694A6ADE"/>
    <w:rsid w:val="69503E7E"/>
    <w:rsid w:val="69630D47"/>
    <w:rsid w:val="696B6A9C"/>
    <w:rsid w:val="6980242A"/>
    <w:rsid w:val="698709F7"/>
    <w:rsid w:val="6987775C"/>
    <w:rsid w:val="698C4D7A"/>
    <w:rsid w:val="69987065"/>
    <w:rsid w:val="69B34857"/>
    <w:rsid w:val="69C32D73"/>
    <w:rsid w:val="69CA51E6"/>
    <w:rsid w:val="69D20E45"/>
    <w:rsid w:val="69E43905"/>
    <w:rsid w:val="69E858A2"/>
    <w:rsid w:val="69F107E9"/>
    <w:rsid w:val="69F974B0"/>
    <w:rsid w:val="69FA204D"/>
    <w:rsid w:val="69FF6CB3"/>
    <w:rsid w:val="6A1538B9"/>
    <w:rsid w:val="6A173D64"/>
    <w:rsid w:val="6A1D4B8A"/>
    <w:rsid w:val="6A31376F"/>
    <w:rsid w:val="6A4E7E48"/>
    <w:rsid w:val="6A51671D"/>
    <w:rsid w:val="6A581845"/>
    <w:rsid w:val="6A5A0B0D"/>
    <w:rsid w:val="6A5C1010"/>
    <w:rsid w:val="6A5C363C"/>
    <w:rsid w:val="6A6C3D42"/>
    <w:rsid w:val="6A977899"/>
    <w:rsid w:val="6AA51563"/>
    <w:rsid w:val="6AAA5BC0"/>
    <w:rsid w:val="6AB23D3B"/>
    <w:rsid w:val="6AD272E0"/>
    <w:rsid w:val="6AE53C60"/>
    <w:rsid w:val="6AEF4721"/>
    <w:rsid w:val="6B0169D9"/>
    <w:rsid w:val="6B052C91"/>
    <w:rsid w:val="6B0F7C62"/>
    <w:rsid w:val="6B163778"/>
    <w:rsid w:val="6B1C116F"/>
    <w:rsid w:val="6B3C5282"/>
    <w:rsid w:val="6B5B131A"/>
    <w:rsid w:val="6B5B1D9D"/>
    <w:rsid w:val="6B5D023B"/>
    <w:rsid w:val="6B6668C4"/>
    <w:rsid w:val="6B6A692A"/>
    <w:rsid w:val="6B7541DC"/>
    <w:rsid w:val="6B7634D6"/>
    <w:rsid w:val="6B7A6CC5"/>
    <w:rsid w:val="6B8B0278"/>
    <w:rsid w:val="6B902746"/>
    <w:rsid w:val="6BA249CF"/>
    <w:rsid w:val="6BA46299"/>
    <w:rsid w:val="6BAF19CD"/>
    <w:rsid w:val="6BE12E30"/>
    <w:rsid w:val="6BE40342"/>
    <w:rsid w:val="6BEA7291"/>
    <w:rsid w:val="6BF05A78"/>
    <w:rsid w:val="6BF42621"/>
    <w:rsid w:val="6BFA266B"/>
    <w:rsid w:val="6C0256E3"/>
    <w:rsid w:val="6C07116F"/>
    <w:rsid w:val="6C0A5B1E"/>
    <w:rsid w:val="6C301E49"/>
    <w:rsid w:val="6C6B1309"/>
    <w:rsid w:val="6C6E0B6F"/>
    <w:rsid w:val="6C821DC4"/>
    <w:rsid w:val="6C841650"/>
    <w:rsid w:val="6C9147A2"/>
    <w:rsid w:val="6C962825"/>
    <w:rsid w:val="6C9F28BE"/>
    <w:rsid w:val="6CA12447"/>
    <w:rsid w:val="6CBA125F"/>
    <w:rsid w:val="6CEB09A8"/>
    <w:rsid w:val="6D05523B"/>
    <w:rsid w:val="6D3A6E2E"/>
    <w:rsid w:val="6D3D35C1"/>
    <w:rsid w:val="6D5C5699"/>
    <w:rsid w:val="6D7146AB"/>
    <w:rsid w:val="6D8E2977"/>
    <w:rsid w:val="6D98451E"/>
    <w:rsid w:val="6D9F5630"/>
    <w:rsid w:val="6DA04522"/>
    <w:rsid w:val="6DCE29CF"/>
    <w:rsid w:val="6DD03D77"/>
    <w:rsid w:val="6DE25C40"/>
    <w:rsid w:val="6DE42B9F"/>
    <w:rsid w:val="6DED5028"/>
    <w:rsid w:val="6DFD5F32"/>
    <w:rsid w:val="6E206851"/>
    <w:rsid w:val="6E220D06"/>
    <w:rsid w:val="6E267F1C"/>
    <w:rsid w:val="6E2C430B"/>
    <w:rsid w:val="6E2D3E7C"/>
    <w:rsid w:val="6E2F6406"/>
    <w:rsid w:val="6E484FAF"/>
    <w:rsid w:val="6E5E753C"/>
    <w:rsid w:val="6E6803E1"/>
    <w:rsid w:val="6E7929CE"/>
    <w:rsid w:val="6E8453A2"/>
    <w:rsid w:val="6E870A0A"/>
    <w:rsid w:val="6E887CE3"/>
    <w:rsid w:val="6E897128"/>
    <w:rsid w:val="6EA05BEC"/>
    <w:rsid w:val="6EB53123"/>
    <w:rsid w:val="6EBB1661"/>
    <w:rsid w:val="6EBB30FD"/>
    <w:rsid w:val="6EBB4948"/>
    <w:rsid w:val="6EC56AB7"/>
    <w:rsid w:val="6ECB0547"/>
    <w:rsid w:val="6ECF4FB5"/>
    <w:rsid w:val="6EE53D17"/>
    <w:rsid w:val="6EFE41DA"/>
    <w:rsid w:val="6F0934D1"/>
    <w:rsid w:val="6F22286A"/>
    <w:rsid w:val="6F253807"/>
    <w:rsid w:val="6F2C1DE3"/>
    <w:rsid w:val="6F2D7CB0"/>
    <w:rsid w:val="6F2F501F"/>
    <w:rsid w:val="6F3818A0"/>
    <w:rsid w:val="6F405BD3"/>
    <w:rsid w:val="6F4F4E86"/>
    <w:rsid w:val="6F5E66B0"/>
    <w:rsid w:val="6F615E73"/>
    <w:rsid w:val="6F843F6F"/>
    <w:rsid w:val="6F9156EB"/>
    <w:rsid w:val="6F9646DA"/>
    <w:rsid w:val="6FB62DC3"/>
    <w:rsid w:val="6FBB41E8"/>
    <w:rsid w:val="6FBF2F3D"/>
    <w:rsid w:val="6FC508B2"/>
    <w:rsid w:val="6FD040A4"/>
    <w:rsid w:val="6FF01FBE"/>
    <w:rsid w:val="70003F7E"/>
    <w:rsid w:val="702C1743"/>
    <w:rsid w:val="70314C37"/>
    <w:rsid w:val="70371B86"/>
    <w:rsid w:val="70387053"/>
    <w:rsid w:val="70410CC0"/>
    <w:rsid w:val="704B1C79"/>
    <w:rsid w:val="7051346D"/>
    <w:rsid w:val="70524B0E"/>
    <w:rsid w:val="70534155"/>
    <w:rsid w:val="705E1B2B"/>
    <w:rsid w:val="7062512D"/>
    <w:rsid w:val="706B4E0B"/>
    <w:rsid w:val="706E20C6"/>
    <w:rsid w:val="70775CAF"/>
    <w:rsid w:val="708D5EA8"/>
    <w:rsid w:val="709D1532"/>
    <w:rsid w:val="70A86CE3"/>
    <w:rsid w:val="70AD629A"/>
    <w:rsid w:val="70BB1BBE"/>
    <w:rsid w:val="70C170EE"/>
    <w:rsid w:val="70C566A8"/>
    <w:rsid w:val="70CE1E15"/>
    <w:rsid w:val="70D46849"/>
    <w:rsid w:val="70D651EA"/>
    <w:rsid w:val="70D8607C"/>
    <w:rsid w:val="70E975E4"/>
    <w:rsid w:val="70F764EE"/>
    <w:rsid w:val="71047608"/>
    <w:rsid w:val="71265ACB"/>
    <w:rsid w:val="712A3A6E"/>
    <w:rsid w:val="7132060D"/>
    <w:rsid w:val="7139557B"/>
    <w:rsid w:val="7139704E"/>
    <w:rsid w:val="713D6B22"/>
    <w:rsid w:val="713F25F5"/>
    <w:rsid w:val="7160748F"/>
    <w:rsid w:val="716330FE"/>
    <w:rsid w:val="716603C4"/>
    <w:rsid w:val="716A1679"/>
    <w:rsid w:val="71715DDF"/>
    <w:rsid w:val="71716295"/>
    <w:rsid w:val="717B4D66"/>
    <w:rsid w:val="71807BAC"/>
    <w:rsid w:val="718249B0"/>
    <w:rsid w:val="7182746F"/>
    <w:rsid w:val="7188253C"/>
    <w:rsid w:val="71904F6A"/>
    <w:rsid w:val="71906FCE"/>
    <w:rsid w:val="71956E04"/>
    <w:rsid w:val="71987D96"/>
    <w:rsid w:val="71A55559"/>
    <w:rsid w:val="71B52A76"/>
    <w:rsid w:val="71BE5A4A"/>
    <w:rsid w:val="71C36B42"/>
    <w:rsid w:val="72080427"/>
    <w:rsid w:val="720B1D3A"/>
    <w:rsid w:val="7229346F"/>
    <w:rsid w:val="722E6F21"/>
    <w:rsid w:val="723166F5"/>
    <w:rsid w:val="723852BA"/>
    <w:rsid w:val="72476013"/>
    <w:rsid w:val="724E15DE"/>
    <w:rsid w:val="724F7965"/>
    <w:rsid w:val="727E3E2A"/>
    <w:rsid w:val="72D007FD"/>
    <w:rsid w:val="72D56FAF"/>
    <w:rsid w:val="72DC27BE"/>
    <w:rsid w:val="72DE6F72"/>
    <w:rsid w:val="72E13A9E"/>
    <w:rsid w:val="72E976C7"/>
    <w:rsid w:val="72FD39EC"/>
    <w:rsid w:val="73151204"/>
    <w:rsid w:val="7337587D"/>
    <w:rsid w:val="735054EB"/>
    <w:rsid w:val="73582C5E"/>
    <w:rsid w:val="735D2B40"/>
    <w:rsid w:val="73861811"/>
    <w:rsid w:val="73863FB9"/>
    <w:rsid w:val="73932AE2"/>
    <w:rsid w:val="73DA3A10"/>
    <w:rsid w:val="73DE1498"/>
    <w:rsid w:val="73FB635C"/>
    <w:rsid w:val="740064E7"/>
    <w:rsid w:val="74053C10"/>
    <w:rsid w:val="740959A8"/>
    <w:rsid w:val="741D76D8"/>
    <w:rsid w:val="74217010"/>
    <w:rsid w:val="742657B2"/>
    <w:rsid w:val="74297CDB"/>
    <w:rsid w:val="7431618D"/>
    <w:rsid w:val="74317BB3"/>
    <w:rsid w:val="74351C3E"/>
    <w:rsid w:val="74395AE4"/>
    <w:rsid w:val="743A09A5"/>
    <w:rsid w:val="74490D71"/>
    <w:rsid w:val="74537FCF"/>
    <w:rsid w:val="74542FE6"/>
    <w:rsid w:val="745B354F"/>
    <w:rsid w:val="746E43A3"/>
    <w:rsid w:val="7479284B"/>
    <w:rsid w:val="747B11CB"/>
    <w:rsid w:val="74A60741"/>
    <w:rsid w:val="74AE63C5"/>
    <w:rsid w:val="74B6650B"/>
    <w:rsid w:val="74C851FD"/>
    <w:rsid w:val="74CD1CDF"/>
    <w:rsid w:val="74EF257F"/>
    <w:rsid w:val="74F278F2"/>
    <w:rsid w:val="7507477F"/>
    <w:rsid w:val="750B53CC"/>
    <w:rsid w:val="750C4A5E"/>
    <w:rsid w:val="7520773D"/>
    <w:rsid w:val="755C6497"/>
    <w:rsid w:val="7564655E"/>
    <w:rsid w:val="75733478"/>
    <w:rsid w:val="75791739"/>
    <w:rsid w:val="75800772"/>
    <w:rsid w:val="75856015"/>
    <w:rsid w:val="75885619"/>
    <w:rsid w:val="758C6F7A"/>
    <w:rsid w:val="758F06A3"/>
    <w:rsid w:val="758F2B54"/>
    <w:rsid w:val="75AD2180"/>
    <w:rsid w:val="75B021C2"/>
    <w:rsid w:val="75B10E20"/>
    <w:rsid w:val="75B36D83"/>
    <w:rsid w:val="75DC71AB"/>
    <w:rsid w:val="75E357AB"/>
    <w:rsid w:val="75EA6D10"/>
    <w:rsid w:val="75EE6009"/>
    <w:rsid w:val="760C64BA"/>
    <w:rsid w:val="761F0131"/>
    <w:rsid w:val="761F0759"/>
    <w:rsid w:val="762C4188"/>
    <w:rsid w:val="7638498E"/>
    <w:rsid w:val="764107ED"/>
    <w:rsid w:val="764164CF"/>
    <w:rsid w:val="7645363E"/>
    <w:rsid w:val="764F6923"/>
    <w:rsid w:val="76517F93"/>
    <w:rsid w:val="765E6D8C"/>
    <w:rsid w:val="765F5075"/>
    <w:rsid w:val="76602FA2"/>
    <w:rsid w:val="767844CE"/>
    <w:rsid w:val="768202BA"/>
    <w:rsid w:val="76830D08"/>
    <w:rsid w:val="768F739E"/>
    <w:rsid w:val="76913CF2"/>
    <w:rsid w:val="769A7F66"/>
    <w:rsid w:val="76B379D6"/>
    <w:rsid w:val="76B87C46"/>
    <w:rsid w:val="76C64B79"/>
    <w:rsid w:val="76D228B9"/>
    <w:rsid w:val="76D22A27"/>
    <w:rsid w:val="76D50C02"/>
    <w:rsid w:val="76D949F4"/>
    <w:rsid w:val="76DF3EF8"/>
    <w:rsid w:val="76EB6E75"/>
    <w:rsid w:val="76EF5B54"/>
    <w:rsid w:val="770030BE"/>
    <w:rsid w:val="770A4B09"/>
    <w:rsid w:val="770E7B99"/>
    <w:rsid w:val="771667B6"/>
    <w:rsid w:val="77435980"/>
    <w:rsid w:val="774C6FA2"/>
    <w:rsid w:val="77593259"/>
    <w:rsid w:val="77664388"/>
    <w:rsid w:val="776A46B0"/>
    <w:rsid w:val="776F467A"/>
    <w:rsid w:val="77894C09"/>
    <w:rsid w:val="77935072"/>
    <w:rsid w:val="77970AAC"/>
    <w:rsid w:val="779B6DF7"/>
    <w:rsid w:val="779E1F61"/>
    <w:rsid w:val="779F6762"/>
    <w:rsid w:val="77A21F21"/>
    <w:rsid w:val="77A667F5"/>
    <w:rsid w:val="77C95C12"/>
    <w:rsid w:val="77CB690D"/>
    <w:rsid w:val="77EA31B8"/>
    <w:rsid w:val="77F3400F"/>
    <w:rsid w:val="78013475"/>
    <w:rsid w:val="78043FCF"/>
    <w:rsid w:val="780A7F79"/>
    <w:rsid w:val="78294092"/>
    <w:rsid w:val="78416B66"/>
    <w:rsid w:val="78450F71"/>
    <w:rsid w:val="784E445F"/>
    <w:rsid w:val="785014CE"/>
    <w:rsid w:val="78501CAB"/>
    <w:rsid w:val="78521FA1"/>
    <w:rsid w:val="78553587"/>
    <w:rsid w:val="78626B62"/>
    <w:rsid w:val="78744CA3"/>
    <w:rsid w:val="78804485"/>
    <w:rsid w:val="78817FF1"/>
    <w:rsid w:val="78854B94"/>
    <w:rsid w:val="78B97B66"/>
    <w:rsid w:val="78DB1C5F"/>
    <w:rsid w:val="78E37DFD"/>
    <w:rsid w:val="78EE33A9"/>
    <w:rsid w:val="790366BB"/>
    <w:rsid w:val="790D7445"/>
    <w:rsid w:val="7912166C"/>
    <w:rsid w:val="791E4903"/>
    <w:rsid w:val="79463196"/>
    <w:rsid w:val="794C5F43"/>
    <w:rsid w:val="794E352E"/>
    <w:rsid w:val="79665091"/>
    <w:rsid w:val="79693AB4"/>
    <w:rsid w:val="796C2EC7"/>
    <w:rsid w:val="796F4B46"/>
    <w:rsid w:val="79744609"/>
    <w:rsid w:val="7977254C"/>
    <w:rsid w:val="79823F00"/>
    <w:rsid w:val="79826770"/>
    <w:rsid w:val="798A1E88"/>
    <w:rsid w:val="79904B40"/>
    <w:rsid w:val="799224A6"/>
    <w:rsid w:val="799233A3"/>
    <w:rsid w:val="799427CB"/>
    <w:rsid w:val="79991B60"/>
    <w:rsid w:val="79B80C1E"/>
    <w:rsid w:val="79C34441"/>
    <w:rsid w:val="79DA2420"/>
    <w:rsid w:val="79EB2B54"/>
    <w:rsid w:val="79F948F4"/>
    <w:rsid w:val="7A0300D2"/>
    <w:rsid w:val="7A093A8C"/>
    <w:rsid w:val="7A2E1C46"/>
    <w:rsid w:val="7A3C2F29"/>
    <w:rsid w:val="7A5A5451"/>
    <w:rsid w:val="7A6F7570"/>
    <w:rsid w:val="7A7534C5"/>
    <w:rsid w:val="7A870186"/>
    <w:rsid w:val="7ABD48D2"/>
    <w:rsid w:val="7AE67B33"/>
    <w:rsid w:val="7AF5121B"/>
    <w:rsid w:val="7AF558B6"/>
    <w:rsid w:val="7AF75311"/>
    <w:rsid w:val="7B025401"/>
    <w:rsid w:val="7B0D3B01"/>
    <w:rsid w:val="7B127D46"/>
    <w:rsid w:val="7B1330E6"/>
    <w:rsid w:val="7B292AC8"/>
    <w:rsid w:val="7B436B32"/>
    <w:rsid w:val="7B4971A5"/>
    <w:rsid w:val="7B4E1D86"/>
    <w:rsid w:val="7B5D0297"/>
    <w:rsid w:val="7B613EA2"/>
    <w:rsid w:val="7B685645"/>
    <w:rsid w:val="7B765A2C"/>
    <w:rsid w:val="7B7758D5"/>
    <w:rsid w:val="7B7B310C"/>
    <w:rsid w:val="7B827A40"/>
    <w:rsid w:val="7B950A1A"/>
    <w:rsid w:val="7B9775BC"/>
    <w:rsid w:val="7B9F3577"/>
    <w:rsid w:val="7BAA3AD1"/>
    <w:rsid w:val="7BD4029B"/>
    <w:rsid w:val="7BDE543E"/>
    <w:rsid w:val="7BE263CF"/>
    <w:rsid w:val="7BE91075"/>
    <w:rsid w:val="7BED4988"/>
    <w:rsid w:val="7BEF4BB6"/>
    <w:rsid w:val="7C062EBA"/>
    <w:rsid w:val="7C1979BD"/>
    <w:rsid w:val="7C1C360A"/>
    <w:rsid w:val="7C2359A6"/>
    <w:rsid w:val="7C317520"/>
    <w:rsid w:val="7C613AB9"/>
    <w:rsid w:val="7C682E0F"/>
    <w:rsid w:val="7C6A0C64"/>
    <w:rsid w:val="7C6B4521"/>
    <w:rsid w:val="7C847BA1"/>
    <w:rsid w:val="7C9738CB"/>
    <w:rsid w:val="7C9E2C6D"/>
    <w:rsid w:val="7CB07ADB"/>
    <w:rsid w:val="7CBD4607"/>
    <w:rsid w:val="7CCF39A1"/>
    <w:rsid w:val="7CD728C6"/>
    <w:rsid w:val="7CDD51CE"/>
    <w:rsid w:val="7CE471A9"/>
    <w:rsid w:val="7CE871EB"/>
    <w:rsid w:val="7CF47C6F"/>
    <w:rsid w:val="7CFA132F"/>
    <w:rsid w:val="7D0063CB"/>
    <w:rsid w:val="7D075A13"/>
    <w:rsid w:val="7D0A777C"/>
    <w:rsid w:val="7D1220B4"/>
    <w:rsid w:val="7D1A60C4"/>
    <w:rsid w:val="7D1E274C"/>
    <w:rsid w:val="7D1F2787"/>
    <w:rsid w:val="7D2C0B90"/>
    <w:rsid w:val="7D313EE2"/>
    <w:rsid w:val="7D44194B"/>
    <w:rsid w:val="7D4C5D69"/>
    <w:rsid w:val="7D567AB2"/>
    <w:rsid w:val="7D6C4678"/>
    <w:rsid w:val="7D7564C3"/>
    <w:rsid w:val="7D795081"/>
    <w:rsid w:val="7D8373DD"/>
    <w:rsid w:val="7D8908A4"/>
    <w:rsid w:val="7DBF0EC7"/>
    <w:rsid w:val="7DE9658B"/>
    <w:rsid w:val="7DF23703"/>
    <w:rsid w:val="7DFA331E"/>
    <w:rsid w:val="7E01540F"/>
    <w:rsid w:val="7E046F1F"/>
    <w:rsid w:val="7E0B472D"/>
    <w:rsid w:val="7E2B6912"/>
    <w:rsid w:val="7E2F1331"/>
    <w:rsid w:val="7E3E2B08"/>
    <w:rsid w:val="7E4213AE"/>
    <w:rsid w:val="7E4D760B"/>
    <w:rsid w:val="7E6D4F8D"/>
    <w:rsid w:val="7E833A01"/>
    <w:rsid w:val="7E8A50B5"/>
    <w:rsid w:val="7E9617BD"/>
    <w:rsid w:val="7E9A6B92"/>
    <w:rsid w:val="7EBE590D"/>
    <w:rsid w:val="7ED005E5"/>
    <w:rsid w:val="7EF23A4D"/>
    <w:rsid w:val="7F013F70"/>
    <w:rsid w:val="7F12044E"/>
    <w:rsid w:val="7F1907B1"/>
    <w:rsid w:val="7F243DE8"/>
    <w:rsid w:val="7F2831E1"/>
    <w:rsid w:val="7F3674B5"/>
    <w:rsid w:val="7F4757F4"/>
    <w:rsid w:val="7F4A3135"/>
    <w:rsid w:val="7F595AED"/>
    <w:rsid w:val="7F5A6FDD"/>
    <w:rsid w:val="7F652392"/>
    <w:rsid w:val="7F6934C9"/>
    <w:rsid w:val="7F727DCB"/>
    <w:rsid w:val="7F7D5002"/>
    <w:rsid w:val="7F7F24C5"/>
    <w:rsid w:val="7F7F2C74"/>
    <w:rsid w:val="7F8C6D44"/>
    <w:rsid w:val="7F9E105F"/>
    <w:rsid w:val="7F9F23DF"/>
    <w:rsid w:val="7F9F45AF"/>
    <w:rsid w:val="7FAC3A83"/>
    <w:rsid w:val="7FD33CB9"/>
    <w:rsid w:val="7FD714FB"/>
    <w:rsid w:val="7FD82E53"/>
    <w:rsid w:val="7FDC0F97"/>
    <w:rsid w:val="7FDC1FF0"/>
    <w:rsid w:val="7FDC7A2C"/>
    <w:rsid w:val="7FEB0C73"/>
    <w:rsid w:val="7FF17D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787F48"/>
  <w15:docId w15:val="{DE2D5122-620F-4BC9-A13C-9B20A2041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annotation text" w:semiHidden="1" w:qFormat="1"/>
    <w:lsdException w:name="header" w:qFormat="1"/>
    <w:lsdException w:name="footer" w:qFormat="1"/>
    <w:lsdException w:name="caption" w:qFormat="1"/>
    <w:lsdException w:name="annotation reference" w:semiHidden="1" w:qFormat="1"/>
    <w:lsdException w:name="page number"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4"/>
      <w:szCs w:val="24"/>
    </w:rPr>
  </w:style>
  <w:style w:type="paragraph" w:styleId="1">
    <w:name w:val="heading 1"/>
    <w:basedOn w:val="a0"/>
    <w:next w:val="a1"/>
    <w:qFormat/>
    <w:pPr>
      <w:keepNext/>
      <w:keepLines/>
      <w:pageBreakBefore/>
      <w:numPr>
        <w:numId w:val="1"/>
      </w:numPr>
      <w:spacing w:beforeLines="100" w:before="312" w:afterLines="100" w:after="312"/>
      <w:jc w:val="left"/>
      <w:outlineLvl w:val="0"/>
    </w:pPr>
    <w:rPr>
      <w:rFonts w:eastAsia="黑体"/>
      <w:bCs/>
      <w:kern w:val="44"/>
      <w:sz w:val="36"/>
      <w:szCs w:val="44"/>
    </w:rPr>
  </w:style>
  <w:style w:type="paragraph" w:styleId="2">
    <w:name w:val="heading 2"/>
    <w:basedOn w:val="a0"/>
    <w:next w:val="a1"/>
    <w:qFormat/>
    <w:pPr>
      <w:keepNext/>
      <w:keepLines/>
      <w:numPr>
        <w:ilvl w:val="1"/>
        <w:numId w:val="1"/>
      </w:numPr>
      <w:spacing w:beforeLines="100" w:before="312"/>
      <w:jc w:val="left"/>
      <w:outlineLvl w:val="1"/>
    </w:pPr>
    <w:rPr>
      <w:rFonts w:ascii="Arial" w:eastAsia="黑体" w:hAnsi="Arial"/>
      <w:bCs/>
      <w:sz w:val="28"/>
      <w:szCs w:val="32"/>
    </w:rPr>
  </w:style>
  <w:style w:type="paragraph" w:styleId="3">
    <w:name w:val="heading 3"/>
    <w:basedOn w:val="a0"/>
    <w:next w:val="a2"/>
    <w:qFormat/>
    <w:pPr>
      <w:keepNext/>
      <w:keepLines/>
      <w:numPr>
        <w:ilvl w:val="2"/>
        <w:numId w:val="1"/>
      </w:numPr>
      <w:tabs>
        <w:tab w:val="left" w:pos="768"/>
      </w:tabs>
      <w:spacing w:beforeLines="100" w:before="312"/>
      <w:outlineLvl w:val="2"/>
    </w:pPr>
    <w:rPr>
      <w:rFonts w:eastAsia="黑体"/>
      <w:bCs/>
      <w:szCs w:val="32"/>
    </w:rPr>
  </w:style>
  <w:style w:type="paragraph" w:styleId="4">
    <w:name w:val="heading 4"/>
    <w:basedOn w:val="a0"/>
    <w:next w:val="a2"/>
    <w:qFormat/>
    <w:pPr>
      <w:keepNext/>
      <w:keepLines/>
      <w:numPr>
        <w:ilvl w:val="3"/>
        <w:numId w:val="1"/>
      </w:numPr>
      <w:tabs>
        <w:tab w:val="left" w:pos="1200"/>
      </w:tabs>
      <w:spacing w:beforeLines="100" w:before="312"/>
      <w:outlineLvl w:val="3"/>
    </w:pPr>
    <w:rPr>
      <w:rFonts w:ascii="Arial" w:hAnsi="Arial"/>
      <w:bCs/>
      <w:szCs w:val="28"/>
    </w:rPr>
  </w:style>
  <w:style w:type="paragraph" w:styleId="5">
    <w:name w:val="heading 5"/>
    <w:basedOn w:val="a0"/>
    <w:next w:val="a2"/>
    <w:qFormat/>
    <w:pPr>
      <w:keepNext/>
      <w:keepLines/>
      <w:numPr>
        <w:ilvl w:val="4"/>
        <w:numId w:val="1"/>
      </w:numPr>
      <w:spacing w:before="280" w:after="290" w:line="376" w:lineRule="atLeast"/>
      <w:outlineLvl w:val="4"/>
    </w:pPr>
    <w:rPr>
      <w:bCs/>
      <w:szCs w:val="28"/>
    </w:rPr>
  </w:style>
  <w:style w:type="paragraph" w:styleId="6">
    <w:name w:val="heading 6"/>
    <w:basedOn w:val="a0"/>
    <w:next w:val="a2"/>
    <w:qFormat/>
    <w:pPr>
      <w:keepNext/>
      <w:keepLines/>
      <w:numPr>
        <w:ilvl w:val="5"/>
        <w:numId w:val="1"/>
      </w:numPr>
      <w:spacing w:before="240" w:after="64" w:line="320" w:lineRule="atLeast"/>
      <w:outlineLvl w:val="5"/>
    </w:pPr>
    <w:rPr>
      <w:rFonts w:ascii="Arial" w:hAnsi="Arial"/>
      <w:bCs/>
    </w:rPr>
  </w:style>
  <w:style w:type="paragraph" w:styleId="7">
    <w:name w:val="heading 7"/>
    <w:basedOn w:val="a0"/>
    <w:next w:val="a0"/>
    <w:qFormat/>
    <w:pPr>
      <w:keepNext/>
      <w:keepLines/>
      <w:numPr>
        <w:ilvl w:val="6"/>
        <w:numId w:val="1"/>
      </w:numPr>
      <w:spacing w:before="240" w:after="64" w:line="320" w:lineRule="atLeast"/>
      <w:outlineLvl w:val="6"/>
    </w:pPr>
    <w:rPr>
      <w:b/>
      <w:bCs/>
    </w:rPr>
  </w:style>
  <w:style w:type="paragraph" w:styleId="8">
    <w:name w:val="heading 8"/>
    <w:basedOn w:val="a0"/>
    <w:next w:val="a0"/>
    <w:qFormat/>
    <w:pPr>
      <w:keepNext/>
      <w:keepLines/>
      <w:numPr>
        <w:ilvl w:val="7"/>
        <w:numId w:val="1"/>
      </w:numPr>
      <w:spacing w:before="240" w:after="64" w:line="320" w:lineRule="atLeast"/>
      <w:outlineLvl w:val="7"/>
    </w:pPr>
    <w:rPr>
      <w:rFonts w:ascii="Arial" w:eastAsia="黑体" w:hAnsi="Arial"/>
    </w:rPr>
  </w:style>
  <w:style w:type="paragraph" w:styleId="9">
    <w:name w:val="heading 9"/>
    <w:basedOn w:val="a0"/>
    <w:next w:val="a0"/>
    <w:qFormat/>
    <w:pPr>
      <w:keepNext/>
      <w:keepLines/>
      <w:numPr>
        <w:ilvl w:val="8"/>
        <w:numId w:val="1"/>
      </w:numPr>
      <w:spacing w:before="240" w:after="64" w:line="320" w:lineRule="atLeast"/>
      <w:outlineLvl w:val="8"/>
    </w:pPr>
    <w:rPr>
      <w:rFonts w:ascii="Arial" w:eastAsia="黑体" w:hAnsi="Arial"/>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1">
    <w:name w:val="论文正文"/>
    <w:basedOn w:val="a2"/>
    <w:qFormat/>
    <w:pPr>
      <w:spacing w:line="300" w:lineRule="auto"/>
      <w:ind w:firstLine="480"/>
    </w:pPr>
  </w:style>
  <w:style w:type="paragraph" w:styleId="a2">
    <w:name w:val="Normal Indent"/>
    <w:basedOn w:val="a0"/>
    <w:qFormat/>
    <w:pPr>
      <w:ind w:firstLineChars="200" w:firstLine="200"/>
    </w:pPr>
  </w:style>
  <w:style w:type="paragraph" w:styleId="70">
    <w:name w:val="toc 7"/>
    <w:basedOn w:val="a0"/>
    <w:next w:val="a0"/>
    <w:semiHidden/>
    <w:qFormat/>
    <w:pPr>
      <w:ind w:left="1440"/>
      <w:jc w:val="left"/>
    </w:pPr>
    <w:rPr>
      <w:szCs w:val="21"/>
    </w:rPr>
  </w:style>
  <w:style w:type="paragraph" w:styleId="a6">
    <w:name w:val="caption"/>
    <w:basedOn w:val="a0"/>
    <w:next w:val="a0"/>
    <w:qFormat/>
    <w:pPr>
      <w:widowControl/>
      <w:spacing w:before="160" w:after="160"/>
      <w:jc w:val="center"/>
    </w:pPr>
    <w:rPr>
      <w:rFonts w:cs="Arial"/>
      <w:sz w:val="21"/>
      <w:szCs w:val="20"/>
    </w:rPr>
  </w:style>
  <w:style w:type="paragraph" w:styleId="a7">
    <w:name w:val="annotation text"/>
    <w:basedOn w:val="a0"/>
    <w:link w:val="Char"/>
    <w:semiHidden/>
    <w:qFormat/>
    <w:pPr>
      <w:jc w:val="left"/>
    </w:pPr>
  </w:style>
  <w:style w:type="paragraph" w:styleId="50">
    <w:name w:val="toc 5"/>
    <w:basedOn w:val="a0"/>
    <w:next w:val="a0"/>
    <w:semiHidden/>
    <w:qFormat/>
    <w:pPr>
      <w:ind w:left="960"/>
      <w:jc w:val="left"/>
    </w:pPr>
    <w:rPr>
      <w:szCs w:val="21"/>
    </w:rPr>
  </w:style>
  <w:style w:type="paragraph" w:styleId="30">
    <w:name w:val="toc 3"/>
    <w:basedOn w:val="a0"/>
    <w:next w:val="a0"/>
    <w:qFormat/>
    <w:pPr>
      <w:tabs>
        <w:tab w:val="left" w:pos="1200"/>
        <w:tab w:val="right" w:leader="dot" w:pos="9120"/>
      </w:tabs>
      <w:ind w:leftChars="200" w:left="480"/>
      <w:jc w:val="left"/>
    </w:pPr>
    <w:rPr>
      <w:iCs/>
    </w:rPr>
  </w:style>
  <w:style w:type="paragraph" w:styleId="80">
    <w:name w:val="toc 8"/>
    <w:basedOn w:val="a0"/>
    <w:next w:val="a0"/>
    <w:semiHidden/>
    <w:qFormat/>
    <w:pPr>
      <w:ind w:left="1680"/>
      <w:jc w:val="left"/>
    </w:pPr>
    <w:rPr>
      <w:szCs w:val="21"/>
    </w:rPr>
  </w:style>
  <w:style w:type="paragraph" w:styleId="a8">
    <w:name w:val="footer"/>
    <w:basedOn w:val="a0"/>
    <w:qFormat/>
    <w:pPr>
      <w:tabs>
        <w:tab w:val="center" w:pos="4153"/>
        <w:tab w:val="right" w:pos="8306"/>
      </w:tabs>
      <w:snapToGrid w:val="0"/>
      <w:jc w:val="left"/>
    </w:pPr>
    <w:rPr>
      <w:sz w:val="18"/>
      <w:szCs w:val="18"/>
    </w:rPr>
  </w:style>
  <w:style w:type="paragraph" w:styleId="a9">
    <w:name w:val="header"/>
    <w:basedOn w:val="a0"/>
    <w:qFormat/>
    <w:pPr>
      <w:pBdr>
        <w:bottom w:val="single" w:sz="6" w:space="1" w:color="auto"/>
      </w:pBdr>
      <w:tabs>
        <w:tab w:val="center" w:pos="4153"/>
        <w:tab w:val="right" w:pos="8306"/>
      </w:tabs>
      <w:snapToGrid w:val="0"/>
      <w:jc w:val="center"/>
    </w:pPr>
    <w:rPr>
      <w:sz w:val="18"/>
      <w:szCs w:val="18"/>
    </w:rPr>
  </w:style>
  <w:style w:type="paragraph" w:styleId="10">
    <w:name w:val="toc 1"/>
    <w:basedOn w:val="a0"/>
    <w:next w:val="a0"/>
    <w:qFormat/>
    <w:pPr>
      <w:tabs>
        <w:tab w:val="left" w:pos="480"/>
        <w:tab w:val="right" w:leader="dot" w:pos="9120"/>
      </w:tabs>
      <w:spacing w:before="120" w:after="120"/>
      <w:jc w:val="left"/>
    </w:pPr>
    <w:rPr>
      <w:b/>
      <w:bCs/>
    </w:rPr>
  </w:style>
  <w:style w:type="paragraph" w:styleId="40">
    <w:name w:val="toc 4"/>
    <w:basedOn w:val="a0"/>
    <w:next w:val="a0"/>
    <w:semiHidden/>
    <w:qFormat/>
    <w:pPr>
      <w:ind w:left="720"/>
      <w:jc w:val="left"/>
    </w:pPr>
    <w:rPr>
      <w:szCs w:val="21"/>
    </w:rPr>
  </w:style>
  <w:style w:type="paragraph" w:styleId="60">
    <w:name w:val="toc 6"/>
    <w:basedOn w:val="a0"/>
    <w:next w:val="a0"/>
    <w:semiHidden/>
    <w:qFormat/>
    <w:pPr>
      <w:ind w:left="1200"/>
      <w:jc w:val="left"/>
    </w:pPr>
    <w:rPr>
      <w:szCs w:val="21"/>
    </w:rPr>
  </w:style>
  <w:style w:type="paragraph" w:styleId="20">
    <w:name w:val="toc 2"/>
    <w:basedOn w:val="a0"/>
    <w:next w:val="a0"/>
    <w:qFormat/>
    <w:pPr>
      <w:tabs>
        <w:tab w:val="left" w:pos="720"/>
        <w:tab w:val="right" w:leader="dot" w:pos="9120"/>
      </w:tabs>
      <w:ind w:leftChars="100" w:left="240"/>
      <w:jc w:val="left"/>
    </w:pPr>
    <w:rPr>
      <w:smallCaps/>
    </w:rPr>
  </w:style>
  <w:style w:type="paragraph" w:styleId="90">
    <w:name w:val="toc 9"/>
    <w:basedOn w:val="a0"/>
    <w:next w:val="a0"/>
    <w:semiHidden/>
    <w:qFormat/>
    <w:pPr>
      <w:ind w:left="1920"/>
      <w:jc w:val="left"/>
    </w:pPr>
    <w:rPr>
      <w:szCs w:val="21"/>
    </w:rPr>
  </w:style>
  <w:style w:type="character" w:styleId="aa">
    <w:name w:val="page number"/>
    <w:basedOn w:val="a3"/>
    <w:qFormat/>
  </w:style>
  <w:style w:type="character" w:styleId="ab">
    <w:name w:val="Hyperlink"/>
    <w:qFormat/>
    <w:rPr>
      <w:color w:val="0000FF"/>
      <w:u w:val="single"/>
    </w:rPr>
  </w:style>
  <w:style w:type="character" w:styleId="ac">
    <w:name w:val="annotation reference"/>
    <w:semiHidden/>
    <w:qFormat/>
    <w:rPr>
      <w:sz w:val="21"/>
      <w:szCs w:val="21"/>
    </w:rPr>
  </w:style>
  <w:style w:type="paragraph" w:customStyle="1" w:styleId="ad">
    <w:name w:val="论文标题"/>
    <w:basedOn w:val="a0"/>
    <w:qFormat/>
    <w:pPr>
      <w:spacing w:beforeLines="100" w:before="312" w:afterLines="100" w:after="312"/>
      <w:jc w:val="center"/>
    </w:pPr>
    <w:rPr>
      <w:rFonts w:eastAsia="黑体"/>
      <w:b/>
      <w:sz w:val="36"/>
      <w:szCs w:val="36"/>
    </w:rPr>
  </w:style>
  <w:style w:type="paragraph" w:customStyle="1" w:styleId="ae">
    <w:name w:val="次标题"/>
    <w:basedOn w:val="a0"/>
    <w:next w:val="a2"/>
    <w:qFormat/>
    <w:pPr>
      <w:pageBreakBefore/>
      <w:spacing w:beforeLines="100" w:before="312" w:afterLines="100" w:after="312"/>
      <w:jc w:val="center"/>
    </w:pPr>
    <w:rPr>
      <w:rFonts w:eastAsia="黑体"/>
      <w:b/>
      <w:sz w:val="36"/>
      <w:szCs w:val="36"/>
    </w:rPr>
  </w:style>
  <w:style w:type="paragraph" w:customStyle="1" w:styleId="af">
    <w:name w:val="摘要内容"/>
    <w:basedOn w:val="a0"/>
    <w:qFormat/>
    <w:pPr>
      <w:spacing w:line="300" w:lineRule="auto"/>
    </w:pPr>
  </w:style>
  <w:style w:type="paragraph" w:customStyle="1" w:styleId="af0">
    <w:name w:val="附录内容"/>
    <w:basedOn w:val="a2"/>
    <w:qFormat/>
    <w:pPr>
      <w:ind w:firstLine="480"/>
    </w:pPr>
    <w:rPr>
      <w:sz w:val="21"/>
    </w:rPr>
  </w:style>
  <w:style w:type="paragraph" w:customStyle="1" w:styleId="a">
    <w:name w:val="参考文献"/>
    <w:basedOn w:val="a0"/>
    <w:qFormat/>
    <w:pPr>
      <w:numPr>
        <w:numId w:val="2"/>
      </w:numPr>
    </w:pPr>
  </w:style>
  <w:style w:type="paragraph" w:customStyle="1" w:styleId="af1">
    <w:name w:val="插图"/>
    <w:basedOn w:val="a0"/>
    <w:next w:val="af2"/>
    <w:qFormat/>
    <w:pPr>
      <w:keepNext/>
      <w:spacing w:beforeLines="100" w:before="312"/>
      <w:jc w:val="center"/>
    </w:pPr>
  </w:style>
  <w:style w:type="paragraph" w:customStyle="1" w:styleId="af2">
    <w:name w:val="图标题"/>
    <w:basedOn w:val="a6"/>
    <w:next w:val="a1"/>
    <w:qFormat/>
    <w:rPr>
      <w:rFonts w:eastAsia="黑体"/>
    </w:rPr>
  </w:style>
  <w:style w:type="paragraph" w:customStyle="1" w:styleId="af3">
    <w:name w:val="表标题"/>
    <w:basedOn w:val="a6"/>
    <w:qFormat/>
    <w:pPr>
      <w:keepNext/>
    </w:pPr>
    <w:rPr>
      <w:rFonts w:eastAsia="黑体"/>
    </w:rPr>
  </w:style>
  <w:style w:type="paragraph" w:customStyle="1" w:styleId="af4">
    <w:name w:val="关键词"/>
    <w:basedOn w:val="a0"/>
    <w:qFormat/>
    <w:pPr>
      <w:spacing w:beforeLines="200" w:before="624"/>
    </w:pPr>
  </w:style>
  <w:style w:type="paragraph" w:customStyle="1" w:styleId="af5">
    <w:name w:val="代码"/>
    <w:basedOn w:val="a1"/>
    <w:qFormat/>
    <w:pPr>
      <w:spacing w:line="320" w:lineRule="exact"/>
      <w:ind w:firstLine="420"/>
      <w:jc w:val="left"/>
    </w:pPr>
    <w:rPr>
      <w:rFonts w:ascii="Courier New" w:hAnsi="Courier New" w:cs="Courier New"/>
      <w:sz w:val="21"/>
      <w:szCs w:val="21"/>
    </w:rPr>
  </w:style>
  <w:style w:type="character" w:customStyle="1" w:styleId="af6">
    <w:name w:val="段首标题"/>
    <w:qFormat/>
    <w:rPr>
      <w:rFonts w:ascii="Times New Roman" w:eastAsia="黑体" w:hAnsi="Times New Roman"/>
      <w:b/>
      <w:sz w:val="24"/>
      <w:szCs w:val="24"/>
    </w:rPr>
  </w:style>
  <w:style w:type="paragraph" w:styleId="af7">
    <w:name w:val="annotation subject"/>
    <w:basedOn w:val="a7"/>
    <w:next w:val="a7"/>
    <w:link w:val="Char0"/>
    <w:rsid w:val="00344920"/>
    <w:rPr>
      <w:b/>
      <w:bCs/>
    </w:rPr>
  </w:style>
  <w:style w:type="character" w:customStyle="1" w:styleId="Char">
    <w:name w:val="批注文字 Char"/>
    <w:link w:val="a7"/>
    <w:semiHidden/>
    <w:rsid w:val="00344920"/>
    <w:rPr>
      <w:kern w:val="2"/>
      <w:sz w:val="24"/>
      <w:szCs w:val="24"/>
    </w:rPr>
  </w:style>
  <w:style w:type="character" w:customStyle="1" w:styleId="Char0">
    <w:name w:val="批注主题 Char"/>
    <w:link w:val="af7"/>
    <w:rsid w:val="00344920"/>
    <w:rPr>
      <w:b/>
      <w:bCs/>
      <w:kern w:val="2"/>
      <w:sz w:val="24"/>
      <w:szCs w:val="24"/>
    </w:rPr>
  </w:style>
  <w:style w:type="paragraph" w:styleId="af8">
    <w:name w:val="Balloon Text"/>
    <w:basedOn w:val="a0"/>
    <w:link w:val="Char1"/>
    <w:rsid w:val="00344920"/>
    <w:rPr>
      <w:sz w:val="18"/>
      <w:szCs w:val="18"/>
    </w:rPr>
  </w:style>
  <w:style w:type="character" w:customStyle="1" w:styleId="Char1">
    <w:name w:val="批注框文本 Char"/>
    <w:link w:val="af8"/>
    <w:rsid w:val="00344920"/>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355831">
      <w:bodyDiv w:val="1"/>
      <w:marLeft w:val="0"/>
      <w:marRight w:val="0"/>
      <w:marTop w:val="0"/>
      <w:marBottom w:val="0"/>
      <w:divBdr>
        <w:top w:val="none" w:sz="0" w:space="0" w:color="auto"/>
        <w:left w:val="none" w:sz="0" w:space="0" w:color="auto"/>
        <w:bottom w:val="none" w:sz="0" w:space="0" w:color="auto"/>
        <w:right w:val="none" w:sz="0" w:space="0" w:color="auto"/>
      </w:divBdr>
    </w:div>
    <w:div w:id="12572497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1/relationships/commentsExtended" Target="commentsExtended.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G:\&#27605;&#35774;\&#35770;&#25991;\&#33931;&#26195;&#25991;-&#27605;&#35774;.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extobjs>
    <extobj name="ECB019B1-382A-4266-B25C-5B523AA43C14-1">
      <extobjdata type="ECB019B1-382A-4266-B25C-5B523AA43C14" data="ewogICAiRmlsZUlkIiA6ICI3MDg5ODUxOTI4NiIsCiAgICJHcm91cElkIiA6ICI5NTk5MjY5MjEiLAogICAiSW1hZ2UiIDogImlWQk9SdzBLR2dvQUFBQU5TVWhFVWdBQUFta0FBQUZRQ0FZQUFBRGs3T2txQUFBQUNYQklXWE1BQUFzVEFBQUxFd0VBbXB3WUFBQWN3RWxFUVZSNG5PM2RlMVJWZGQ3SDhjOUdGRytyWEZtYW9UTWpPcnJXTk5VU0ZBV2NRSzNFZEZKSktKdEcxREtYWlZaVG8yWjJJVlBKTG1OV21yWEtLR2MwOVNFTkczeTg4RkJaWm9Zc1dXUFpaY1l4bkpBSXhCdHd1UDJlUHh4MkhFR1JrM3Ard1B1MWxzdDk5dm1kZmI3bmVMN3V6L250elVZQ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VDVDlmK1lPSDUwQktVTkVRQUFBQUJKUlU1RXJrSmdnZz09IiwKICAgIlR5cGUiIDogImZsb3c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蒋晓文-毕设.dot</Template>
  <TotalTime>162</TotalTime>
  <Pages>41</Pages>
  <Words>5466</Words>
  <Characters>31157</Characters>
  <Application>Microsoft Office Word</Application>
  <DocSecurity>0</DocSecurity>
  <Lines>259</Lines>
  <Paragraphs>73</Paragraphs>
  <ScaleCrop>false</ScaleCrop>
  <Company>Microsoft</Company>
  <LinksUpToDate>false</LinksUpToDate>
  <CharactersWithSpaces>36550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Akatsuki_Aya</dc:creator>
  <cp:lastModifiedBy>AutoBVT</cp:lastModifiedBy>
  <cp:revision>13</cp:revision>
  <dcterms:created xsi:type="dcterms:W3CDTF">2020-05-24T12:27:00Z</dcterms:created>
  <dcterms:modified xsi:type="dcterms:W3CDTF">2020-05-29T03:35:00Z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模板设计">
    <vt:lpwstr>沈铁杨</vt:lpwstr>
  </property>
  <property fmtid="{D5CDD505-2E9C-101B-9397-08002B2CF9AE}" pid="3" name="KSOProductBuildVer">
    <vt:lpwstr>2052-11.1.0.9740</vt:lpwstr>
  </property>
</Properties>
</file>